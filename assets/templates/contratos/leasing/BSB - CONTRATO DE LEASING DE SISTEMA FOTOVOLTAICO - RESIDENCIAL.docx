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8C864" w14:textId="77777777" w:rsidR="00FA54FC" w:rsidRPr="006A517A" w:rsidRDefault="00FA54FC" w:rsidP="001361A7">
      <w:pPr>
        <w:pStyle w:val="Heading1"/>
        <w:spacing w:before="0" w:after="360" w:line="276" w:lineRule="auto"/>
        <w:jc w:val="center"/>
        <w:rPr>
          <w:sz w:val="28"/>
          <w:szCs w:val="28"/>
        </w:rPr>
      </w:pPr>
      <w:r w:rsidRPr="006A517A">
        <w:rPr>
          <w:sz w:val="28"/>
          <w:szCs w:val="28"/>
        </w:rPr>
        <w:t>CONTRATO DE LEASING DE SISTEMA FOTOVOLTAICO</w:t>
      </w:r>
    </w:p>
    <w:p w14:paraId="280C8596" w14:textId="4DDF2764" w:rsidR="00FA54FC" w:rsidRDefault="00091DE6" w:rsidP="001361A7">
      <w:pPr>
        <w:pStyle w:val="NormalWeb"/>
        <w:spacing w:line="276" w:lineRule="auto"/>
        <w:jc w:val="both"/>
      </w:pPr>
      <w:r>
        <w:rPr>
          <w:rStyle w:val="Strong"/>
        </w:rPr>
        <w:t>CONTRATADA</w:t>
      </w:r>
      <w:r w:rsidR="00FA54FC">
        <w:rPr>
          <w:rStyle w:val="Strong"/>
        </w:rPr>
        <w:t>:</w:t>
      </w:r>
      <w:r w:rsidR="00FA54FC">
        <w:t xml:space="preserve"> </w:t>
      </w:r>
      <w:bookmarkStart w:id="0" w:name="_Hlk209273828"/>
      <w:r w:rsidR="00FA54FC">
        <w:t>Leandro Lima Ribeiro Franca (MEI</w:t>
      </w:r>
      <w:bookmarkEnd w:id="0"/>
      <w:r w:rsidR="00FA54FC">
        <w:t xml:space="preserve">), pessoa jurídica de direito privado, inscrita no CNPJ nº 60.434.015/0001-90, com sede na Rua </w:t>
      </w:r>
      <w:proofErr w:type="spellStart"/>
      <w:r w:rsidR="00FA54FC">
        <w:t>Goianaz</w:t>
      </w:r>
      <w:proofErr w:type="spellEnd"/>
      <w:r w:rsidR="00FA54FC">
        <w:t xml:space="preserve">, Q. 15, L. 05, Jardim das Américas, Anápolis – GO, doravante denominada simplesmente </w:t>
      </w:r>
      <w:r>
        <w:rPr>
          <w:rStyle w:val="Strong"/>
        </w:rPr>
        <w:t>CONTRATADA</w:t>
      </w:r>
      <w:r w:rsidR="00FA54FC">
        <w:t>.</w:t>
      </w:r>
    </w:p>
    <w:p w14:paraId="357810BA" w14:textId="3A877989" w:rsidR="0053491A" w:rsidRPr="0053491A" w:rsidRDefault="007B22F6" w:rsidP="001361A7">
      <w:pPr>
        <w:pStyle w:val="NormalWeb"/>
        <w:spacing w:line="276" w:lineRule="auto"/>
        <w:rPr>
          <w:rStyle w:val="Strong"/>
          <w:b w:val="0"/>
          <w:bCs w:val="0"/>
        </w:rPr>
      </w:pPr>
      <w:r w:rsidRPr="007B22F6">
        <w:rPr>
          <w:rStyle w:val="Strong"/>
        </w:rPr>
        <w:t xml:space="preserve">CONTRATANTE: </w:t>
      </w:r>
      <w:r w:rsidR="0053491A" w:rsidRPr="0053491A">
        <w:rPr>
          <w:rStyle w:val="Strong"/>
          <w:b w:val="0"/>
          <w:bCs w:val="0"/>
        </w:rPr>
        <w:t>{{</w:t>
      </w:r>
      <w:proofErr w:type="spellStart"/>
      <w:r w:rsidR="0053491A" w:rsidRPr="0053491A">
        <w:rPr>
          <w:rStyle w:val="Strong"/>
          <w:b w:val="0"/>
          <w:bCs w:val="0"/>
        </w:rPr>
        <w:t>nomeCompleto</w:t>
      </w:r>
      <w:proofErr w:type="spellEnd"/>
      <w:r w:rsidR="0053491A" w:rsidRPr="0053491A">
        <w:rPr>
          <w:rStyle w:val="Strong"/>
          <w:b w:val="0"/>
          <w:bCs w:val="0"/>
        </w:rPr>
        <w:t>}}, inscrito(a) no CPF/CNPJ nº {{</w:t>
      </w:r>
      <w:proofErr w:type="spellStart"/>
      <w:r w:rsidR="0053491A" w:rsidRPr="0053491A">
        <w:rPr>
          <w:rStyle w:val="Strong"/>
          <w:b w:val="0"/>
          <w:bCs w:val="0"/>
        </w:rPr>
        <w:t>cpfCnpj</w:t>
      </w:r>
      <w:proofErr w:type="spellEnd"/>
      <w:r w:rsidR="0053491A" w:rsidRPr="0053491A">
        <w:rPr>
          <w:rStyle w:val="Strong"/>
          <w:b w:val="0"/>
          <w:bCs w:val="0"/>
        </w:rPr>
        <w:t xml:space="preserve">}}, residente e domiciliado(a) no endereço </w:t>
      </w:r>
      <w:r w:rsidR="00F2488B" w:rsidRPr="00F2488B">
        <w:rPr>
          <w:rStyle w:val="Strong"/>
          <w:b w:val="0"/>
          <w:bCs w:val="0"/>
        </w:rPr>
        <w:t>{{logradouro}}, nº {{</w:t>
      </w:r>
      <w:proofErr w:type="gramStart"/>
      <w:r w:rsidR="00F2488B" w:rsidRPr="00F2488B">
        <w:rPr>
          <w:rStyle w:val="Strong"/>
          <w:b w:val="0"/>
          <w:bCs w:val="0"/>
        </w:rPr>
        <w:t>numero</w:t>
      </w:r>
      <w:proofErr w:type="gramEnd"/>
      <w:r w:rsidR="00F2488B" w:rsidRPr="00F2488B">
        <w:rPr>
          <w:rStyle w:val="Strong"/>
          <w:b w:val="0"/>
          <w:bCs w:val="0"/>
        </w:rPr>
        <w:t>}}{{#complemento}}, {{complemento}}{{/complemento}}, {{cidade}} – {{uf}}</w:t>
      </w:r>
      <w:r w:rsidR="0053491A" w:rsidRPr="0053491A">
        <w:rPr>
          <w:rStyle w:val="Strong"/>
          <w:b w:val="0"/>
          <w:bCs w:val="0"/>
        </w:rPr>
        <w:t>, CEP {{cep}}, titular da Unidade Consumidora (UC) nº {{</w:t>
      </w:r>
      <w:proofErr w:type="spellStart"/>
      <w:r w:rsidR="0053491A" w:rsidRPr="0053491A">
        <w:rPr>
          <w:rStyle w:val="Strong"/>
          <w:b w:val="0"/>
          <w:bCs w:val="0"/>
        </w:rPr>
        <w:t>unidadeConsumidora</w:t>
      </w:r>
      <w:proofErr w:type="spellEnd"/>
      <w:r w:rsidR="0053491A" w:rsidRPr="0053491A">
        <w:rPr>
          <w:rStyle w:val="Strong"/>
          <w:b w:val="0"/>
          <w:bCs w:val="0"/>
        </w:rPr>
        <w:t>}}, doravante denominado(a) simplesmente CONTRATANTE.</w:t>
      </w:r>
    </w:p>
    <w:p w14:paraId="0B622A87" w14:textId="77777777" w:rsidR="0053491A" w:rsidRDefault="0053491A" w:rsidP="001361A7">
      <w:pPr>
        <w:pStyle w:val="NormalWeb"/>
        <w:spacing w:line="276" w:lineRule="auto"/>
        <w:jc w:val="both"/>
        <w:rPr>
          <w:rStyle w:val="Strong"/>
          <w:b w:val="0"/>
          <w:bCs w:val="0"/>
        </w:rPr>
      </w:pPr>
      <w:r w:rsidRPr="0053491A">
        <w:rPr>
          <w:rStyle w:val="Strong"/>
          <w:b w:val="0"/>
          <w:bCs w:val="0"/>
        </w:rPr>
        <w:t>Quando aplicável, declara ainda ser o responsável pela Unidade Geradora (UG) nº {{</w:t>
      </w:r>
      <w:proofErr w:type="spellStart"/>
      <w:r w:rsidRPr="0053491A">
        <w:rPr>
          <w:rStyle w:val="Strong"/>
          <w:b w:val="0"/>
          <w:bCs w:val="0"/>
        </w:rPr>
        <w:t>unidadeGeradora</w:t>
      </w:r>
      <w:proofErr w:type="spellEnd"/>
      <w:r w:rsidRPr="0053491A">
        <w:rPr>
          <w:rStyle w:val="Strong"/>
          <w:b w:val="0"/>
          <w:bCs w:val="0"/>
        </w:rPr>
        <w:t>}}, localizada em {{</w:t>
      </w:r>
      <w:proofErr w:type="spellStart"/>
      <w:r w:rsidRPr="0053491A">
        <w:rPr>
          <w:rStyle w:val="Strong"/>
          <w:b w:val="0"/>
          <w:bCs w:val="0"/>
        </w:rPr>
        <w:t>enderecoGeradora</w:t>
      </w:r>
      <w:proofErr w:type="spellEnd"/>
      <w:r w:rsidRPr="0053491A">
        <w:rPr>
          <w:rStyle w:val="Strong"/>
          <w:b w:val="0"/>
          <w:bCs w:val="0"/>
        </w:rPr>
        <w:t>}}, conforme regras de geração compartilhada / remoto (Lei 14.300/2022).</w:t>
      </w:r>
    </w:p>
    <w:p w14:paraId="608AD07D" w14:textId="3DF46777" w:rsidR="004C2DC7" w:rsidRDefault="004C2DC7" w:rsidP="001361A7">
      <w:pPr>
        <w:pStyle w:val="NormalWeb"/>
        <w:spacing w:line="276" w:lineRule="auto"/>
        <w:rPr>
          <w:rStyle w:val="Strong"/>
          <w:b w:val="0"/>
          <w:bCs w:val="0"/>
        </w:rPr>
      </w:pPr>
      <w:r w:rsidRPr="004C2DC7">
        <w:rPr>
          <w:rStyle w:val="Strong"/>
          <w:b w:val="0"/>
          <w:bCs w:val="0"/>
        </w:rPr>
        <w:t>Contato do Contratante:</w:t>
      </w:r>
      <w:r>
        <w:rPr>
          <w:rStyle w:val="Strong"/>
          <w:b w:val="0"/>
          <w:bCs w:val="0"/>
        </w:rPr>
        <w:br/>
      </w:r>
      <w:r w:rsidRPr="004C2DC7">
        <w:rPr>
          <w:rStyle w:val="Strong"/>
          <w:b w:val="0"/>
          <w:bCs w:val="0"/>
        </w:rPr>
        <w:t>Telefone: {{telefone}}</w:t>
      </w:r>
      <w:r>
        <w:rPr>
          <w:rStyle w:val="Strong"/>
          <w:b w:val="0"/>
          <w:bCs w:val="0"/>
        </w:rPr>
        <w:br/>
      </w:r>
      <w:r w:rsidRPr="004C2DC7">
        <w:rPr>
          <w:rStyle w:val="Strong"/>
          <w:b w:val="0"/>
          <w:bCs w:val="0"/>
        </w:rPr>
        <w:t>E-mail: {{</w:t>
      </w:r>
      <w:proofErr w:type="spellStart"/>
      <w:r w:rsidRPr="004C2DC7">
        <w:rPr>
          <w:rStyle w:val="Strong"/>
          <w:b w:val="0"/>
          <w:bCs w:val="0"/>
        </w:rPr>
        <w:t>email</w:t>
      </w:r>
      <w:proofErr w:type="spellEnd"/>
      <w:r w:rsidRPr="004C2DC7">
        <w:rPr>
          <w:rStyle w:val="Strong"/>
          <w:b w:val="0"/>
          <w:bCs w:val="0"/>
        </w:rPr>
        <w:t>}}</w:t>
      </w:r>
    </w:p>
    <w:p w14:paraId="1F194ED0" w14:textId="0D430E5D" w:rsidR="00FA54FC" w:rsidRDefault="00FA54FC" w:rsidP="001361A7">
      <w:pPr>
        <w:pStyle w:val="NormalWeb"/>
        <w:spacing w:line="276" w:lineRule="auto"/>
        <w:jc w:val="both"/>
      </w:pPr>
      <w:r>
        <w:t xml:space="preserve">As partes acima identificadas têm entre si justo e contratado o presente </w:t>
      </w:r>
      <w:r>
        <w:rPr>
          <w:rStyle w:val="Strong"/>
        </w:rPr>
        <w:t>Contrato de Leasing de Sistema Fotovoltaico</w:t>
      </w:r>
      <w:r>
        <w:t xml:space="preserve">, que será regido pelas cláusulas e condições seguintes, </w:t>
      </w:r>
      <w:r w:rsidRPr="005D0AB3">
        <w:t xml:space="preserve">bem como pela legislação aplicável, especialmente a </w:t>
      </w:r>
      <w:r w:rsidRPr="005D0AB3">
        <w:rPr>
          <w:rStyle w:val="Strong"/>
        </w:rPr>
        <w:t>Lei nº 14.300/2022</w:t>
      </w:r>
      <w:r w:rsidRPr="005D0AB3">
        <w:t xml:space="preserve">, as Resoluções da </w:t>
      </w:r>
      <w:r w:rsidRPr="005D0AB3">
        <w:rPr>
          <w:rStyle w:val="Strong"/>
        </w:rPr>
        <w:t>ANEEL nº 482/2012, 687/2015 e 1.000/2021</w:t>
      </w:r>
      <w:r w:rsidRPr="005D0AB3">
        <w:t>, além do Código Civil Brasileiro.</w:t>
      </w:r>
    </w:p>
    <w:p w14:paraId="40CF791C" w14:textId="77777777" w:rsidR="0000387D" w:rsidRDefault="0000387D" w:rsidP="001361A7">
      <w:pPr>
        <w:pStyle w:val="Heading3"/>
        <w:spacing w:line="276" w:lineRule="auto"/>
      </w:pPr>
    </w:p>
    <w:p w14:paraId="28F14E84" w14:textId="575DB401" w:rsidR="00FA54FC" w:rsidRDefault="002412CF" w:rsidP="001361A7">
      <w:pPr>
        <w:pStyle w:val="Heading3"/>
        <w:spacing w:line="276" w:lineRule="auto"/>
      </w:pPr>
      <w:r>
        <w:t>CLÁUSULA PRIMEIRA – DO OBJETO</w:t>
      </w:r>
    </w:p>
    <w:p w14:paraId="58CA6B2B" w14:textId="77777777" w:rsidR="0012585C" w:rsidRDefault="000D7930" w:rsidP="001361A7">
      <w:pPr>
        <w:pStyle w:val="NormalWeb"/>
        <w:spacing w:line="276" w:lineRule="auto"/>
        <w:jc w:val="both"/>
      </w:pPr>
      <w:r w:rsidRPr="000D7930">
        <w:t>Para fins deste contrato, considera-se como distribuidora local a Neoenergia Brasília, sem prejuízo de eventual alteração societária ou regulatória.</w:t>
      </w:r>
    </w:p>
    <w:p w14:paraId="4C5DE655" w14:textId="0DA6F324" w:rsidR="00FA54FC" w:rsidRDefault="00FA54FC" w:rsidP="001361A7">
      <w:pPr>
        <w:pStyle w:val="NormalWeb"/>
        <w:spacing w:line="276" w:lineRule="auto"/>
        <w:jc w:val="both"/>
      </w:pPr>
      <w:r>
        <w:t xml:space="preserve">1.1. O presente contrato tem por objeto a disponibilização, pela </w:t>
      </w:r>
      <w:r w:rsidR="00091DE6">
        <w:t>CONTRATADA</w:t>
      </w:r>
      <w:r>
        <w:t xml:space="preserve">, de um sistema fotovoltaico em regime de leasing ao </w:t>
      </w:r>
      <w:r w:rsidR="00A841AA">
        <w:t>CONTRATANTE</w:t>
      </w:r>
      <w:r>
        <w:t>, incluindo fornecimento, instalação, testes, comissionamento, startup, homologação perante a distribuidora, operação, manutenção preventiva e corretiva, seguro e monitoramento remoto.</w:t>
      </w:r>
    </w:p>
    <w:p w14:paraId="4CE819EA" w14:textId="12401200" w:rsidR="001D366C" w:rsidRDefault="00FA54FC" w:rsidP="001361A7">
      <w:pPr>
        <w:pStyle w:val="NormalWeb"/>
        <w:spacing w:line="276" w:lineRule="auto"/>
        <w:jc w:val="both"/>
      </w:pPr>
      <w:r>
        <w:t xml:space="preserve">1.2. </w:t>
      </w:r>
      <w:r w:rsidR="00F7406D">
        <w:t xml:space="preserve">O sistema fotovoltaico </w:t>
      </w:r>
      <w:r w:rsidR="00F7406D" w:rsidRPr="006A4C05">
        <w:rPr>
          <w:rStyle w:val="s1"/>
        </w:rPr>
        <w:t>permanece de</w:t>
      </w:r>
      <w:r w:rsidR="00F7406D">
        <w:rPr>
          <w:rStyle w:val="s1"/>
          <w:b/>
          <w:bCs/>
        </w:rPr>
        <w:t xml:space="preserve"> propriedade exclusiva da </w:t>
      </w:r>
      <w:r w:rsidR="00091DE6">
        <w:rPr>
          <w:rStyle w:val="s1"/>
          <w:b/>
          <w:bCs/>
        </w:rPr>
        <w:t>CONTRATADA</w:t>
      </w:r>
      <w:r w:rsidR="00F7406D">
        <w:rPr>
          <w:rStyle w:val="s1"/>
          <w:b/>
          <w:bCs/>
        </w:rPr>
        <w:t xml:space="preserve"> durante toda a vigência contratual</w:t>
      </w:r>
      <w:r w:rsidR="00F7406D">
        <w:t xml:space="preserve">, sendo conferido à </w:t>
      </w:r>
      <w:r w:rsidR="00A841AA">
        <w:t>CONTRATANTE</w:t>
      </w:r>
      <w:r w:rsidR="00F7406D">
        <w:t xml:space="preserve"> apenas o </w:t>
      </w:r>
      <w:r w:rsidR="00F7406D">
        <w:rPr>
          <w:rStyle w:val="s1"/>
          <w:b/>
          <w:bCs/>
        </w:rPr>
        <w:t xml:space="preserve">direito de posse direta </w:t>
      </w:r>
      <w:r w:rsidR="00F7406D">
        <w:rPr>
          <w:rStyle w:val="s1"/>
          <w:b/>
          <w:bCs/>
        </w:rPr>
        <w:lastRenderedPageBreak/>
        <w:t>e uso</w:t>
      </w:r>
      <w:r w:rsidR="00F7406D">
        <w:t>, sem transferência de propriedade até o exercício válido da opção de compra ou o término integral do contrato, conforme disposto nas cláusulas e anexos correspondentes</w:t>
      </w:r>
      <w:r w:rsidR="00321D82">
        <w:t>.</w:t>
      </w:r>
      <w:r w:rsidR="001D366C">
        <w:t xml:space="preserve"> </w:t>
      </w:r>
    </w:p>
    <w:p w14:paraId="495A368D" w14:textId="01AFB60F" w:rsidR="00FA54FC" w:rsidRDefault="00FA54FC" w:rsidP="001361A7">
      <w:pPr>
        <w:pStyle w:val="NormalWeb"/>
        <w:spacing w:line="276" w:lineRule="auto"/>
        <w:jc w:val="both"/>
      </w:pPr>
      <w:r>
        <w:t xml:space="preserve">1.3. O sistema será conectado à rede da distribuidora, e a energia excedente será injetada na rede elétrica, gerando créditos de energia, </w:t>
      </w:r>
      <w:r w:rsidRPr="00197708">
        <w:t>nos termos da regulação da ANEEL e da Lei nº 14.300/2022.</w:t>
      </w:r>
    </w:p>
    <w:p w14:paraId="24EB99BD" w14:textId="20DF46B9" w:rsidR="00EB6CBC" w:rsidRDefault="00EB6CBC" w:rsidP="001361A7">
      <w:pPr>
        <w:pStyle w:val="NormalWeb"/>
        <w:spacing w:line="276" w:lineRule="auto"/>
        <w:jc w:val="both"/>
      </w:pPr>
      <w:r>
        <w:t>1.4</w:t>
      </w:r>
      <w:r w:rsidR="000B491B">
        <w:t xml:space="preserve">. </w:t>
      </w:r>
      <w:r>
        <w:t>O contrato tem como finalidade fomentar a eficiência energética, o uso de fontes renováveis e o desenvolvimento regional sustentável.</w:t>
      </w:r>
    </w:p>
    <w:p w14:paraId="7D75AB51" w14:textId="5D135540" w:rsidR="00EB6CBC" w:rsidRDefault="00EB6CBC" w:rsidP="001361A7">
      <w:pPr>
        <w:pStyle w:val="NormalWeb"/>
        <w:spacing w:line="276" w:lineRule="auto"/>
        <w:jc w:val="both"/>
      </w:pPr>
      <w:r>
        <w:t>1.5</w:t>
      </w:r>
      <w:r w:rsidR="00C016DD">
        <w:t>.</w:t>
      </w:r>
      <w:r>
        <w:t xml:space="preserve"> É vedada a alteração da destinação do leasing sem prévia anuência da </w:t>
      </w:r>
      <w:r w:rsidR="00091DE6">
        <w:t>CONTRATADA</w:t>
      </w:r>
      <w:r>
        <w:t>.</w:t>
      </w:r>
    </w:p>
    <w:p w14:paraId="5A9F4E5C" w14:textId="75794D44" w:rsidR="00CF5DA9" w:rsidRPr="00CF5DA9" w:rsidRDefault="00EB6CBC" w:rsidP="00CF5DA9">
      <w:pPr>
        <w:pStyle w:val="p1"/>
        <w:spacing w:line="276" w:lineRule="auto"/>
      </w:pPr>
      <w:r>
        <w:t xml:space="preserve">1.6 </w:t>
      </w:r>
      <w:r w:rsidR="008067FF" w:rsidRPr="008067FF">
        <w:t>Ao término integral do prazo contratual, a transferência automática da propriedade da usina ao CONTRATANTE observará as condições e requisitos previstos no Parágrafo 2º da Cláusula Quinta, sem prejuízo do exercício da opção de compra antecipada prevista no Anexo II.</w:t>
      </w:r>
    </w:p>
    <w:p w14:paraId="3458C2FA" w14:textId="2C8E045A" w:rsidR="00FA54FC" w:rsidRDefault="00FA54FC" w:rsidP="00CF5DA9">
      <w:pPr>
        <w:pStyle w:val="NormalWeb"/>
        <w:spacing w:line="276" w:lineRule="auto"/>
        <w:jc w:val="both"/>
      </w:pPr>
      <w:r w:rsidRPr="00197708">
        <w:t>1.</w:t>
      </w:r>
      <w:r w:rsidR="00F26664">
        <w:t>7</w:t>
      </w:r>
      <w:r w:rsidRPr="00197708">
        <w:t xml:space="preserve">. Especificações técnicas (potência, inversores, módulos, garantias de fábrica e memorial descritivo) constam no </w:t>
      </w:r>
      <w:r w:rsidRPr="00197708">
        <w:rPr>
          <w:rStyle w:val="Strong"/>
        </w:rPr>
        <w:t>Anexo I – Especificações Técnicas e Proposta Comercial</w:t>
      </w:r>
      <w:r w:rsidRPr="00197708">
        <w:t>.</w:t>
      </w:r>
    </w:p>
    <w:p w14:paraId="549B4652" w14:textId="0F388744" w:rsidR="00F26664" w:rsidRPr="00F26664" w:rsidRDefault="00F26664" w:rsidP="001361A7">
      <w:pPr>
        <w:pStyle w:val="p1"/>
        <w:spacing w:line="276" w:lineRule="auto"/>
      </w:pPr>
      <w:r w:rsidRPr="00F26664">
        <w:t>1.8. Compatibilidade das Especificações Técnicas</w:t>
      </w:r>
    </w:p>
    <w:p w14:paraId="63E5A3AF" w14:textId="4D299360" w:rsidR="00F26664" w:rsidRDefault="00F26664" w:rsidP="001361A7">
      <w:pPr>
        <w:pStyle w:val="p2"/>
        <w:spacing w:line="276" w:lineRule="auto"/>
      </w:pPr>
      <w:r>
        <w:t xml:space="preserve">As especificações técnicas constantes no </w:t>
      </w:r>
      <w:r>
        <w:rPr>
          <w:rStyle w:val="s1"/>
          <w:b/>
          <w:bCs/>
        </w:rPr>
        <w:t>Anexo I – Especificações Técnicas e Proposta Comercial</w:t>
      </w:r>
      <w:r>
        <w:t xml:space="preserve"> deverão ser compatíveis com os parâmetros apresentados na </w:t>
      </w:r>
      <w:r>
        <w:rPr>
          <w:rStyle w:val="s1"/>
          <w:b/>
          <w:bCs/>
        </w:rPr>
        <w:t xml:space="preserve">Proposta Comercial inicial aceita pelo </w:t>
      </w:r>
      <w:r w:rsidR="00A841AA">
        <w:rPr>
          <w:rStyle w:val="s1"/>
          <w:b/>
          <w:bCs/>
        </w:rPr>
        <w:t>CONTRATANTE</w:t>
      </w:r>
      <w:r>
        <w:t xml:space="preserve">, observando-se o tipo de instalação, potência </w:t>
      </w:r>
      <w:r w:rsidR="00FA43DB">
        <w:t>contratada</w:t>
      </w:r>
      <w:r>
        <w:t>, estrutura e finalidade do sistema.</w:t>
      </w:r>
    </w:p>
    <w:p w14:paraId="36A6085A" w14:textId="77777777" w:rsidR="00DC4274" w:rsidRPr="00B273A2" w:rsidRDefault="00F26664" w:rsidP="001361A7">
      <w:pPr>
        <w:pStyle w:val="p2"/>
        <w:spacing w:line="276" w:lineRule="auto"/>
      </w:pPr>
      <w:r>
        <w:t xml:space="preserve">O modelo, marca e potência exata dos módulos fotovoltaicos, inversores ou demais componentes poderão variar conforme a </w:t>
      </w:r>
      <w:r>
        <w:rPr>
          <w:rStyle w:val="s1"/>
          <w:b/>
          <w:bCs/>
        </w:rPr>
        <w:t>disponibilidade comercial e tecnológica existente no momento da compra</w:t>
      </w:r>
      <w:r>
        <w:t xml:space="preserve">, sem que isso constitua alteração contratual, </w:t>
      </w:r>
      <w:r>
        <w:rPr>
          <w:rStyle w:val="s1"/>
          <w:b/>
          <w:bCs/>
        </w:rPr>
        <w:t>desde que o sistema instalado seja igual ou superior em potência, eficiência e qualidade</w:t>
      </w:r>
      <w:r>
        <w:t xml:space="preserve"> em relação ao originalmente proposto, e mantenha conformidade com as normas e certificações aplicáveis (INMETRO, ABNT e ANEEL).</w:t>
      </w:r>
    </w:p>
    <w:p w14:paraId="3C8CD94A" w14:textId="77777777" w:rsidR="007D7800" w:rsidRDefault="007D7800" w:rsidP="007D7800">
      <w:pPr>
        <w:pStyle w:val="p1"/>
      </w:pPr>
      <w:r>
        <w:rPr>
          <w:b/>
          <w:bCs/>
        </w:rPr>
        <w:t>A potência efetivamente instalada poderá ser inferior, igual ou superior à inicialmente prevista sempre que existirem limitações técnicas, estruturais ou ambientais da área de instalação, não caracterizando inadimplemento ou falha da CONTRATADA. Nessa hipótese, aplicar-se-á o ajuste automático de geração previsto na Cláusula Nona.</w:t>
      </w:r>
    </w:p>
    <w:p w14:paraId="4C3CBC46" w14:textId="071E127B" w:rsidR="00FA54FC" w:rsidRPr="00B273A2" w:rsidRDefault="002412CF" w:rsidP="001361A7">
      <w:pPr>
        <w:pStyle w:val="p2"/>
        <w:spacing w:line="276" w:lineRule="auto"/>
        <w:rPr>
          <w:b/>
          <w:bCs/>
        </w:rPr>
      </w:pPr>
      <w:r w:rsidRPr="00DC4274">
        <w:rPr>
          <w:b/>
          <w:bCs/>
        </w:rPr>
        <w:t>CLÁUSULA SEGUNDA – PROCURAÇÃO</w:t>
      </w:r>
    </w:p>
    <w:p w14:paraId="510F9FE5" w14:textId="1CF75728" w:rsidR="00FA54FC" w:rsidRDefault="00FA54FC" w:rsidP="001361A7">
      <w:pPr>
        <w:pStyle w:val="NormalWeb"/>
        <w:spacing w:line="276" w:lineRule="auto"/>
        <w:jc w:val="both"/>
      </w:pPr>
      <w:r>
        <w:lastRenderedPageBreak/>
        <w:t xml:space="preserve">2.1. </w:t>
      </w:r>
      <w:r w:rsidR="0041439C">
        <w:t>O</w:t>
      </w:r>
      <w:r>
        <w:t xml:space="preserve"> </w:t>
      </w:r>
      <w:r w:rsidR="00A841AA">
        <w:t>CONTRATANTE</w:t>
      </w:r>
      <w:r>
        <w:t xml:space="preserve"> outorga à </w:t>
      </w:r>
      <w:r w:rsidR="00091DE6">
        <w:t>CONTRATADA</w:t>
      </w:r>
      <w:r>
        <w:t xml:space="preserve">, pelo prazo de vigência deste contrato, </w:t>
      </w:r>
      <w:r>
        <w:rPr>
          <w:rStyle w:val="Strong"/>
        </w:rPr>
        <w:t>poderes específicos e restritos</w:t>
      </w:r>
      <w:r>
        <w:t xml:space="preserve"> para representá-lo perante a distribuidora de energia, órgãos públicos e entidades regulatórias, apenas para viabilizar a homologação do sistema, a compensação de créditos de energia e demais atos necessários ao cumprimento do objeto contratual.</w:t>
      </w:r>
    </w:p>
    <w:p w14:paraId="5F76058E" w14:textId="7C21DB55" w:rsidR="00FA54FC" w:rsidRDefault="00FA54FC" w:rsidP="001361A7">
      <w:pPr>
        <w:pStyle w:val="NormalWeb"/>
        <w:spacing w:line="276" w:lineRule="auto"/>
      </w:pPr>
      <w:r w:rsidRPr="00197708">
        <w:t xml:space="preserve">2.2. A </w:t>
      </w:r>
      <w:r w:rsidR="00091DE6">
        <w:t>CONTRATADA</w:t>
      </w:r>
      <w:r w:rsidRPr="00197708">
        <w:t xml:space="preserve"> deverá prestar contas de todos os atos praticados em nome do </w:t>
      </w:r>
      <w:r w:rsidR="00A841AA">
        <w:t>CONTRATANTE</w:t>
      </w:r>
      <w:r w:rsidRPr="00197708">
        <w:t xml:space="preserve"> sempre que solicitado.</w:t>
      </w:r>
    </w:p>
    <w:p w14:paraId="3294EF13" w14:textId="73A48369" w:rsidR="00CA35F3" w:rsidRDefault="00CA35F3" w:rsidP="001361A7">
      <w:pPr>
        <w:spacing w:line="276" w:lineRule="auto"/>
      </w:pPr>
      <w:r>
        <w:t xml:space="preserve">2.3. </w:t>
      </w:r>
      <w:r w:rsidR="00351FF0" w:rsidRPr="00351FF0">
        <w:rPr>
          <w:color w:val="0E0E0E"/>
        </w:rPr>
        <w:t>A outorga de poderes prevista nesta cláusula somente produzirá efeitos</w:t>
      </w:r>
      <w:r w:rsidR="00351FF0">
        <w:rPr>
          <w:color w:val="0E0E0E"/>
        </w:rPr>
        <w:t xml:space="preserve"> </w:t>
      </w:r>
      <w:r w:rsidR="00351FF0" w:rsidRPr="00351FF0">
        <w:rPr>
          <w:color w:val="0E0E0E"/>
        </w:rPr>
        <w:t>mediante a</w:t>
      </w:r>
      <w:r w:rsidR="001C6A0A">
        <w:rPr>
          <w:color w:val="0E0E0E"/>
        </w:rPr>
        <w:t xml:space="preserve"> a</w:t>
      </w:r>
      <w:r w:rsidR="00351FF0" w:rsidRPr="00351FF0">
        <w:rPr>
          <w:color w:val="0E0E0E"/>
        </w:rPr>
        <w:t>presentação do Anexo IV devidamente assinado sempre que o</w:t>
      </w:r>
      <w:r w:rsidR="00351FF0">
        <w:rPr>
          <w:color w:val="0E0E0E"/>
        </w:rPr>
        <w:t xml:space="preserve"> </w:t>
      </w:r>
      <w:r w:rsidR="00351FF0" w:rsidRPr="00351FF0">
        <w:rPr>
          <w:color w:val="0E0E0E"/>
        </w:rPr>
        <w:t xml:space="preserve">CONTRATANTE não for o </w:t>
      </w:r>
      <w:r w:rsidR="00351FF0">
        <w:rPr>
          <w:color w:val="0E0E0E"/>
        </w:rPr>
        <w:t xml:space="preserve"> p</w:t>
      </w:r>
      <w:r w:rsidR="00351FF0" w:rsidRPr="00351FF0">
        <w:rPr>
          <w:color w:val="0E0E0E"/>
        </w:rPr>
        <w:t>roprietário do imóvel ou não constar como titular</w:t>
      </w:r>
      <w:r w:rsidR="00351FF0">
        <w:rPr>
          <w:color w:val="0E0E0E"/>
        </w:rPr>
        <w:t xml:space="preserve"> </w:t>
      </w:r>
      <w:r w:rsidR="00351FF0" w:rsidRPr="00351FF0">
        <w:rPr>
          <w:color w:val="0E0E0E"/>
        </w:rPr>
        <w:t>cadastrado junto à distribuidora.</w:t>
      </w:r>
    </w:p>
    <w:p w14:paraId="7F558ADA" w14:textId="77777777" w:rsidR="00467417" w:rsidRDefault="00467417" w:rsidP="001361A7">
      <w:pPr>
        <w:pStyle w:val="Heading3"/>
        <w:adjustRightInd w:val="0"/>
        <w:snapToGrid w:val="0"/>
        <w:spacing w:before="0" w:line="276" w:lineRule="auto"/>
      </w:pPr>
    </w:p>
    <w:p w14:paraId="4DC011F8" w14:textId="1533CD3E" w:rsidR="00FA54FC" w:rsidRDefault="002412CF" w:rsidP="001361A7">
      <w:pPr>
        <w:pStyle w:val="Heading3"/>
        <w:adjustRightInd w:val="0"/>
        <w:snapToGrid w:val="0"/>
        <w:spacing w:before="0" w:line="276" w:lineRule="auto"/>
      </w:pPr>
      <w:r>
        <w:t>CLÁUSULA TERCEIRA – PREÇO E FORMA DE PAGAMENTO</w:t>
      </w:r>
    </w:p>
    <w:p w14:paraId="2D93E06F" w14:textId="77777777" w:rsidR="00350DC2" w:rsidRDefault="00FA54FC" w:rsidP="001361A7">
      <w:pPr>
        <w:pStyle w:val="NormalWeb"/>
        <w:spacing w:line="276" w:lineRule="auto"/>
        <w:jc w:val="both"/>
      </w:pPr>
      <w:r>
        <w:t xml:space="preserve">3.1. </w:t>
      </w:r>
      <w:r w:rsidR="00B81A57" w:rsidRPr="00B81A57">
        <w:t>A mensalidade devida pelo CONTRATANTE à CONTRATADA será calculada com base na quantidade de energia elétrica contratada, expressa em kWh, utilizando-se exclusivamente como referência de cálculo a tarifa vigente da distribuidora local aplicável à Unidade Consumidora, não constituindo tarifa própria, valor fixado ou controlado pela CONTRATADA.</w:t>
      </w:r>
    </w:p>
    <w:p w14:paraId="71A3816C" w14:textId="06BD773C" w:rsidR="00FA54FC" w:rsidRDefault="00FA54FC" w:rsidP="001361A7">
      <w:pPr>
        <w:pStyle w:val="NormalWeb"/>
        <w:spacing w:line="276" w:lineRule="auto"/>
        <w:jc w:val="both"/>
      </w:pPr>
      <w:r>
        <w:t xml:space="preserve">3.2. O pagamento será efetuado até o dia 10 de cada mês, por boleto bancário, PIX ou outro meio aceito pela </w:t>
      </w:r>
      <w:r w:rsidR="00091DE6">
        <w:t>CONTRATADA</w:t>
      </w:r>
      <w:r>
        <w:t>.</w:t>
      </w:r>
    </w:p>
    <w:p w14:paraId="3D62DF49" w14:textId="0B8681BA" w:rsidR="000017FA" w:rsidRDefault="000017FA" w:rsidP="001361A7">
      <w:pPr>
        <w:pStyle w:val="NormalWeb"/>
        <w:spacing w:line="276" w:lineRule="auto"/>
        <w:jc w:val="both"/>
      </w:pPr>
      <w:r>
        <w:t xml:space="preserve">3.2.A. </w:t>
      </w:r>
      <w:r w:rsidRPr="000017FA">
        <w:t>Tributos, encargos setoriais, tarifas regulatórias, encargos de uso da rede elétrica, consumo de energia não compensado por créditos e quaisquer valores apurados pela distribuidora local constituem responsabilidade financeira exclusiva do CONTRATANTE, podendo ser cobrados diretamente pela distribuidora ou, quando aplicável, de forma consolidada pela CONTRATADA, por meio de boleto único, sem que isso caracterize fornecimento de energia elétrica.</w:t>
      </w:r>
    </w:p>
    <w:p w14:paraId="28A90518" w14:textId="77777777" w:rsidR="00FA54FC" w:rsidRDefault="00FA54FC" w:rsidP="001361A7">
      <w:pPr>
        <w:pStyle w:val="NormalWeb"/>
        <w:spacing w:line="276" w:lineRule="auto"/>
        <w:jc w:val="both"/>
      </w:pPr>
      <w:r>
        <w:t xml:space="preserve">3.3. O atraso implicará </w:t>
      </w:r>
      <w:r w:rsidRPr="002D1BEA">
        <w:rPr>
          <w:b/>
          <w:bCs/>
        </w:rPr>
        <w:t>multa de 2%</w:t>
      </w:r>
      <w:r>
        <w:t xml:space="preserve"> sobre o valor devido, juros de 1% ao mês e correção monetária pelo IPCA.</w:t>
      </w:r>
    </w:p>
    <w:p w14:paraId="7735431B" w14:textId="77777777" w:rsidR="00FA54FC" w:rsidRDefault="00FA54FC" w:rsidP="001361A7">
      <w:pPr>
        <w:pStyle w:val="NormalWeb"/>
        <w:spacing w:line="276" w:lineRule="auto"/>
        <w:jc w:val="both"/>
      </w:pPr>
      <w:r>
        <w:t xml:space="preserve">3.4. Em caso de cobrança judicial ou extrajudicial, incidirão honorários advocatícios limitados a </w:t>
      </w:r>
      <w:r w:rsidRPr="00197708">
        <w:t>10% do valor devido.</w:t>
      </w:r>
    </w:p>
    <w:p w14:paraId="0A189F03" w14:textId="05ABF761" w:rsidR="00AC6AFE" w:rsidRDefault="00AC6AFE" w:rsidP="001361A7">
      <w:pPr>
        <w:pStyle w:val="NormalWeb"/>
        <w:spacing w:line="276" w:lineRule="auto"/>
        <w:jc w:val="both"/>
      </w:pPr>
      <w:r w:rsidRPr="00AC6AFE">
        <w:t>3.5. Os créditos de energia elétrica decorrentes da geração do sistema fotovoltaico constituem ativo regulatório vinculado à usina e pertencem exclusivamente à CONTRATADA, nos termos da legislação vigente, sendo utilizados para fins de compensação regulatória em benefício do CONTRATANTE enquanto este permanecer adimplente, não constituindo direito econômico autônomo, cessível ou acumulável pelo CONTRATANTE.</w:t>
      </w:r>
    </w:p>
    <w:p w14:paraId="0C600BB8" w14:textId="77777777" w:rsidR="00AC6AFE" w:rsidRDefault="00AC6AFE" w:rsidP="001361A7">
      <w:pPr>
        <w:pStyle w:val="Heading3"/>
        <w:spacing w:line="276" w:lineRule="auto"/>
      </w:pPr>
    </w:p>
    <w:p w14:paraId="5E91AFCE" w14:textId="24813878" w:rsidR="00FA54FC" w:rsidRDefault="002412CF" w:rsidP="001361A7">
      <w:pPr>
        <w:pStyle w:val="Heading3"/>
        <w:spacing w:line="276" w:lineRule="auto"/>
      </w:pPr>
      <w:r>
        <w:t>CLÁUSULA QUARTA – CUSTOS E ENCARGOS REGULATÓRIOS</w:t>
      </w:r>
    </w:p>
    <w:p w14:paraId="1612642E" w14:textId="59E31D78" w:rsidR="00FA54FC" w:rsidRDefault="00FA54FC" w:rsidP="001361A7">
      <w:pPr>
        <w:pStyle w:val="NormalWeb"/>
        <w:spacing w:line="276" w:lineRule="auto"/>
        <w:jc w:val="both"/>
      </w:pPr>
      <w:r>
        <w:t>4.1. Antes da operação</w:t>
      </w:r>
      <w:r w:rsidR="0069737A">
        <w:t xml:space="preserve"> efetiva</w:t>
      </w:r>
      <w:r>
        <w:t xml:space="preserve">, </w:t>
      </w:r>
      <w:r w:rsidR="0069737A">
        <w:t xml:space="preserve">todos os custos e encargos relacionados à aquisição, instalação e homologação do sistema serão de responsabilidade da </w:t>
      </w:r>
      <w:r w:rsidR="00091DE6">
        <w:t>CONTRATADA</w:t>
      </w:r>
      <w:r w:rsidR="0069737A">
        <w:t>.</w:t>
      </w:r>
    </w:p>
    <w:p w14:paraId="5A99F33B" w14:textId="1DE148A4" w:rsidR="00FA54FC" w:rsidRDefault="00FA54FC" w:rsidP="001361A7">
      <w:pPr>
        <w:pStyle w:val="NormalWeb"/>
        <w:spacing w:line="276" w:lineRule="auto"/>
        <w:jc w:val="both"/>
      </w:pPr>
      <w:r>
        <w:t xml:space="preserve">4.2. </w:t>
      </w:r>
      <w:r w:rsidR="0069737A">
        <w:t xml:space="preserve">Após a entrada em operação, tarifas e encargos que não recebam desconto contratual, tais como bandeiras tarifárias, contribuição de iluminação pública (CIP), multas e juros moratórios, serão integralmente repassados ao </w:t>
      </w:r>
      <w:r w:rsidR="00A841AA">
        <w:t>CONTRATANTE</w:t>
      </w:r>
      <w:r w:rsidR="0069737A">
        <w:t>.</w:t>
      </w:r>
    </w:p>
    <w:p w14:paraId="76A1B5D0" w14:textId="3432AFCA" w:rsidR="009D3BBB" w:rsidRDefault="009D3BBB" w:rsidP="001361A7">
      <w:pPr>
        <w:pStyle w:val="NormalWeb"/>
        <w:spacing w:line="276" w:lineRule="auto"/>
        <w:jc w:val="both"/>
      </w:pPr>
      <w:r w:rsidRPr="009D3BBB">
        <w:t>Para fins deste contrato, a tarifa da distribuidora local utilizada como referência de cálculo não se confunde com a Tarifa de Uso do Sistema de Distribuição – Fio B (TUSD/Fio B), a qual constitui encargo regulatório incidente sobre o uso da rede elétrica e não é compensada pela geração de energia elétrica, sendo de responsabilidade do CONTRATANTE.</w:t>
      </w:r>
    </w:p>
    <w:p w14:paraId="5860BAA7" w14:textId="77777777" w:rsidR="00445321" w:rsidRDefault="00FA54FC" w:rsidP="001361A7">
      <w:pPr>
        <w:spacing w:line="276" w:lineRule="auto"/>
        <w:rPr>
          <w:rFonts w:ascii=".AppleSystemUIFont" w:hAnsi=".AppleSystemUIFont"/>
          <w:color w:val="0E0E0E"/>
          <w:sz w:val="21"/>
          <w:szCs w:val="21"/>
        </w:rPr>
      </w:pPr>
      <w:r w:rsidRPr="00445321">
        <w:t>4.3.</w:t>
      </w:r>
      <w:r w:rsidRPr="00452FAB">
        <w:rPr>
          <w:b/>
          <w:bCs/>
        </w:rPr>
        <w:t xml:space="preserve"> </w:t>
      </w:r>
      <w:r w:rsidR="00445321" w:rsidRPr="00445321">
        <w:rPr>
          <w:color w:val="0E0E0E"/>
        </w:rPr>
        <w:t>O valor da mensalidade será reajustado automaticamente conforme os reajustes tarifários homologados pela ANEEL, nos termos do art. 93 da Resolução Normativa nº 1.000/2021.</w:t>
      </w:r>
    </w:p>
    <w:p w14:paraId="7BD56D93" w14:textId="77777777" w:rsidR="003B14D1" w:rsidRDefault="003B14D1" w:rsidP="001361A7">
      <w:pPr>
        <w:pStyle w:val="NormalWeb"/>
        <w:spacing w:line="276" w:lineRule="auto"/>
        <w:jc w:val="both"/>
        <w:rPr>
          <w:b/>
          <w:bCs/>
          <w:sz w:val="28"/>
          <w:szCs w:val="28"/>
        </w:rPr>
      </w:pPr>
    </w:p>
    <w:p w14:paraId="41B95049" w14:textId="701BF6BC" w:rsidR="00FA54FC" w:rsidRPr="00C91459" w:rsidRDefault="00D12AAC" w:rsidP="001361A7">
      <w:pPr>
        <w:pStyle w:val="NormalWeb"/>
        <w:spacing w:line="276" w:lineRule="auto"/>
        <w:jc w:val="both"/>
        <w:rPr>
          <w:b/>
          <w:bCs/>
          <w:sz w:val="28"/>
          <w:szCs w:val="28"/>
        </w:rPr>
      </w:pPr>
      <w:r w:rsidRPr="00C91459">
        <w:rPr>
          <w:b/>
          <w:bCs/>
          <w:sz w:val="28"/>
          <w:szCs w:val="28"/>
        </w:rPr>
        <w:t>CLÁUSULA QUINTA – PRAZO DE VIGÊNCIA</w:t>
      </w:r>
    </w:p>
    <w:p w14:paraId="39BD4FEE" w14:textId="33CB3565" w:rsidR="00C85B2D" w:rsidRDefault="00454A3B" w:rsidP="001361A7">
      <w:pPr>
        <w:pStyle w:val="p3"/>
        <w:spacing w:line="276" w:lineRule="auto"/>
      </w:pPr>
      <w:r>
        <w:t xml:space="preserve">5.1. </w:t>
      </w:r>
      <w:r w:rsidR="00C85B2D" w:rsidRPr="00C85B2D">
        <w:t xml:space="preserve">O presente contrato terá prazo de vigência de </w:t>
      </w:r>
      <w:r w:rsidR="00C85B2D" w:rsidRPr="00C85B2D">
        <w:rPr>
          <w:b/>
          <w:bCs/>
        </w:rPr>
        <w:t>{{</w:t>
      </w:r>
      <w:proofErr w:type="spellStart"/>
      <w:r w:rsidR="00C85B2D" w:rsidRPr="00C85B2D">
        <w:rPr>
          <w:b/>
          <w:bCs/>
        </w:rPr>
        <w:t>prazoContratual</w:t>
      </w:r>
      <w:proofErr w:type="spellEnd"/>
      <w:r w:rsidR="00C85B2D" w:rsidRPr="00C85B2D">
        <w:rPr>
          <w:b/>
          <w:bCs/>
        </w:rPr>
        <w:t>}}</w:t>
      </w:r>
      <w:r w:rsidR="00C85B2D" w:rsidRPr="00C85B2D">
        <w:t xml:space="preserve"> meses, contados a partir da data de homologação da usina fotovoltaica pela distribuidora local, conforme comunicação oficial emitida pela própria distribuidora, observado o disposto no Parágrafo 1º desta Cláusula.</w:t>
      </w:r>
    </w:p>
    <w:p w14:paraId="283EC19A" w14:textId="3EB4D0DC" w:rsidR="00454A3B" w:rsidRDefault="00454A3B" w:rsidP="001361A7">
      <w:pPr>
        <w:pStyle w:val="p3"/>
        <w:spacing w:line="276" w:lineRule="auto"/>
      </w:pPr>
      <w:r>
        <w:t>5.2. O prazo é essencial ao equilíbrio econômico-financeiro do contrato.</w:t>
      </w:r>
    </w:p>
    <w:p w14:paraId="26DE3335" w14:textId="77777777" w:rsidR="007F2A70" w:rsidRDefault="00454A3B" w:rsidP="007F2A70">
      <w:pPr>
        <w:pStyle w:val="p1"/>
        <w:spacing w:line="276" w:lineRule="auto"/>
      </w:pPr>
      <w:r>
        <w:t xml:space="preserve">5.3. </w:t>
      </w:r>
      <w:r w:rsidR="007F2A70">
        <w:t xml:space="preserve">A CONTRATADA terá até </w:t>
      </w:r>
      <w:r w:rsidR="007F2A70">
        <w:rPr>
          <w:rStyle w:val="s1"/>
          <w:b/>
          <w:bCs/>
        </w:rPr>
        <w:t>120 (cento e vinte) dias</w:t>
      </w:r>
      <w:r w:rsidR="007F2A70">
        <w:t>, prorrogáveis por igual período, para concluir a instalação e homologação do sistema, prazo este automaticamente suspenso quando houver:</w:t>
      </w:r>
    </w:p>
    <w:p w14:paraId="1F513448" w14:textId="77777777" w:rsidR="007F2A70" w:rsidRDefault="007F2A70" w:rsidP="007F2A70">
      <w:pPr>
        <w:pStyle w:val="p1"/>
        <w:spacing w:line="276" w:lineRule="auto"/>
      </w:pPr>
      <w:r>
        <w:t>a) irregularidades cadastrais da UC;</w:t>
      </w:r>
    </w:p>
    <w:p w14:paraId="094F63BC" w14:textId="77777777" w:rsidR="007F2A70" w:rsidRDefault="007F2A70" w:rsidP="007F2A70">
      <w:pPr>
        <w:pStyle w:val="p1"/>
        <w:spacing w:line="276" w:lineRule="auto"/>
      </w:pPr>
      <w:r>
        <w:t>b) pendências de titularidade;</w:t>
      </w:r>
    </w:p>
    <w:p w14:paraId="45B1D1E7" w14:textId="77777777" w:rsidR="007F2A70" w:rsidRDefault="007F2A70" w:rsidP="007F2A70">
      <w:pPr>
        <w:pStyle w:val="p1"/>
        <w:spacing w:line="276" w:lineRule="auto"/>
      </w:pPr>
      <w:r>
        <w:t>c) débitos ativos;</w:t>
      </w:r>
    </w:p>
    <w:p w14:paraId="51CE6402" w14:textId="77777777" w:rsidR="007F2A70" w:rsidRDefault="007F2A70" w:rsidP="007F2A70">
      <w:pPr>
        <w:pStyle w:val="p1"/>
        <w:spacing w:line="276" w:lineRule="auto"/>
      </w:pPr>
      <w:r>
        <w:lastRenderedPageBreak/>
        <w:t>d) impedimento parcial ou total de acesso;</w:t>
      </w:r>
    </w:p>
    <w:p w14:paraId="75DF7970" w14:textId="77777777" w:rsidR="007F2A70" w:rsidRDefault="007F2A70" w:rsidP="007F2A70">
      <w:pPr>
        <w:pStyle w:val="p1"/>
        <w:spacing w:line="276" w:lineRule="auto"/>
      </w:pPr>
      <w:r>
        <w:t>e) obras, reformas ou modificações no imóvel;</w:t>
      </w:r>
    </w:p>
    <w:p w14:paraId="1942C04A" w14:textId="77777777" w:rsidR="007F2A70" w:rsidRDefault="007F2A70" w:rsidP="007F2A70">
      <w:pPr>
        <w:pStyle w:val="p1"/>
        <w:spacing w:line="276" w:lineRule="auto"/>
      </w:pPr>
      <w:r>
        <w:t>f) divergências documentais;</w:t>
      </w:r>
    </w:p>
    <w:p w14:paraId="30D7A170" w14:textId="77777777" w:rsidR="007F2A70" w:rsidRDefault="007F2A70" w:rsidP="007F2A70">
      <w:pPr>
        <w:pStyle w:val="p1"/>
        <w:spacing w:line="276" w:lineRule="auto"/>
      </w:pPr>
      <w:r>
        <w:t>g) indisponibilidade do CONTRATANTE;</w:t>
      </w:r>
    </w:p>
    <w:p w14:paraId="5B591543" w14:textId="77777777" w:rsidR="007F2A70" w:rsidRDefault="007F2A70" w:rsidP="007F2A70">
      <w:pPr>
        <w:pStyle w:val="p1"/>
        <w:spacing w:line="276" w:lineRule="auto"/>
      </w:pPr>
      <w:r>
        <w:t>h) condições climáticas que impeçam a execução dos serviços.</w:t>
      </w:r>
    </w:p>
    <w:p w14:paraId="001F4DDA" w14:textId="77777777" w:rsidR="007F2A70" w:rsidRDefault="007F2A70" w:rsidP="007F2A70">
      <w:pPr>
        <w:pStyle w:val="p3"/>
        <w:spacing w:line="276" w:lineRule="auto"/>
      </w:pPr>
      <w:r>
        <w:rPr>
          <w:rStyle w:val="s2"/>
        </w:rPr>
        <w:t xml:space="preserve">A suspensão do prazo </w:t>
      </w:r>
      <w:r>
        <w:rPr>
          <w:b/>
          <w:bCs/>
        </w:rPr>
        <w:t>não caracteriza atraso da CONTRATADA</w:t>
      </w:r>
      <w:r>
        <w:rPr>
          <w:rStyle w:val="s2"/>
        </w:rPr>
        <w:t>.</w:t>
      </w:r>
    </w:p>
    <w:p w14:paraId="3A4B9CAC" w14:textId="77777777" w:rsidR="004701F0" w:rsidRPr="004701F0" w:rsidRDefault="00212E83" w:rsidP="004701F0">
      <w:pPr>
        <w:pStyle w:val="p1"/>
        <w:spacing w:line="276" w:lineRule="auto"/>
      </w:pPr>
      <w:r>
        <w:rPr>
          <w:b/>
          <w:bCs/>
        </w:rPr>
        <w:t>Parágrafo 1º</w:t>
      </w:r>
      <w:r w:rsidR="00454A3B">
        <w:rPr>
          <w:b/>
          <w:bCs/>
        </w:rPr>
        <w:t xml:space="preserve"> – Início da Vigência</w:t>
      </w:r>
      <w:r w:rsidR="00490898">
        <w:rPr>
          <w:b/>
          <w:bCs/>
        </w:rPr>
        <w:br/>
      </w:r>
      <w:r w:rsidR="004701F0" w:rsidRPr="004701F0">
        <w:t>A vigência deste contrato tem início na data da homologação da usina fotovoltaica pela distribuidora, conforme comunicação oficial emitida pela própria distribuidora e registrada no sistema interno da CONTRATADA.</w:t>
      </w:r>
    </w:p>
    <w:p w14:paraId="2BDE86B1" w14:textId="77777777" w:rsidR="004701F0" w:rsidRPr="004701F0" w:rsidRDefault="004701F0" w:rsidP="004701F0">
      <w:pPr>
        <w:pStyle w:val="p3"/>
        <w:spacing w:line="276" w:lineRule="auto"/>
      </w:pPr>
      <w:r w:rsidRPr="004701F0">
        <w:rPr>
          <w:rStyle w:val="s1"/>
        </w:rPr>
        <w:t xml:space="preserve">Todavia, </w:t>
      </w:r>
      <w:r w:rsidRPr="004701F0">
        <w:t>se a homologação sofrer atraso, suspensão, devolução ou impedimentos decorrentes de pendências cadastrais, técnicas, documentais ou estruturais imputáveis ao CONTRATANTE</w:t>
      </w:r>
      <w:r w:rsidRPr="004701F0">
        <w:rPr>
          <w:rStyle w:val="s1"/>
        </w:rPr>
        <w:t xml:space="preserve">, incluindo ausência de titularidade regularizada, irregularidades elétricas, pendências de padrão, fornecimento incompleto de documentos ou negativa de acesso, </w:t>
      </w:r>
      <w:r w:rsidRPr="004701F0">
        <w:t>as cobranças contratuais poderão ser iniciadas mesmo antes da homologação</w:t>
      </w:r>
      <w:r w:rsidRPr="004701F0">
        <w:rPr>
          <w:rStyle w:val="s1"/>
        </w:rPr>
        <w:t xml:space="preserve">, após comprovada disponibilidade operacional do sistema instalado, </w:t>
      </w:r>
      <w:r w:rsidRPr="004701F0">
        <w:t>sem que isso altere o marco de início da vigência contratual</w:t>
      </w:r>
      <w:r w:rsidRPr="004701F0">
        <w:rPr>
          <w:rStyle w:val="s1"/>
        </w:rPr>
        <w:t>.</w:t>
      </w:r>
    </w:p>
    <w:p w14:paraId="04E3A827" w14:textId="77777777" w:rsidR="004701F0" w:rsidRPr="004701F0" w:rsidRDefault="004701F0" w:rsidP="004701F0">
      <w:pPr>
        <w:pStyle w:val="p1"/>
        <w:spacing w:line="276" w:lineRule="auto"/>
      </w:pPr>
      <w:r w:rsidRPr="004701F0">
        <w:t>O Anexo VII – Termo de Entrega e Aceite Técnico será disponibilizado ao CONTRATANTE após a homologação, sem impacto sobre o início das cobranças nos casos previstos neste parágrafo.</w:t>
      </w:r>
    </w:p>
    <w:p w14:paraId="38774986" w14:textId="77777777" w:rsidR="00855E37" w:rsidRDefault="00212E83" w:rsidP="00855E37">
      <w:pPr>
        <w:pStyle w:val="p1"/>
      </w:pPr>
      <w:r>
        <w:rPr>
          <w:b/>
          <w:bCs/>
        </w:rPr>
        <w:t>Parágrafo 2º</w:t>
      </w:r>
      <w:r w:rsidR="00454A3B">
        <w:rPr>
          <w:b/>
          <w:bCs/>
        </w:rPr>
        <w:t xml:space="preserve"> – Término da Vigência</w:t>
      </w:r>
      <w:r w:rsidR="00855E37">
        <w:rPr>
          <w:b/>
          <w:bCs/>
        </w:rPr>
        <w:t xml:space="preserve"> </w:t>
      </w:r>
      <w:r w:rsidR="00855E37">
        <w:rPr>
          <w:rStyle w:val="apple-converted-space"/>
          <w:b/>
          <w:bCs/>
        </w:rPr>
        <w:t> </w:t>
      </w:r>
      <w:r w:rsidR="00855E37">
        <w:rPr>
          <w:b/>
          <w:bCs/>
        </w:rPr>
        <w:t>e Transferência Automática</w:t>
      </w:r>
    </w:p>
    <w:p w14:paraId="67E5CF95" w14:textId="3FCC277A" w:rsidR="00F833E5" w:rsidRDefault="00F833E5" w:rsidP="00F833E5">
      <w:pPr>
        <w:pStyle w:val="p1"/>
        <w:spacing w:line="276" w:lineRule="auto"/>
      </w:pPr>
      <w:r>
        <w:t>Ao término integral do prazo contratual, a propriedade plena da usina será automaticamente transferida ao CONTRATANTE, desde que todas as obrigações financeiras previstas neste contrato estejam integralmente quitadas, incluindo mensalidades, multas, ressarcimentos por danos e eventuais débitos perante a distribuidora originados durante a vigência. Cumprida essa condição, a transferência é imediata, irrevogável e definitiva.</w:t>
      </w:r>
    </w:p>
    <w:p w14:paraId="2C8C088E" w14:textId="76596948" w:rsidR="00490898" w:rsidRPr="00F833E5" w:rsidRDefault="00871DEC" w:rsidP="00F833E5">
      <w:pPr>
        <w:pStyle w:val="p3"/>
        <w:spacing w:line="276" w:lineRule="auto"/>
        <w:rPr>
          <w:b/>
          <w:bCs/>
        </w:rPr>
      </w:pPr>
      <w:r w:rsidRPr="00F833E5">
        <w:rPr>
          <w:b/>
          <w:bCs/>
        </w:rPr>
        <w:t>Parágrafo 3º</w:t>
      </w:r>
      <w:r w:rsidR="00490898" w:rsidRPr="00F833E5">
        <w:rPr>
          <w:b/>
          <w:bCs/>
        </w:rPr>
        <w:t xml:space="preserve"> – Impossibilidade Técnica ou Regulatória</w:t>
      </w:r>
    </w:p>
    <w:p w14:paraId="5BB66718" w14:textId="77777777" w:rsidR="00490898" w:rsidRPr="00490898" w:rsidRDefault="00490898" w:rsidP="001361A7">
      <w:pPr>
        <w:spacing w:line="276" w:lineRule="auto"/>
        <w:rPr>
          <w:color w:val="0E0E0E"/>
        </w:rPr>
      </w:pPr>
      <w:r w:rsidRPr="00490898">
        <w:rPr>
          <w:color w:val="0E0E0E"/>
        </w:rPr>
        <w:t xml:space="preserve">Caso, após vistoria técnica, análise estrutural, elaboração do projeto elétrico, avaliação documental, tentativa de homologação ou qualquer etapa necessária à implementação do sistema </w:t>
      </w:r>
      <w:r w:rsidRPr="00490898">
        <w:rPr>
          <w:color w:val="0E0E0E"/>
        </w:rPr>
        <w:lastRenderedPageBreak/>
        <w:t>fotovoltaico, verifique-se inviabilidade técnica, estrutural, elétrica, documental, cadastral ou regulatória que impeça ou inviabilize a instalação ou homologação do sistema, o presente contrato será automaticamente extinto, sem penalidades, multas ou indenizações para qualquer das partes.</w:t>
      </w:r>
    </w:p>
    <w:p w14:paraId="7F9DF814" w14:textId="77777777" w:rsidR="00490898" w:rsidRPr="00490898" w:rsidRDefault="00490898" w:rsidP="001361A7">
      <w:pPr>
        <w:spacing w:line="276" w:lineRule="auto"/>
        <w:rPr>
          <w:color w:val="0E0E0E"/>
        </w:rPr>
      </w:pPr>
    </w:p>
    <w:p w14:paraId="6A431AD6" w14:textId="77777777" w:rsidR="00490898" w:rsidRPr="00490898" w:rsidRDefault="00490898" w:rsidP="001361A7">
      <w:pPr>
        <w:spacing w:line="276" w:lineRule="auto"/>
        <w:rPr>
          <w:color w:val="0E0E0E"/>
        </w:rPr>
      </w:pPr>
      <w:r w:rsidRPr="00490898">
        <w:rPr>
          <w:color w:val="0E0E0E"/>
        </w:rPr>
        <w:t>A extinção contratual também poderá ocorrer caso a distribuidora indefira o pedido de acesso, imponha exigências incompatíveis com o projeto aprovado, inviabilize tecnicamente a conexão ou apresente condicionantes que descaracterizem a proposta inicial, sem culpa da CONTRATADA.</w:t>
      </w:r>
    </w:p>
    <w:p w14:paraId="2B698273" w14:textId="77777777" w:rsidR="00490898" w:rsidRPr="00490898" w:rsidRDefault="00490898" w:rsidP="001361A7">
      <w:pPr>
        <w:spacing w:line="276" w:lineRule="auto"/>
        <w:rPr>
          <w:color w:val="0E0E0E"/>
        </w:rPr>
      </w:pPr>
    </w:p>
    <w:p w14:paraId="09BE2F2D" w14:textId="77777777" w:rsidR="00490898" w:rsidRPr="00490898" w:rsidRDefault="00490898" w:rsidP="001361A7">
      <w:pPr>
        <w:spacing w:line="276" w:lineRule="auto"/>
        <w:rPr>
          <w:color w:val="0E0E0E"/>
        </w:rPr>
      </w:pPr>
      <w:r w:rsidRPr="00490898">
        <w:rPr>
          <w:color w:val="0E0E0E"/>
        </w:rPr>
        <w:t>Em qualquer dessas hipóteses, nenhuma obrigação financeira será devida pelo CONTRATANTE à CONTRATADA, tampouco pela CONTRATADA ao CONTRATANTE, ficando ambas as partes liberadas de qualquer responsabilidade futura, salvo devolução de documentos eventualmente entregues.</w:t>
      </w:r>
    </w:p>
    <w:p w14:paraId="311D5850" w14:textId="727F6D36" w:rsidR="001875C8" w:rsidRPr="001875C8" w:rsidRDefault="00871DEC" w:rsidP="001361A7">
      <w:pPr>
        <w:spacing w:before="100" w:beforeAutospacing="1" w:after="100" w:afterAutospacing="1" w:line="276" w:lineRule="auto"/>
        <w:outlineLvl w:val="2"/>
        <w:rPr>
          <w:color w:val="0E0E0E"/>
        </w:rPr>
      </w:pPr>
      <w:r>
        <w:rPr>
          <w:b/>
          <w:bCs/>
        </w:rPr>
        <w:t>Parágrafo 4º</w:t>
      </w:r>
      <w:r w:rsidR="001875C8" w:rsidRPr="001875C8">
        <w:rPr>
          <w:b/>
          <w:bCs/>
        </w:rPr>
        <w:t xml:space="preserve"> – Suspensão do Prazo por Fato do CONTRATANTE</w:t>
      </w:r>
      <w:r w:rsidR="001875C8">
        <w:rPr>
          <w:b/>
          <w:bCs/>
        </w:rPr>
        <w:br/>
      </w:r>
      <w:r w:rsidR="001875C8" w:rsidRPr="001875C8">
        <w:rPr>
          <w:color w:val="0E0E0E"/>
        </w:rPr>
        <w:t xml:space="preserve">O prazo previsto no item 5.3 ficará automaticamente </w:t>
      </w:r>
      <w:r w:rsidR="001875C8" w:rsidRPr="001875C8">
        <w:rPr>
          <w:b/>
          <w:bCs/>
          <w:color w:val="0E0E0E"/>
        </w:rPr>
        <w:t>suspenso</w:t>
      </w:r>
      <w:r w:rsidR="001875C8" w:rsidRPr="001875C8">
        <w:rPr>
          <w:color w:val="0E0E0E"/>
        </w:rPr>
        <w:t xml:space="preserve"> sempre que houver qualquer impedimento, atraso ou dificuldade causada pelo CONTRATANTE que impeça a vistoria técnica, elaboração de projeto, instalação, testes ou homologação, incluindo, mas não se limitando a: indisponibilidade de agenda, restrição de acesso ao imóvel, ausência do responsável, obras em andamento, falta de documentos, divergências cadastrais, irregularidades na unidade consumidora ou quaisquer condições estruturais que impeçam o prosseguimento da instalação.</w:t>
      </w:r>
    </w:p>
    <w:p w14:paraId="02776290" w14:textId="77777777" w:rsidR="001875C8" w:rsidRDefault="001875C8" w:rsidP="001361A7">
      <w:pPr>
        <w:spacing w:line="276" w:lineRule="auto"/>
        <w:rPr>
          <w:color w:val="0E0E0E"/>
        </w:rPr>
      </w:pPr>
      <w:r w:rsidRPr="001875C8">
        <w:rPr>
          <w:color w:val="0E0E0E"/>
        </w:rPr>
        <w:t>A contagem do prazo será retomada somente após a regularização integral das pendências, não sendo caracterizado atraso contratual por parte da CONTRATADA.</w:t>
      </w:r>
    </w:p>
    <w:p w14:paraId="4F920B47" w14:textId="605DAA08" w:rsidR="0061337C" w:rsidRPr="0061337C" w:rsidRDefault="00871DEC" w:rsidP="001361A7">
      <w:pPr>
        <w:pStyle w:val="Heading1"/>
        <w:spacing w:line="276" w:lineRule="auto"/>
        <w:rPr>
          <w:sz w:val="24"/>
          <w:szCs w:val="24"/>
        </w:rPr>
      </w:pPr>
      <w:r>
        <w:rPr>
          <w:sz w:val="24"/>
          <w:szCs w:val="24"/>
        </w:rPr>
        <w:t>Parágrafo 5º</w:t>
      </w:r>
      <w:r w:rsidR="004B06AE" w:rsidRPr="0061337C">
        <w:rPr>
          <w:sz w:val="24"/>
          <w:szCs w:val="24"/>
        </w:rPr>
        <w:t xml:space="preserve"> – </w:t>
      </w:r>
      <w:r w:rsidR="004B06AE">
        <w:rPr>
          <w:sz w:val="24"/>
          <w:szCs w:val="24"/>
        </w:rPr>
        <w:t>R</w:t>
      </w:r>
      <w:r w:rsidR="004B06AE" w:rsidRPr="0061337C">
        <w:rPr>
          <w:sz w:val="24"/>
          <w:szCs w:val="24"/>
        </w:rPr>
        <w:t>egularização da titularidade da unidade consumidora (</w:t>
      </w:r>
      <w:r w:rsidR="004B06AE">
        <w:rPr>
          <w:sz w:val="24"/>
          <w:szCs w:val="24"/>
        </w:rPr>
        <w:t>UC</w:t>
      </w:r>
      <w:r w:rsidR="004B06AE" w:rsidRPr="0061337C">
        <w:rPr>
          <w:sz w:val="24"/>
          <w:szCs w:val="24"/>
        </w:rPr>
        <w:t>)</w:t>
      </w:r>
    </w:p>
    <w:p w14:paraId="4A8C2773" w14:textId="77777777" w:rsidR="0061337C" w:rsidRDefault="0061337C" w:rsidP="001361A7">
      <w:pPr>
        <w:pStyle w:val="p3"/>
        <w:spacing w:line="276" w:lineRule="auto"/>
      </w:pPr>
      <w:r>
        <w:t xml:space="preserve">A CONTRATADA </w:t>
      </w:r>
      <w:r>
        <w:rPr>
          <w:rStyle w:val="s2"/>
          <w:b/>
          <w:bCs/>
        </w:rPr>
        <w:t>somente dará entrada no processo técnico e regulatório do projeto</w:t>
      </w:r>
      <w:r>
        <w:t xml:space="preserve"> — incluindo abertura de solicitação na distribuidora, elaboração e análise de projeto, vistoria técnica, instalação, comissionamento, conexão e homologação — </w:t>
      </w:r>
      <w:r>
        <w:rPr>
          <w:rStyle w:val="s2"/>
          <w:b/>
          <w:bCs/>
        </w:rPr>
        <w:t>após a regularização completa da titularidade da Unidade Consumidora (UC)</w:t>
      </w:r>
      <w:r>
        <w:t xml:space="preserve"> junto à distribuidora, quando aplicável, bem como após a correção de quaisquer pendências cadastrais, documentais, tarifárias ou regulatórias que possam impedir ou atrasar o andamento das etapas do projeto.</w:t>
      </w:r>
    </w:p>
    <w:p w14:paraId="03D5384B" w14:textId="77777777" w:rsidR="0061337C" w:rsidRDefault="0061337C" w:rsidP="001361A7">
      <w:pPr>
        <w:pStyle w:val="p3"/>
        <w:spacing w:line="276" w:lineRule="auto"/>
      </w:pPr>
      <w:r>
        <w:t xml:space="preserve">§1º. É responsabilidade exclusiva do CONTRATANTE providenciar, às suas expensas, a atualização da titularidade da UC, a correção de dados cadastrais, apresentação de documentos, </w:t>
      </w:r>
      <w:r>
        <w:lastRenderedPageBreak/>
        <w:t>regularização de classe tarifária, quitação de débitos pendentes e o cumprimento de todas as exigências formuladas pela distribuidora para viabilização do processo de conexão.</w:t>
      </w:r>
    </w:p>
    <w:p w14:paraId="34DFB705" w14:textId="77777777" w:rsidR="0061337C" w:rsidRDefault="0061337C" w:rsidP="001361A7">
      <w:pPr>
        <w:pStyle w:val="p3"/>
        <w:spacing w:line="276" w:lineRule="auto"/>
      </w:pPr>
      <w:r>
        <w:t xml:space="preserve">§2º. </w:t>
      </w:r>
      <w:r>
        <w:rPr>
          <w:rStyle w:val="s2"/>
          <w:b/>
          <w:bCs/>
        </w:rPr>
        <w:t>Enquanto a titularidade da UC, seus dados cadastrais ou sua situação regulatória não estiverem integralmente regularizados</w:t>
      </w:r>
      <w:r>
        <w:t xml:space="preserve">, os prazos previstos nesta Cláusula permanecerão </w:t>
      </w:r>
      <w:r>
        <w:rPr>
          <w:rStyle w:val="s2"/>
          <w:b/>
          <w:bCs/>
        </w:rPr>
        <w:t>automaticamente suspensos</w:t>
      </w:r>
      <w:r>
        <w:t>, não sendo caracterizado atraso, mora ou descumprimento contratual por parte da CONTRATADA.</w:t>
      </w:r>
    </w:p>
    <w:p w14:paraId="274128BA" w14:textId="77777777" w:rsidR="0061337C" w:rsidRDefault="0061337C" w:rsidP="001361A7">
      <w:pPr>
        <w:pStyle w:val="p3"/>
        <w:spacing w:line="276" w:lineRule="auto"/>
      </w:pPr>
      <w:r>
        <w:t>§3º. A CONTRATADA poderá suspender, postergar ou deixar de iniciar qualquer etapa técnica sempre que houver divergência cadastral, pendência documental, débito ativo, impedimento regulatório ou qualquer inconsistência na UC que inviabilize o andamento do processo perante a distribuidora.</w:t>
      </w:r>
    </w:p>
    <w:p w14:paraId="4695C745" w14:textId="77777777" w:rsidR="0061337C" w:rsidRDefault="0061337C" w:rsidP="00D32A89">
      <w:pPr>
        <w:pStyle w:val="p3"/>
        <w:spacing w:line="276" w:lineRule="auto"/>
      </w:pPr>
      <w:r>
        <w:t>§4º. A CONTRATADA não será responsável por atrasos, exigências adicionais, vistorias complementares, indeferimentos, custos, condicionantes técnicas ou regulatórias impostas pela distribuidora em razão de irregularidades cadastrais, documentais ou tarifárias da UC, cabendo exclusivamente ao CONTRATANTE promover sua regularização.</w:t>
      </w:r>
    </w:p>
    <w:p w14:paraId="5A129E0B" w14:textId="77777777" w:rsidR="0061337C" w:rsidRDefault="0061337C" w:rsidP="00D32A89">
      <w:pPr>
        <w:pStyle w:val="p3"/>
        <w:spacing w:line="276" w:lineRule="auto"/>
      </w:pPr>
      <w:r>
        <w:t>§5º. O CONTRATANTE declara estar ciente de que a titularidade correta da UC é requisito fundamental para a abertura de processo na distribuidora, análise técnica, vistoria, conexão e homologação, não podendo alegar desconhecimento ou atribuir à CONTRATADA qualquer responsabilidade por atrasos decorrentes da falta de regularização.</w:t>
      </w:r>
    </w:p>
    <w:p w14:paraId="3B538753" w14:textId="0C2BE81B" w:rsidR="00FA54FC" w:rsidRDefault="00D12AAC" w:rsidP="008D65DD">
      <w:pPr>
        <w:pStyle w:val="Heading3"/>
        <w:spacing w:line="276" w:lineRule="auto"/>
      </w:pPr>
      <w:r>
        <w:t xml:space="preserve">CLÁUSULA SEXTA – OBRIGAÇÕES DA </w:t>
      </w:r>
      <w:r w:rsidR="00091DE6">
        <w:t>CONTRATADA</w:t>
      </w:r>
    </w:p>
    <w:p w14:paraId="2761F25C" w14:textId="77777777" w:rsidR="00570AF1" w:rsidRDefault="00FA54FC" w:rsidP="00570AF1">
      <w:pPr>
        <w:pStyle w:val="p1"/>
        <w:spacing w:line="276" w:lineRule="auto"/>
      </w:pPr>
      <w:r w:rsidRPr="008D65DD">
        <w:rPr>
          <w:bCs/>
        </w:rPr>
        <w:t xml:space="preserve">A </w:t>
      </w:r>
      <w:r w:rsidR="00091DE6" w:rsidRPr="008D65DD">
        <w:rPr>
          <w:bCs/>
        </w:rPr>
        <w:t>CONTRATADA</w:t>
      </w:r>
      <w:r w:rsidRPr="008D65DD">
        <w:rPr>
          <w:bCs/>
        </w:rPr>
        <w:t xml:space="preserve"> obriga-se a:</w:t>
      </w:r>
      <w:r w:rsidRPr="008D65DD">
        <w:rPr>
          <w:bCs/>
        </w:rPr>
        <w:br/>
      </w:r>
      <w:r w:rsidR="00570AF1">
        <w:t>a) fornecer, instalar e colocar em funcionamento o sistema fotovoltaico objeto deste contrato, em conformidade com as normas da ANEEL, ABNT, INMETRO, NR-</w:t>
      </w:r>
      <w:r w:rsidR="00570AF1">
        <w:rPr>
          <w:rStyle w:val="s1"/>
        </w:rPr>
        <w:t>10</w:t>
      </w:r>
      <w:r w:rsidR="00570AF1">
        <w:t>, normas da distribuidora local e demais padrões técnicos aplicáveis;</w:t>
      </w:r>
    </w:p>
    <w:p w14:paraId="308FE023" w14:textId="77777777" w:rsidR="00570AF1" w:rsidRDefault="00570AF1" w:rsidP="00570AF1">
      <w:pPr>
        <w:pStyle w:val="p1"/>
        <w:spacing w:line="276" w:lineRule="auto"/>
      </w:pPr>
      <w:r>
        <w:t xml:space="preserve">b) promover a homologação </w:t>
      </w:r>
      <w:r>
        <w:rPr>
          <w:rStyle w:val="s2"/>
        </w:rPr>
        <w:t>do</w:t>
      </w:r>
      <w:r>
        <w:t xml:space="preserve"> sistema fotovoltaico perante a distribuidora, desde que atendidas pelo CONTRATANTE todas as exigências técnicas, cadastrais, estruturais e documentais necessárias;</w:t>
      </w:r>
    </w:p>
    <w:p w14:paraId="15296479" w14:textId="77777777" w:rsidR="00570AF1" w:rsidRDefault="00570AF1" w:rsidP="00570AF1">
      <w:pPr>
        <w:pStyle w:val="p1"/>
        <w:spacing w:line="276" w:lineRule="auto"/>
      </w:pPr>
      <w:r>
        <w:t>c) utilizar exclusivamente equipamentos novos, certificados, de procedência idônea e compatíveis com o projeto técnico aprovado;</w:t>
      </w:r>
    </w:p>
    <w:p w14:paraId="544A7614" w14:textId="77777777" w:rsidR="00570AF1" w:rsidRDefault="00570AF1" w:rsidP="00570AF1">
      <w:pPr>
        <w:pStyle w:val="p1"/>
        <w:spacing w:line="276" w:lineRule="auto"/>
      </w:pPr>
      <w:r>
        <w:lastRenderedPageBreak/>
        <w:t>d) monitorar remotamente o sistema fotovoltaico, quando houver conectividade disponível, adotando medidas corretivas sempre que forem identificadas falhas, alertas ou anomalias de operação;</w:t>
      </w:r>
    </w:p>
    <w:p w14:paraId="7B865983" w14:textId="77777777" w:rsidR="00570AF1" w:rsidRDefault="00570AF1" w:rsidP="00570AF1">
      <w:pPr>
        <w:pStyle w:val="p1"/>
        <w:spacing w:line="276" w:lineRule="auto"/>
      </w:pPr>
      <w:r>
        <w:t>e) realizar manutenções corretivas necessárias ao funcionamento da usina, substituindo, sem custo ao CONTRATANTE, equipamentos que apresentem defeito comprovado de fabricação ou desgaste natural, desde que o dano não decorra de mau uso, intervenções de terceiros, obras, intempéries extremas, limitações estruturais, falta de acesso ou condições inadequadas criadas pelo CONTRATANTE;</w:t>
      </w:r>
    </w:p>
    <w:p w14:paraId="603C6594" w14:textId="0327518C" w:rsidR="00570AF1" w:rsidRDefault="00570AF1" w:rsidP="00570AF1">
      <w:pPr>
        <w:pStyle w:val="p1"/>
        <w:spacing w:line="276" w:lineRule="auto"/>
      </w:pPr>
      <w:r>
        <w:t xml:space="preserve">f) manter seguro </w:t>
      </w:r>
      <w:r>
        <w:rPr>
          <w:rStyle w:val="s2"/>
        </w:rPr>
        <w:t>do</w:t>
      </w:r>
      <w:r>
        <w:t xml:space="preserve"> sistema fotovoltaico contra incêndio, sinistro e riscos elétricos, conforme condições previstas neste contrato;</w:t>
      </w:r>
    </w:p>
    <w:p w14:paraId="2E0E7F83" w14:textId="77777777" w:rsidR="00570AF1" w:rsidRDefault="00570AF1" w:rsidP="00570AF1">
      <w:pPr>
        <w:pStyle w:val="p1"/>
        <w:spacing w:line="276" w:lineRule="auto"/>
      </w:pPr>
      <w:r>
        <w:t xml:space="preserve">g) comunicar ao CONTRATANTE qualquer irregularidade identificada no padrão de entrada, na instalação elétrica, na rede da distribuidora ou em condições estruturais que possam comprometer a segurança, a homologação ou o desempenho </w:t>
      </w:r>
      <w:r>
        <w:rPr>
          <w:rStyle w:val="s2"/>
        </w:rPr>
        <w:t>do</w:t>
      </w:r>
      <w:r>
        <w:t xml:space="preserve"> sistema, cabendo ao CONTRATANTE providenciar a regularização;</w:t>
      </w:r>
    </w:p>
    <w:p w14:paraId="649047CE" w14:textId="77777777" w:rsidR="00570AF1" w:rsidRDefault="00570AF1" w:rsidP="00570AF1">
      <w:pPr>
        <w:pStyle w:val="p1"/>
        <w:spacing w:line="276" w:lineRule="auto"/>
      </w:pPr>
      <w:r>
        <w:t>h) suspender a instalação, ativação, operação ou quaisquer atividades técnicas sempre que identificar risco elétrico, impedimento de acesso, irregularidade técnica, divergência cadastral, obra em andamento, sombreamento crítico, risco estrutural ou qualquer condição que inviabilize a segurança, sem que isso caracterize inadimplemento da CONTRATADA;</w:t>
      </w:r>
    </w:p>
    <w:p w14:paraId="6E55641D" w14:textId="77777777" w:rsidR="00570AF1" w:rsidRDefault="00570AF1" w:rsidP="00570AF1">
      <w:pPr>
        <w:pStyle w:val="p1"/>
        <w:spacing w:line="276" w:lineRule="auto"/>
      </w:pPr>
      <w:r>
        <w:t xml:space="preserve">i) atuar sempre com obrigação de meio, empregando esforços técnicos razoáveis para que o sistema opere adequadamente dentro das condições reais </w:t>
      </w:r>
      <w:r>
        <w:rPr>
          <w:rStyle w:val="s2"/>
        </w:rPr>
        <w:t>do</w:t>
      </w:r>
      <w:r>
        <w:t xml:space="preserve"> local de instalação, sem garantia de geração mínima, conforme previsto na Cláusula Nona – Performance;</w:t>
      </w:r>
    </w:p>
    <w:p w14:paraId="4B20A383" w14:textId="77777777" w:rsidR="00570AF1" w:rsidRDefault="00570AF1" w:rsidP="00570AF1">
      <w:pPr>
        <w:pStyle w:val="p1"/>
        <w:spacing w:line="276" w:lineRule="auto"/>
      </w:pPr>
      <w:r>
        <w:t xml:space="preserve">j) quando tecnicamente viável e sem necessidade de obras civis, reforços estruturais ou modificações no imóvel, adotar medidas de ajuste técnico no sistema, tais como adequações de configuração, reorientação, ajuste de </w:t>
      </w:r>
      <w:proofErr w:type="spellStart"/>
      <w:r>
        <w:t>stringagem</w:t>
      </w:r>
      <w:proofErr w:type="spellEnd"/>
      <w:r>
        <w:t xml:space="preserve"> ou reposicionamento pontual, com o objetivo de aproximar a geração </w:t>
      </w:r>
      <w:r>
        <w:rPr>
          <w:rStyle w:val="s2"/>
        </w:rPr>
        <w:t>do</w:t>
      </w:r>
      <w:r>
        <w:t xml:space="preserve"> Kc contratado;</w:t>
      </w:r>
    </w:p>
    <w:p w14:paraId="78B02850" w14:textId="77777777" w:rsidR="00570AF1" w:rsidRDefault="00570AF1" w:rsidP="00570AF1">
      <w:pPr>
        <w:pStyle w:val="p1"/>
        <w:spacing w:line="276" w:lineRule="auto"/>
      </w:pPr>
      <w:r>
        <w:t>k) ajustar automaticamente o Kc contratado quando houver limitação física, estrutural, ambiental ou regulatória permanente que impeça o alcance da geração originalmente estimada, desde que comprovada por análise técnica e não passível de correção por ajustes razoáveis, podendo tal ajuste ocorrer antes, durante ou após a instalação, ou nas primeiras semanas ou meses de operação, sem penalidade a qualquer das partes;</w:t>
      </w:r>
    </w:p>
    <w:p w14:paraId="4FAD3D97" w14:textId="77777777" w:rsidR="00570AF1" w:rsidRDefault="00570AF1" w:rsidP="00570AF1">
      <w:pPr>
        <w:pStyle w:val="p1"/>
        <w:spacing w:line="276" w:lineRule="auto"/>
      </w:pPr>
      <w:r>
        <w:lastRenderedPageBreak/>
        <w:t>l) registrar e manter histórico técnico da usina, incluindo dados de instalação, parâmetros de operação, manutenções corretivas realizadas e eventuais ajustes técnicos aplicados.</w:t>
      </w:r>
    </w:p>
    <w:p w14:paraId="3E8B1512" w14:textId="77777777" w:rsidR="00F81811" w:rsidRDefault="00F81811" w:rsidP="00F81811">
      <w:pPr>
        <w:pStyle w:val="Heading3"/>
      </w:pPr>
      <w:r>
        <w:t>CLÁUSULA SEXTA-A – SERVIÇOS ADICIONAIS, MELHORIAS E INCORPORAÇÃO AO LEASING</w:t>
      </w:r>
    </w:p>
    <w:p w14:paraId="4AD84BE6" w14:textId="77777777" w:rsidR="0037362C" w:rsidRPr="005A5262" w:rsidRDefault="0037362C" w:rsidP="0037362C">
      <w:pPr>
        <w:pStyle w:val="NormalWeb"/>
        <w:spacing w:line="276" w:lineRule="auto"/>
        <w:rPr>
          <w:bCs/>
        </w:rPr>
      </w:pPr>
      <w:r w:rsidRPr="005A5262">
        <w:rPr>
          <w:bCs/>
        </w:rPr>
        <w:t>6.A.1. Mediante solicitação expressa do CONTRATANTE e concordância formal da CONTRATADA, poderão ser incluídos ao escopo deste contrato serviços, equipamentos, melhorias ou ampliações adicionais não previstos originalmente no Anexo I, desde que tecnicamente viáveis e compatíveis com as normas legais, regulatórias e de engenharia aplicáveis.</w:t>
      </w:r>
    </w:p>
    <w:p w14:paraId="66E49F27" w14:textId="77777777" w:rsidR="0037362C" w:rsidRPr="005A5262" w:rsidRDefault="0037362C" w:rsidP="0037362C">
      <w:pPr>
        <w:pStyle w:val="NormalWeb"/>
        <w:spacing w:line="276" w:lineRule="auto"/>
        <w:rPr>
          <w:bCs/>
        </w:rPr>
      </w:pPr>
      <w:r w:rsidRPr="005A5262">
        <w:rPr>
          <w:bCs/>
        </w:rPr>
        <w:t>6.A.2. A eventual inclusão de itens adicionais não altera a natureza jurídica deste contrato, que permanece caracterizado como leasing (locação onerosa de sistema fotovoltaico com serviços acessórios), não configurando, em nenhuma hipótese, financiamento, mútuo, venda parcelada, fornecimento de energia elétrica ou operação financeira.</w:t>
      </w:r>
    </w:p>
    <w:p w14:paraId="6BBA8AE2" w14:textId="77777777" w:rsidR="0037362C" w:rsidRPr="005A5262" w:rsidRDefault="0037362C" w:rsidP="0037362C">
      <w:pPr>
        <w:pStyle w:val="NormalWeb"/>
        <w:spacing w:line="276" w:lineRule="auto"/>
        <w:rPr>
          <w:bCs/>
        </w:rPr>
      </w:pPr>
      <w:r w:rsidRPr="005A5262">
        <w:rPr>
          <w:bCs/>
        </w:rPr>
        <w:t>6.A.3. A incorporação de serviços, melhorias ou equipamentos adicionais somente produzirá efeitos mediante a formalização de Termo Aditivo específico, no qual serão definidos, de forma expressa, os impactos econômicos necessários à recomposição do equilíbrio econômico-financeiro do contrato, tais como ajuste de prazo contratual, do desconto aplicado e/ou do Kc contratado.</w:t>
      </w:r>
    </w:p>
    <w:p w14:paraId="6E6EF9A2" w14:textId="77777777" w:rsidR="0037362C" w:rsidRPr="005A5262" w:rsidRDefault="0037362C" w:rsidP="0037362C">
      <w:pPr>
        <w:pStyle w:val="NormalWeb"/>
        <w:spacing w:line="276" w:lineRule="auto"/>
        <w:rPr>
          <w:bCs/>
        </w:rPr>
      </w:pPr>
      <w:r w:rsidRPr="005A5262">
        <w:rPr>
          <w:bCs/>
        </w:rPr>
        <w:t>6.A.4. Os equipamentos adicionados que possuam natureza de bens móveis autônomos permanecerão de propriedade da CONTRATADA, nos termos da Cláusula Quinta e do Anexo II. As adequações que, por sua natureza, se integrem permanentemente ao imóvel ou à Unidade Consumidora não constituem bens locáveis, não integrando o patrimônio da CONTRATADA.</w:t>
      </w:r>
    </w:p>
    <w:p w14:paraId="326BAD85" w14:textId="77777777" w:rsidR="0037362C" w:rsidRDefault="0037362C" w:rsidP="0037362C">
      <w:pPr>
        <w:pStyle w:val="NormalWeb"/>
        <w:spacing w:before="0" w:beforeAutospacing="0" w:after="0" w:afterAutospacing="0" w:line="276" w:lineRule="auto"/>
        <w:rPr>
          <w:bCs/>
        </w:rPr>
      </w:pPr>
      <w:r w:rsidRPr="005A5262">
        <w:rPr>
          <w:bCs/>
        </w:rPr>
        <w:t>6.A.5. Na ausência de Termo Aditivo formal, nenhum serviço, melhoria ou investimento adicional será considerado incorporado ao contrato de leasing, permanecendo válido exclusivamente o escopo originalmente contratado.</w:t>
      </w:r>
    </w:p>
    <w:p w14:paraId="6A65AB5B" w14:textId="77777777" w:rsidR="00DC4274" w:rsidRPr="00B273A2" w:rsidRDefault="00DC4274" w:rsidP="00162423">
      <w:pPr>
        <w:pStyle w:val="NormalWeb"/>
        <w:spacing w:before="0" w:beforeAutospacing="0" w:after="0" w:afterAutospacing="0" w:line="276" w:lineRule="auto"/>
      </w:pPr>
    </w:p>
    <w:p w14:paraId="7AE9142B" w14:textId="5DEB2D2A" w:rsidR="00FA54FC" w:rsidRPr="00D32A89" w:rsidRDefault="00D12AAC" w:rsidP="00162423">
      <w:pPr>
        <w:pStyle w:val="NormalWeb"/>
        <w:spacing w:before="0" w:beforeAutospacing="0" w:after="0" w:afterAutospacing="0" w:line="276" w:lineRule="auto"/>
        <w:rPr>
          <w:b/>
          <w:bCs/>
          <w:sz w:val="28"/>
          <w:szCs w:val="28"/>
        </w:rPr>
      </w:pPr>
      <w:r w:rsidRPr="00D32A89">
        <w:rPr>
          <w:b/>
          <w:bCs/>
          <w:sz w:val="28"/>
          <w:szCs w:val="28"/>
        </w:rPr>
        <w:t xml:space="preserve">CLÁUSULA SÉTIMA – OBRIGAÇÕES E RESPONSABILIDADES DO </w:t>
      </w:r>
      <w:r w:rsidR="00A841AA" w:rsidRPr="00D32A89">
        <w:rPr>
          <w:b/>
          <w:bCs/>
          <w:sz w:val="28"/>
          <w:szCs w:val="28"/>
        </w:rPr>
        <w:t>CONTRATANTE</w:t>
      </w:r>
    </w:p>
    <w:p w14:paraId="5CD12F3A" w14:textId="77777777" w:rsidR="006D53F7" w:rsidRDefault="006D53F7" w:rsidP="006D53F7">
      <w:pPr>
        <w:pStyle w:val="p1"/>
      </w:pPr>
      <w:r>
        <w:rPr>
          <w:rStyle w:val="s1"/>
        </w:rPr>
        <w:t>7.1</w:t>
      </w:r>
      <w:r>
        <w:t>. O CONTRATANTE obriga-se, durante toda a vigência deste contrato, a:</w:t>
      </w:r>
    </w:p>
    <w:p w14:paraId="600DA4CD" w14:textId="77777777" w:rsidR="006D53F7" w:rsidRDefault="006D53F7" w:rsidP="006D53F7">
      <w:pPr>
        <w:pStyle w:val="p1"/>
      </w:pPr>
      <w:r>
        <w:t>a) efetuar pontualmente os pagamentos devidos à CONTRATADA, nos valores, prazos e condições contratadas;</w:t>
      </w:r>
    </w:p>
    <w:p w14:paraId="0678396C" w14:textId="77777777" w:rsidR="006D53F7" w:rsidRDefault="006D53F7" w:rsidP="006D53F7">
      <w:pPr>
        <w:pStyle w:val="p1"/>
      </w:pPr>
      <w:r>
        <w:lastRenderedPageBreak/>
        <w:t xml:space="preserve">b) manter a titularidade, os dados cadastrais, a situação tarifária e a documentação da Unidade Consumidora (UC) regulares perante a distribuidora local, responsabilizando-se integralmente por quaisquer pendências, débitos, divergências cadastrais ou irregularidades que afetem a instalação, a homologação, a operação ou a continuidade </w:t>
      </w:r>
      <w:r>
        <w:rPr>
          <w:rStyle w:val="s2"/>
        </w:rPr>
        <w:t>do</w:t>
      </w:r>
      <w:r>
        <w:t xml:space="preserve"> sistema fotovoltaico;</w:t>
      </w:r>
    </w:p>
    <w:p w14:paraId="4D3F9BC1" w14:textId="77777777" w:rsidR="006D53F7" w:rsidRDefault="006D53F7" w:rsidP="006D53F7">
      <w:pPr>
        <w:pStyle w:val="p1"/>
      </w:pPr>
      <w:r>
        <w:t xml:space="preserve">c) garantir acesso integral, livre e seguro ao local de instalação, ao telhado, ao padrão de entrada, ao inversor e a todos os componentes </w:t>
      </w:r>
      <w:r>
        <w:rPr>
          <w:rStyle w:val="s2"/>
        </w:rPr>
        <w:t>do</w:t>
      </w:r>
      <w:r>
        <w:t xml:space="preserve"> sistema sempre que necessário para vistoria, instalação, manutenção, ajustes técnicos, medições ou retirada da usina;</w:t>
      </w:r>
    </w:p>
    <w:p w14:paraId="1C472BCF" w14:textId="77777777" w:rsidR="006D53F7" w:rsidRDefault="006D53F7" w:rsidP="006D53F7">
      <w:pPr>
        <w:pStyle w:val="p1"/>
      </w:pPr>
      <w:r>
        <w:t>d) não intervir, modificar, remover, reposicionar, manipular ou autorizar terceiros não credenciados a intervir no sistema fotovoltaico ou em quaisquer de seus componentes, salvo mediante autorização expressa e formal da CONTRATADA;</w:t>
      </w:r>
    </w:p>
    <w:p w14:paraId="71685EDE" w14:textId="77777777" w:rsidR="006D53F7" w:rsidRDefault="006D53F7" w:rsidP="006D53F7">
      <w:pPr>
        <w:pStyle w:val="p1"/>
      </w:pPr>
      <w:r>
        <w:t xml:space="preserve">e) comunicar previamente à CONTRATADA qualquer obra, reforma, modificação estrutural, substituição de telhado, alteração de cobertura, instalação de equipamentos, antenas, caixas d’água, tubulações, vegetação, estruturas ou qualquer intervenção que possa interferir no acesso, na fixação, na segurança ou na performance </w:t>
      </w:r>
      <w:r>
        <w:rPr>
          <w:rStyle w:val="s2"/>
        </w:rPr>
        <w:t>do</w:t>
      </w:r>
      <w:r>
        <w:t xml:space="preserve"> sistema fotovoltaico;</w:t>
      </w:r>
    </w:p>
    <w:p w14:paraId="4C0C4D1B" w14:textId="77777777" w:rsidR="006D53F7" w:rsidRDefault="006D53F7" w:rsidP="006D53F7">
      <w:pPr>
        <w:pStyle w:val="p1"/>
      </w:pPr>
      <w:r>
        <w:t>f) manter o local da instalação e as áreas adjacentes em condições adequadas de segurança, livres de obstruções, entulhos, sombreamento crítico, animais soltos, estruturas instáveis, riscos elétricos, umidade excessiva ou quaisquer condições que comprometam a integridade física, a segurança psicológica ou a atuação da equipe técnica;</w:t>
      </w:r>
    </w:p>
    <w:p w14:paraId="0EF6D236" w14:textId="77777777" w:rsidR="006D53F7" w:rsidRDefault="006D53F7" w:rsidP="006D53F7">
      <w:pPr>
        <w:pStyle w:val="p1"/>
      </w:pPr>
      <w:r>
        <w:t xml:space="preserve">g) manter disponível a conectividade necessária ao monitoramento remoto </w:t>
      </w:r>
      <w:r>
        <w:rPr>
          <w:rStyle w:val="s2"/>
        </w:rPr>
        <w:t>do</w:t>
      </w:r>
      <w:r>
        <w:t xml:space="preserve"> sistema, reconhecendo que falhas, instabilidades ou indisponibilidade de conexão podem limitar diagnósticos, medições e intervenções técnicas, sem que isso caracterize inadimplemento da CONTRATADA;</w:t>
      </w:r>
    </w:p>
    <w:p w14:paraId="2DEB2D72" w14:textId="77777777" w:rsidR="006D53F7" w:rsidRDefault="006D53F7" w:rsidP="006D53F7">
      <w:pPr>
        <w:pStyle w:val="p1"/>
      </w:pPr>
      <w:r>
        <w:t xml:space="preserve">h) arcar com todos os custos de adequação, reforço ou atualização </w:t>
      </w:r>
      <w:r>
        <w:rPr>
          <w:rStyle w:val="s2"/>
        </w:rPr>
        <w:t>do</w:t>
      </w:r>
      <w:r>
        <w:t xml:space="preserve"> padrão de entrada, das instalações elétricas internas, disjuntores, cabos, eletrodutos, aterramento, quadros, caixas homologadas ou quaisquer outros itens exigidos pela distribuidora para viabilizar a conexão, a homologação e a operação da usina;</w:t>
      </w:r>
    </w:p>
    <w:p w14:paraId="323B415C" w14:textId="77777777" w:rsidR="006D53F7" w:rsidRDefault="006D53F7" w:rsidP="006D53F7">
      <w:pPr>
        <w:pStyle w:val="p1"/>
      </w:pPr>
      <w:r>
        <w:t xml:space="preserve">i) reconhecer que reduções de geração decorrentes de obras, reformas, intervenções estruturais, sombreamento criado posteriormente, alterações ambientais, impedimento de acesso, irregularidades técnicas, limitações físicas ou regulatórias imputáveis ao CONTRATANTE poderão resultar em ajuste automático </w:t>
      </w:r>
      <w:r>
        <w:rPr>
          <w:rStyle w:val="s2"/>
        </w:rPr>
        <w:t>do</w:t>
      </w:r>
      <w:r>
        <w:t xml:space="preserve"> Kc contratado, proporcional ao novo limite técnico da usina, sem que isso configure inadimplemento da CONTRATADA, gere abatimento, compensação, indenização ou direito à rescisão.</w:t>
      </w:r>
    </w:p>
    <w:p w14:paraId="2647432F" w14:textId="77777777" w:rsidR="006D53F7" w:rsidRDefault="006D53F7" w:rsidP="006D53F7">
      <w:pPr>
        <w:pStyle w:val="p1"/>
      </w:pPr>
      <w:r>
        <w:rPr>
          <w:rStyle w:val="s1"/>
        </w:rPr>
        <w:t>7.2</w:t>
      </w:r>
      <w:r>
        <w:t xml:space="preserve">. O CONTRATANTE declara possuir autorização válida </w:t>
      </w:r>
      <w:r>
        <w:rPr>
          <w:rStyle w:val="s2"/>
        </w:rPr>
        <w:t>do</w:t>
      </w:r>
      <w:r>
        <w:t xml:space="preserve"> titular cadastrado para utilizar a Unidade Consumidora objeto deste contrato, responsabilizando-se integralmente pela veracidade da informação e por eventuais conflitos de titularidade.</w:t>
      </w:r>
    </w:p>
    <w:p w14:paraId="16E936F9" w14:textId="77777777" w:rsidR="006D53F7" w:rsidRDefault="006D53F7" w:rsidP="006D53F7">
      <w:pPr>
        <w:pStyle w:val="p1"/>
      </w:pPr>
      <w:r>
        <w:rPr>
          <w:rStyle w:val="s1"/>
        </w:rPr>
        <w:lastRenderedPageBreak/>
        <w:t>7.3</w:t>
      </w:r>
      <w:r>
        <w:t xml:space="preserve">. Quando o CONTRATANTE não </w:t>
      </w:r>
      <w:r>
        <w:rPr>
          <w:rStyle w:val="s2"/>
        </w:rPr>
        <w:t>for</w:t>
      </w:r>
      <w:r>
        <w:t xml:space="preserve"> o titular cadastrado ou o proprietário </w:t>
      </w:r>
      <w:r>
        <w:rPr>
          <w:rStyle w:val="s2"/>
        </w:rPr>
        <w:t>do</w:t>
      </w:r>
      <w:r>
        <w:t xml:space="preserve"> imóvel, a autorização existente não dispensa a apresentação </w:t>
      </w:r>
      <w:r>
        <w:rPr>
          <w:rStyle w:val="s2"/>
        </w:rPr>
        <w:t>do</w:t>
      </w:r>
      <w:r>
        <w:t xml:space="preserve"> Anexo IV – Termo de Autorização e Procuração, nos casos previstos neste contrato.</w:t>
      </w:r>
    </w:p>
    <w:p w14:paraId="0BEE9A38" w14:textId="77777777" w:rsidR="006D53F7" w:rsidRDefault="006D53F7" w:rsidP="006D53F7">
      <w:pPr>
        <w:pStyle w:val="p1"/>
      </w:pPr>
      <w:r>
        <w:rPr>
          <w:rStyle w:val="s1"/>
        </w:rPr>
        <w:t>7.4</w:t>
      </w:r>
      <w:r>
        <w:t>. A CONTRATADA não se responsabiliza por divergências cadastrais, titularidade irregular, pendências documentais, débitos anteriores, irregularidades elétricas ou inconsistências junto à distribuidora, competindo exclusivamente ao CONTRATANTE adotar as providências necessárias para a regularização da Unidade Consumidora.</w:t>
      </w:r>
    </w:p>
    <w:p w14:paraId="5B9F0CD1" w14:textId="77777777" w:rsidR="006D53F7" w:rsidRDefault="006D53F7" w:rsidP="006D53F7">
      <w:pPr>
        <w:pStyle w:val="p1"/>
      </w:pPr>
      <w:r>
        <w:rPr>
          <w:rStyle w:val="s1"/>
        </w:rPr>
        <w:t>7.5</w:t>
      </w:r>
      <w:r>
        <w:t>. Custos por Visita Técnica Frustrada ou Ambiente Não Seguro</w:t>
      </w:r>
    </w:p>
    <w:p w14:paraId="7FBB89C9" w14:textId="77777777" w:rsidR="006D53F7" w:rsidRDefault="006D53F7" w:rsidP="006D53F7">
      <w:pPr>
        <w:pStyle w:val="p1"/>
      </w:pPr>
      <w:r>
        <w:t xml:space="preserve">Caso a equipe técnica da CONTRATADA ou terceiros por ela autorizados se desloque ao local e não consiga realizar vistoria, acesso, medições, instalação ou manutenção por fato atribuível ao CONTRATANTE, incluindo ausência de acesso, informações incorretas, impedimentos operacionais ou condições inadequadas </w:t>
      </w:r>
      <w:r>
        <w:rPr>
          <w:rStyle w:val="s2"/>
        </w:rPr>
        <w:t>do</w:t>
      </w:r>
      <w:r>
        <w:t xml:space="preserve"> local, poderá ser cobrada taxa de visita no valor de </w:t>
      </w:r>
      <w:r w:rsidRPr="000B2412">
        <w:rPr>
          <w:b/>
          <w:bCs/>
        </w:rPr>
        <w:t xml:space="preserve">R$ </w:t>
      </w:r>
      <w:r w:rsidRPr="000B2412">
        <w:rPr>
          <w:rStyle w:val="s1"/>
          <w:b/>
          <w:bCs/>
        </w:rPr>
        <w:t>150</w:t>
      </w:r>
      <w:r w:rsidRPr="000B2412">
        <w:rPr>
          <w:b/>
          <w:bCs/>
        </w:rPr>
        <w:t>,</w:t>
      </w:r>
      <w:r w:rsidRPr="000B2412">
        <w:rPr>
          <w:rStyle w:val="s1"/>
          <w:b/>
          <w:bCs/>
        </w:rPr>
        <w:t>00</w:t>
      </w:r>
      <w:r w:rsidRPr="000B2412">
        <w:rPr>
          <w:b/>
          <w:bCs/>
        </w:rPr>
        <w:t xml:space="preserve"> (cento e cinquenta reais),</w:t>
      </w:r>
      <w:r>
        <w:t xml:space="preserve"> destinada ao ressarcimento de custos logísticos e operacionais das equipes.</w:t>
      </w:r>
    </w:p>
    <w:p w14:paraId="58A1D862" w14:textId="77777777" w:rsidR="006D53F7" w:rsidRDefault="006D53F7" w:rsidP="006D53F7">
      <w:pPr>
        <w:pStyle w:val="p1"/>
      </w:pPr>
      <w:r>
        <w:t>Considera-se igualmente visita técnica frustrada a constatação de ambiente não seguro, entendido como aquele que exponha a equipe a riscos à integridade física ou psicológica, tais como presença de animais agressivos, estruturas instáveis, risco elétrico não controlado, condições insalubres, comportamento hostil, ameaças, intimidações, assédio verbal ou qualquer situação que inviabilize a execução segura das atividades técnicas.</w:t>
      </w:r>
    </w:p>
    <w:p w14:paraId="53F704E3" w14:textId="77777777" w:rsidR="006D53F7" w:rsidRDefault="006D53F7" w:rsidP="006D53F7">
      <w:pPr>
        <w:pStyle w:val="p1"/>
      </w:pPr>
      <w:r>
        <w:t xml:space="preserve">A reincidência de </w:t>
      </w:r>
      <w:r>
        <w:rPr>
          <w:rStyle w:val="s1"/>
        </w:rPr>
        <w:t>2</w:t>
      </w:r>
      <w:r>
        <w:t xml:space="preserve"> (duas) ou mais visitas técnicas frustradas, inclusive por ambiente não seguro, poderá caracterizar inadimplemento contratual, sujeitando o CONTRATANTE às penalidades previstas neste contrato.</w:t>
      </w:r>
    </w:p>
    <w:p w14:paraId="595D1CBD" w14:textId="77777777" w:rsidR="00B9758E" w:rsidRDefault="00B9758E" w:rsidP="006D53F7">
      <w:pPr>
        <w:pStyle w:val="p1"/>
        <w:rPr>
          <w:rStyle w:val="s1"/>
        </w:rPr>
      </w:pPr>
    </w:p>
    <w:p w14:paraId="468357C6" w14:textId="1391BF1B" w:rsidR="006D53F7" w:rsidRDefault="006D53F7" w:rsidP="006D53F7">
      <w:pPr>
        <w:pStyle w:val="p1"/>
      </w:pPr>
      <w:r>
        <w:rPr>
          <w:rStyle w:val="s1"/>
        </w:rPr>
        <w:t>7.6</w:t>
      </w:r>
      <w:r>
        <w:t>. A CONTRATADA poderá suspender temporariamente obrigações de performance sempre que houver obras, reformas, intervenções estruturais, obstruções, sombreamento, impedimento de acesso, ambiente não seguro ou qualquer condição criada pelo CONTRATANTE que afete a geração, a segurança ou a integridade da equipe, permanecendo suspensas, durante esse período, as expectativas de performance associadas ao Kc contratado.</w:t>
      </w:r>
    </w:p>
    <w:p w14:paraId="4798B7CA" w14:textId="7F362479" w:rsidR="00FA54FC" w:rsidRPr="003B14D1" w:rsidRDefault="00D12AAC" w:rsidP="0044144B">
      <w:pPr>
        <w:pStyle w:val="p1"/>
        <w:spacing w:line="276" w:lineRule="auto"/>
        <w:rPr>
          <w:b/>
          <w:bCs/>
          <w:sz w:val="28"/>
          <w:szCs w:val="28"/>
        </w:rPr>
      </w:pPr>
      <w:r w:rsidRPr="003B14D1">
        <w:rPr>
          <w:b/>
          <w:bCs/>
          <w:sz w:val="28"/>
          <w:szCs w:val="28"/>
        </w:rPr>
        <w:t>CLÁUSULA OITAVA – GARANTIA, OPERAÇÃO E MANUTENÇÃO</w:t>
      </w:r>
    </w:p>
    <w:p w14:paraId="5D9EC26C" w14:textId="0C191391" w:rsidR="009D1197" w:rsidRDefault="00FA54FC" w:rsidP="0044144B">
      <w:pPr>
        <w:pStyle w:val="NormalWeb"/>
        <w:spacing w:line="276" w:lineRule="auto"/>
        <w:jc w:val="both"/>
      </w:pPr>
      <w:r>
        <w:t>8.1.</w:t>
      </w:r>
      <w:r w:rsidR="0044144B">
        <w:t xml:space="preserve"> D</w:t>
      </w:r>
      <w:r w:rsidR="0044144B" w:rsidRPr="0044144B">
        <w:t>urante a vigência contratual, a CONTRATADA será responsável pelas atividades de operação, monitoramento, manutenção corretiva e demais intervenções técnicas necessárias ao funcionamento seguro do sistema, bem como pelo seguro da usina, nos termos deste contrato.</w:t>
      </w:r>
      <w:r w:rsidR="009D1197">
        <w:t xml:space="preserve">8.2. A </w:t>
      </w:r>
      <w:r w:rsidR="00091DE6">
        <w:t>CONTRATADA</w:t>
      </w:r>
      <w:r w:rsidR="009D1197">
        <w:t xml:space="preserve"> poderá, a seu exclusivo critério, subcontratar terceiros para execução parcial </w:t>
      </w:r>
      <w:r w:rsidR="009D1197">
        <w:lastRenderedPageBreak/>
        <w:t>ou total das atividades de instalação, manutenção, monitoramento e demais serviços relativos ao sistema, sem que isso implique alteração das responsabilidades assumidas.</w:t>
      </w:r>
    </w:p>
    <w:p w14:paraId="21A0C830" w14:textId="73CF61FC" w:rsidR="005B121A" w:rsidRPr="002569B2" w:rsidRDefault="00FA54FC" w:rsidP="001361A7">
      <w:pPr>
        <w:spacing w:line="276" w:lineRule="auto"/>
        <w:rPr>
          <w:rStyle w:val="s1"/>
          <w:color w:val="0E0E0E"/>
        </w:rPr>
      </w:pPr>
      <w:r>
        <w:t>8.</w:t>
      </w:r>
      <w:r w:rsidR="00226E06">
        <w:t>3</w:t>
      </w:r>
      <w:r>
        <w:t xml:space="preserve">. </w:t>
      </w:r>
      <w:r w:rsidR="002569B2" w:rsidRPr="002569B2">
        <w:rPr>
          <w:color w:val="0E0E0E"/>
        </w:rPr>
        <w:t xml:space="preserve">Findo o contrato, ou caso o CONTRATANTE exerça a opção de compra antecipada, todas as responsabilidades </w:t>
      </w:r>
      <w:r w:rsidR="005C3B32" w:rsidRPr="002569B2">
        <w:rPr>
          <w:rStyle w:val="s1"/>
        </w:rPr>
        <w:t>pelo sistema fotovoltaico, incluindo manutenções, seguros, limpezas, monitoramento e eventuais custos de homologação ou reparos, serão integralmente assumidas pelo CONTRATANTE, exceto quanto às garantias de fábrica dos equipamentos, que deverão ser acionadas diretamente pelo CONTRATANTE</w:t>
      </w:r>
      <w:r w:rsidR="005B121A" w:rsidRPr="002569B2">
        <w:rPr>
          <w:rStyle w:val="s1"/>
        </w:rPr>
        <w:t xml:space="preserve"> </w:t>
      </w:r>
      <w:r w:rsidR="005C3B32" w:rsidRPr="002569B2">
        <w:rPr>
          <w:rStyle w:val="s1"/>
        </w:rPr>
        <w:t>junto ao fabricante.</w:t>
      </w:r>
    </w:p>
    <w:p w14:paraId="62FF659C" w14:textId="77777777" w:rsidR="00F44819" w:rsidRPr="006C548D" w:rsidRDefault="004D083F" w:rsidP="006C548D">
      <w:pPr>
        <w:pStyle w:val="p1"/>
        <w:spacing w:line="276" w:lineRule="auto"/>
      </w:pPr>
      <w:r w:rsidRPr="006C548D">
        <w:t xml:space="preserve">8.4. </w:t>
      </w:r>
      <w:r w:rsidR="00F44819" w:rsidRPr="006C548D">
        <w:t>Em caso de inadimplência, ficam suspensas quaisquer obrigações da CONTRATADA relacionadas à manutenção, otimização ou atendimento de performance da usina, não gerando responsabilidade por variação de geração ou perda de créditos.</w:t>
      </w:r>
    </w:p>
    <w:p w14:paraId="505D730E" w14:textId="77777777" w:rsidR="006C548D" w:rsidRPr="006C548D" w:rsidRDefault="004623F0" w:rsidP="006C548D">
      <w:pPr>
        <w:pStyle w:val="p1"/>
        <w:spacing w:line="276" w:lineRule="auto"/>
      </w:pPr>
      <w:r w:rsidRPr="006C548D">
        <w:t xml:space="preserve">8.5. </w:t>
      </w:r>
      <w:r w:rsidR="006C548D" w:rsidRPr="006C548D">
        <w:t>A suspensão por inadimplência não caracteriza falha de instalação ou operação pela CONTRATADA, nem gera direito do CONTRATANTE de exigir compensações ou revisão do Kc.</w:t>
      </w:r>
    </w:p>
    <w:p w14:paraId="4E06D2E6" w14:textId="2C13B295" w:rsidR="00421FC2" w:rsidRPr="00206E10" w:rsidRDefault="00D12AAC" w:rsidP="006C548D">
      <w:pPr>
        <w:pStyle w:val="p1"/>
        <w:spacing w:line="276" w:lineRule="auto"/>
        <w:jc w:val="both"/>
        <w:rPr>
          <w:b/>
          <w:sz w:val="28"/>
          <w:szCs w:val="28"/>
        </w:rPr>
      </w:pPr>
      <w:r w:rsidRPr="00206E10">
        <w:rPr>
          <w:b/>
          <w:sz w:val="28"/>
          <w:szCs w:val="28"/>
        </w:rPr>
        <w:t xml:space="preserve">CLÁUSULA NONA – </w:t>
      </w:r>
      <w:r w:rsidR="00421FC2" w:rsidRPr="00206E10">
        <w:rPr>
          <w:b/>
          <w:sz w:val="28"/>
          <w:szCs w:val="28"/>
        </w:rPr>
        <w:t>PERFORMANCE DA USINA FOTOVOLTAICA</w:t>
      </w:r>
    </w:p>
    <w:p w14:paraId="0D06F93B" w14:textId="77777777" w:rsidR="00A43277" w:rsidRPr="008C2475" w:rsidRDefault="00A43277" w:rsidP="008C2475">
      <w:pPr>
        <w:pStyle w:val="p1"/>
        <w:spacing w:line="276" w:lineRule="auto"/>
      </w:pPr>
      <w:r w:rsidRPr="008C2475">
        <w:rPr>
          <w:rStyle w:val="s1"/>
        </w:rPr>
        <w:t>9.1.</w:t>
      </w:r>
      <w:r w:rsidRPr="008C2475">
        <w:t xml:space="preserve"> A CONTRATADA envidará seus melhores esforços técnicos, observando normas da ANEEL, ABNT, da distribuidora local e boas práticas de engenharia, com o objetivo de que a usina fotovoltaica instalada atinja a energia mensal contratada (Kc) prevista no Anexo I, </w:t>
      </w:r>
      <w:r w:rsidRPr="008C2475">
        <w:rPr>
          <w:rStyle w:val="s1"/>
          <w:b/>
          <w:bCs/>
        </w:rPr>
        <w:t>desde que a área disponibilizada para instalação ofereça condições físicas, estruturais, solares e regulatórias compatíveis com a potência necessária</w:t>
      </w:r>
      <w:r w:rsidRPr="008C2475">
        <w:t>.</w:t>
      </w:r>
    </w:p>
    <w:p w14:paraId="4C34DAA9" w14:textId="77777777" w:rsidR="00A43277" w:rsidRPr="008C2475" w:rsidRDefault="00A43277" w:rsidP="008C2475">
      <w:pPr>
        <w:pStyle w:val="Heading3"/>
        <w:spacing w:line="276" w:lineRule="auto"/>
        <w:rPr>
          <w:sz w:val="24"/>
          <w:szCs w:val="24"/>
        </w:rPr>
      </w:pPr>
      <w:r w:rsidRPr="008C2475">
        <w:rPr>
          <w:sz w:val="24"/>
          <w:szCs w:val="24"/>
        </w:rPr>
        <w:t>OBRIGAÇÃO DE MEIO — NÃO GARANTIA ABSOLUTA DE RESULTADO</w:t>
      </w:r>
    </w:p>
    <w:p w14:paraId="23C58A74" w14:textId="77777777" w:rsidR="00A43277" w:rsidRPr="008C2475" w:rsidRDefault="00A43277" w:rsidP="008C2475">
      <w:pPr>
        <w:pStyle w:val="p1"/>
        <w:spacing w:line="276" w:lineRule="auto"/>
      </w:pPr>
      <w:r w:rsidRPr="008C2475">
        <w:rPr>
          <w:rStyle w:val="s1"/>
        </w:rPr>
        <w:t>9.2.</w:t>
      </w:r>
      <w:r w:rsidRPr="008C2475">
        <w:t xml:space="preserve"> O CONTRATANTE reconhece que a geração de energia elétrica depende de variáveis naturais e externas alheias ao controle da CONTRATADA, tais como irradiação solar, temperatura, sombreamento acidental, partículas no ar, degradação natural dos módulos, sujeira, condições do telhado, oscilações da rede elétrica e outros fatores ambientais. Assim, a CONTRATADA atua com </w:t>
      </w:r>
      <w:r w:rsidRPr="008C2475">
        <w:rPr>
          <w:rStyle w:val="s1"/>
          <w:b/>
          <w:bCs/>
        </w:rPr>
        <w:t>obrigação de meio</w:t>
      </w:r>
      <w:r w:rsidRPr="008C2475">
        <w:t>, e não de resultado, sendo tecnicamente inviável garantir produção fixa e imutável.</w:t>
      </w:r>
    </w:p>
    <w:p w14:paraId="510E6458" w14:textId="77777777" w:rsidR="00A43277" w:rsidRPr="008C2475" w:rsidRDefault="00A43277" w:rsidP="008C2475">
      <w:pPr>
        <w:pStyle w:val="Heading3"/>
        <w:spacing w:line="276" w:lineRule="auto"/>
        <w:rPr>
          <w:sz w:val="24"/>
          <w:szCs w:val="24"/>
        </w:rPr>
      </w:pPr>
      <w:r w:rsidRPr="008C2475">
        <w:rPr>
          <w:sz w:val="24"/>
          <w:szCs w:val="24"/>
        </w:rPr>
        <w:t>AVALIAÇÃO DE PERFORMANCE APÓS PERÍODO DE OPERAÇÃO REAL</w:t>
      </w:r>
    </w:p>
    <w:p w14:paraId="30C163C1" w14:textId="77777777" w:rsidR="00A43277" w:rsidRPr="008C2475" w:rsidRDefault="00A43277" w:rsidP="008C2475">
      <w:pPr>
        <w:pStyle w:val="p1"/>
        <w:spacing w:line="276" w:lineRule="auto"/>
      </w:pPr>
      <w:r w:rsidRPr="008C2475">
        <w:rPr>
          <w:rStyle w:val="s1"/>
        </w:rPr>
        <w:t>9.3.</w:t>
      </w:r>
      <w:r w:rsidRPr="008C2475">
        <w:t xml:space="preserve"> A performance efetiva da usina somente poderá ser avaliada com precisão </w:t>
      </w:r>
      <w:r w:rsidRPr="008C2475">
        <w:rPr>
          <w:rStyle w:val="s1"/>
          <w:b/>
          <w:bCs/>
        </w:rPr>
        <w:t>após semanas ou meses de operação contínua</w:t>
      </w:r>
      <w:r w:rsidRPr="008C2475">
        <w:t xml:space="preserve">, uma vez que as condições ambientais variam significativamente ao </w:t>
      </w:r>
      <w:r w:rsidRPr="008C2475">
        <w:lastRenderedPageBreak/>
        <w:t>longo do tempo. Estimativas prévias, ainda que baseadas em softwares especializados, não constituem garantia de geração.</w:t>
      </w:r>
    </w:p>
    <w:p w14:paraId="13006290" w14:textId="77777777" w:rsidR="00A43277" w:rsidRPr="008C2475" w:rsidRDefault="00A43277" w:rsidP="008C2475">
      <w:pPr>
        <w:pStyle w:val="Heading3"/>
        <w:spacing w:line="276" w:lineRule="auto"/>
        <w:rPr>
          <w:sz w:val="24"/>
          <w:szCs w:val="24"/>
        </w:rPr>
      </w:pPr>
      <w:r w:rsidRPr="008C2475">
        <w:rPr>
          <w:sz w:val="24"/>
          <w:szCs w:val="24"/>
        </w:rPr>
        <w:t>DETECÇÃO DE LIMITAÇÕES FÍSICAS, ESTRUTURAIS OU REGULATÓRIAS</w:t>
      </w:r>
    </w:p>
    <w:p w14:paraId="6108FA72" w14:textId="77777777" w:rsidR="00A43277" w:rsidRPr="008C2475" w:rsidRDefault="00A43277" w:rsidP="008C2475">
      <w:pPr>
        <w:pStyle w:val="p1"/>
        <w:spacing w:line="276" w:lineRule="auto"/>
      </w:pPr>
      <w:r w:rsidRPr="008C2475">
        <w:rPr>
          <w:rStyle w:val="s1"/>
        </w:rPr>
        <w:t>9.4.</w:t>
      </w:r>
      <w:r w:rsidRPr="008C2475">
        <w:t xml:space="preserve"> Caso, antes, durante ou após a instalação, ou durante o ciclo real de operação, sejam identificadas </w:t>
      </w:r>
      <w:r w:rsidRPr="008C2475">
        <w:rPr>
          <w:rStyle w:val="s1"/>
          <w:b/>
          <w:bCs/>
        </w:rPr>
        <w:t>limitações físicas, estruturais, ambientais, urbanísticas, regulatórias, de segurança ou de acesso</w:t>
      </w:r>
      <w:r w:rsidRPr="008C2475">
        <w:t xml:space="preserve"> que impeçam a usina de atingir o Kc originalmente contratado, tais limitações serão documentadas e comunicadas ao CONTRATANTE. Tais limitações </w:t>
      </w:r>
      <w:r w:rsidRPr="008C2475">
        <w:rPr>
          <w:rStyle w:val="s1"/>
          <w:b/>
          <w:bCs/>
        </w:rPr>
        <w:t>não caracterizam inadimplemento contratual da CONTRATADA</w:t>
      </w:r>
      <w:r w:rsidRPr="008C2475">
        <w:t>.</w:t>
      </w:r>
    </w:p>
    <w:p w14:paraId="41307CB2" w14:textId="77777777" w:rsidR="00A43277" w:rsidRPr="008C2475" w:rsidRDefault="00A43277" w:rsidP="008C2475">
      <w:pPr>
        <w:pStyle w:val="Heading3"/>
        <w:spacing w:line="276" w:lineRule="auto"/>
        <w:rPr>
          <w:sz w:val="24"/>
          <w:szCs w:val="24"/>
        </w:rPr>
      </w:pPr>
      <w:r w:rsidRPr="008C2475">
        <w:rPr>
          <w:sz w:val="24"/>
          <w:szCs w:val="24"/>
        </w:rPr>
        <w:t>ETAPA 1 — TENTATIVA DE ADEQUAÇÃO DA USINA</w:t>
      </w:r>
    </w:p>
    <w:p w14:paraId="51DE147D" w14:textId="77777777" w:rsidR="00A43277" w:rsidRPr="008C2475" w:rsidRDefault="00A43277" w:rsidP="008C2475">
      <w:pPr>
        <w:pStyle w:val="p1"/>
        <w:spacing w:line="276" w:lineRule="auto"/>
      </w:pPr>
      <w:r w:rsidRPr="008C2475">
        <w:rPr>
          <w:rStyle w:val="s1"/>
        </w:rPr>
        <w:t>9.5.</w:t>
      </w:r>
      <w:r w:rsidRPr="008C2475">
        <w:t xml:space="preserve"> Constatada geração inferior decorrente de limitação removível, a CONTRATADA, </w:t>
      </w:r>
      <w:r w:rsidRPr="008C2475">
        <w:rPr>
          <w:rStyle w:val="s1"/>
          <w:b/>
          <w:bCs/>
        </w:rPr>
        <w:t>como primeira providência</w:t>
      </w:r>
      <w:r w:rsidRPr="008C2475">
        <w:t>, adotará medidas tecnicamente viáveis para tentar mitigar a limitação, podendo incluir:</w:t>
      </w:r>
    </w:p>
    <w:p w14:paraId="4CF4C7C0" w14:textId="77777777" w:rsidR="00A43277" w:rsidRPr="008C2475" w:rsidRDefault="00A43277" w:rsidP="008C2475">
      <w:pPr>
        <w:pStyle w:val="p1"/>
        <w:spacing w:line="276" w:lineRule="auto"/>
      </w:pPr>
      <w:r w:rsidRPr="008C2475">
        <w:t>a) adição de módulos fotovoltaicos, quando houver espaço, segurança estrutural e viabilidade elétrica;</w:t>
      </w:r>
    </w:p>
    <w:p w14:paraId="659FF06E" w14:textId="77777777" w:rsidR="00A43277" w:rsidRPr="008C2475" w:rsidRDefault="00A43277" w:rsidP="008C2475">
      <w:pPr>
        <w:pStyle w:val="p1"/>
        <w:spacing w:line="276" w:lineRule="auto"/>
      </w:pPr>
      <w:r w:rsidRPr="008C2475">
        <w:t xml:space="preserve">b) reorganização das </w:t>
      </w:r>
      <w:proofErr w:type="spellStart"/>
      <w:r w:rsidRPr="008C2475">
        <w:t>strings</w:t>
      </w:r>
      <w:proofErr w:type="spellEnd"/>
      <w:r w:rsidRPr="008C2475">
        <w:t xml:space="preserve"> ou </w:t>
      </w:r>
      <w:proofErr w:type="spellStart"/>
      <w:r w:rsidRPr="008C2475">
        <w:t>MPPTs</w:t>
      </w:r>
      <w:proofErr w:type="spellEnd"/>
      <w:r w:rsidRPr="008C2475">
        <w:t>;</w:t>
      </w:r>
    </w:p>
    <w:p w14:paraId="43D7AA71" w14:textId="77777777" w:rsidR="00A43277" w:rsidRPr="008C2475" w:rsidRDefault="00A43277" w:rsidP="008C2475">
      <w:pPr>
        <w:pStyle w:val="p1"/>
        <w:spacing w:line="276" w:lineRule="auto"/>
      </w:pPr>
      <w:r w:rsidRPr="008C2475">
        <w:t>c) reposicionamento de módulos conforme normas técnicas;</w:t>
      </w:r>
    </w:p>
    <w:p w14:paraId="43B27BE7" w14:textId="77777777" w:rsidR="00A43277" w:rsidRPr="008C2475" w:rsidRDefault="00A43277" w:rsidP="008C2475">
      <w:pPr>
        <w:pStyle w:val="p1"/>
        <w:spacing w:line="276" w:lineRule="auto"/>
      </w:pPr>
      <w:r w:rsidRPr="008C2475">
        <w:t>d) otimizações no layout;</w:t>
      </w:r>
    </w:p>
    <w:p w14:paraId="3148385E" w14:textId="77777777" w:rsidR="00A43277" w:rsidRPr="008C2475" w:rsidRDefault="00A43277" w:rsidP="008C2475">
      <w:pPr>
        <w:pStyle w:val="p1"/>
        <w:spacing w:line="276" w:lineRule="auto"/>
      </w:pPr>
      <w:r w:rsidRPr="008C2475">
        <w:t>e) ajustes operacionais permitidos pela distribuidora.</w:t>
      </w:r>
    </w:p>
    <w:p w14:paraId="3B796980" w14:textId="77777777" w:rsidR="00A43277" w:rsidRPr="008C2475" w:rsidRDefault="00A43277" w:rsidP="008C2475">
      <w:pPr>
        <w:pStyle w:val="p1"/>
        <w:spacing w:line="276" w:lineRule="auto"/>
      </w:pPr>
      <w:r w:rsidRPr="008C2475">
        <w:t xml:space="preserve">A adoção das medidas acima será condicionada à </w:t>
      </w:r>
      <w:r w:rsidRPr="008C2475">
        <w:rPr>
          <w:rStyle w:val="s1"/>
          <w:b/>
          <w:bCs/>
        </w:rPr>
        <w:t>viabilidade técnica e regulatória</w:t>
      </w:r>
      <w:r w:rsidRPr="008C2475">
        <w:t>, não constituindo obrigação absoluta da CONTRATADA.</w:t>
      </w:r>
    </w:p>
    <w:p w14:paraId="62B9B4CB" w14:textId="77777777" w:rsidR="00A43277" w:rsidRPr="008C2475" w:rsidRDefault="00A43277" w:rsidP="008C2475">
      <w:pPr>
        <w:pStyle w:val="Heading3"/>
        <w:spacing w:line="276" w:lineRule="auto"/>
        <w:rPr>
          <w:sz w:val="24"/>
          <w:szCs w:val="24"/>
        </w:rPr>
      </w:pPr>
      <w:r w:rsidRPr="008C2475">
        <w:rPr>
          <w:sz w:val="24"/>
          <w:szCs w:val="24"/>
        </w:rPr>
        <w:t>ETAPA 2 — LIMITE TÉCNICO MÁXIMO E AJUSTE AUTOMÁTICO DO Kc</w:t>
      </w:r>
    </w:p>
    <w:p w14:paraId="5232D57D" w14:textId="77777777" w:rsidR="00A43277" w:rsidRPr="008C2475" w:rsidRDefault="00A43277" w:rsidP="008C2475">
      <w:pPr>
        <w:pStyle w:val="p1"/>
        <w:spacing w:line="276" w:lineRule="auto"/>
      </w:pPr>
      <w:r w:rsidRPr="008C2475">
        <w:rPr>
          <w:rStyle w:val="s1"/>
        </w:rPr>
        <w:t>9.6.</w:t>
      </w:r>
      <w:r w:rsidRPr="008C2475">
        <w:t xml:space="preserve"> Se, após avaliação técnica, for verificado que a limitação é </w:t>
      </w:r>
      <w:r w:rsidRPr="008C2475">
        <w:rPr>
          <w:rStyle w:val="s1"/>
          <w:b/>
          <w:bCs/>
        </w:rPr>
        <w:t>permanente, irreversível ou não removível</w:t>
      </w:r>
      <w:r w:rsidRPr="008C2475">
        <w:t xml:space="preserve"> (incluindo, sem limitação, área insuficiente, sombreamento irremediável, fragilidade estrutural, recuos obrigatórios, exigências da distribuidora, exigências de segurança ou fatores ambientais), a CONTRATADA poderá </w:t>
      </w:r>
      <w:r w:rsidRPr="008C2475">
        <w:rPr>
          <w:rStyle w:val="s1"/>
          <w:b/>
          <w:bCs/>
        </w:rPr>
        <w:t>ajustar automaticamente o Kc</w:t>
      </w:r>
      <w:r w:rsidRPr="008C2475">
        <w:t xml:space="preserve"> para o </w:t>
      </w:r>
      <w:r w:rsidRPr="008C2475">
        <w:rPr>
          <w:rStyle w:val="s1"/>
          <w:b/>
          <w:bCs/>
        </w:rPr>
        <w:t>limite técnico máximo efetivamente possível</w:t>
      </w:r>
      <w:r w:rsidRPr="008C2475">
        <w:t>, passando este a ser o novo parâmetro contratual.</w:t>
      </w:r>
    </w:p>
    <w:p w14:paraId="21D7C6ED" w14:textId="77777777" w:rsidR="00A43277" w:rsidRPr="008C2475" w:rsidRDefault="00A43277" w:rsidP="008C2475">
      <w:pPr>
        <w:pStyle w:val="Heading3"/>
        <w:spacing w:line="276" w:lineRule="auto"/>
        <w:rPr>
          <w:sz w:val="24"/>
          <w:szCs w:val="24"/>
        </w:rPr>
      </w:pPr>
      <w:r w:rsidRPr="008C2475">
        <w:rPr>
          <w:sz w:val="24"/>
          <w:szCs w:val="24"/>
        </w:rPr>
        <w:lastRenderedPageBreak/>
        <w:t>ETAPA 3 — AJUSTE APÓS SEMANAS OU MESES DE OPERAÇÃO</w:t>
      </w:r>
    </w:p>
    <w:p w14:paraId="3D5821DB" w14:textId="77777777" w:rsidR="00A43277" w:rsidRPr="008C2475" w:rsidRDefault="00A43277" w:rsidP="008C2475">
      <w:pPr>
        <w:pStyle w:val="p1"/>
        <w:spacing w:line="276" w:lineRule="auto"/>
      </w:pPr>
      <w:r w:rsidRPr="008C2475">
        <w:rPr>
          <w:rStyle w:val="s1"/>
        </w:rPr>
        <w:t>9.7.</w:t>
      </w:r>
      <w:r w:rsidRPr="008C2475">
        <w:t xml:space="preserve"> Caso limitações sejam detectadas </w:t>
      </w:r>
      <w:r w:rsidRPr="008C2475">
        <w:rPr>
          <w:rStyle w:val="s1"/>
          <w:b/>
          <w:bCs/>
        </w:rPr>
        <w:t>tardiamente</w:t>
      </w:r>
      <w:r w:rsidRPr="008C2475">
        <w:t>, somente após semanas ou meses de operação real da usina, aplica-se o mesmo procedimento previsto nos itens 9.5 e 9.6, sendo permitido à CONTRATADA:</w:t>
      </w:r>
    </w:p>
    <w:p w14:paraId="182ECA90" w14:textId="77777777" w:rsidR="00A43277" w:rsidRPr="008C2475" w:rsidRDefault="00A43277" w:rsidP="008C2475">
      <w:pPr>
        <w:pStyle w:val="p1"/>
        <w:spacing w:line="276" w:lineRule="auto"/>
      </w:pPr>
      <w:r w:rsidRPr="008C2475">
        <w:t>a) adequar o sistema, quando possível; ou</w:t>
      </w:r>
    </w:p>
    <w:p w14:paraId="561DACA2" w14:textId="77777777" w:rsidR="00A43277" w:rsidRPr="008C2475" w:rsidRDefault="00A43277" w:rsidP="008C2475">
      <w:pPr>
        <w:pStyle w:val="p1"/>
        <w:spacing w:line="276" w:lineRule="auto"/>
      </w:pPr>
      <w:r w:rsidRPr="008C2475">
        <w:t>b) ajustar automaticamente o Kc ao limite técnico comprovado.</w:t>
      </w:r>
    </w:p>
    <w:p w14:paraId="57A2B652" w14:textId="77777777" w:rsidR="00A43277" w:rsidRPr="008C2475" w:rsidRDefault="00A43277" w:rsidP="008C2475">
      <w:pPr>
        <w:pStyle w:val="p4"/>
        <w:spacing w:line="276" w:lineRule="auto"/>
      </w:pPr>
      <w:r w:rsidRPr="008C2475">
        <w:rPr>
          <w:rStyle w:val="s3"/>
        </w:rPr>
        <w:t xml:space="preserve">Esse ajuste </w:t>
      </w:r>
      <w:r w:rsidRPr="008C2475">
        <w:rPr>
          <w:b/>
          <w:bCs/>
        </w:rPr>
        <w:t>não constitui falha de projeto, erro de instalação, vício de produto, propaganda enganosa ou quebra contratual</w:t>
      </w:r>
      <w:r w:rsidRPr="008C2475">
        <w:rPr>
          <w:rStyle w:val="s3"/>
        </w:rPr>
        <w:t>, mas reflexo da capacidade real da usina no ambiente específico do imóvel.</w:t>
      </w:r>
    </w:p>
    <w:p w14:paraId="67FC2AA2" w14:textId="77777777" w:rsidR="00A43277" w:rsidRPr="008C2475" w:rsidRDefault="00A43277" w:rsidP="008C2475">
      <w:pPr>
        <w:pStyle w:val="Heading3"/>
        <w:spacing w:line="276" w:lineRule="auto"/>
        <w:rPr>
          <w:sz w:val="24"/>
          <w:szCs w:val="24"/>
        </w:rPr>
      </w:pPr>
      <w:r w:rsidRPr="008C2475">
        <w:rPr>
          <w:sz w:val="24"/>
          <w:szCs w:val="24"/>
        </w:rPr>
        <w:t>NATUREZA JURÍDICA DO AJUSTE DE Kc</w:t>
      </w:r>
    </w:p>
    <w:p w14:paraId="21B342D8" w14:textId="77777777" w:rsidR="00A43277" w:rsidRPr="008C2475" w:rsidRDefault="00A43277" w:rsidP="008C2475">
      <w:pPr>
        <w:pStyle w:val="p1"/>
        <w:spacing w:line="276" w:lineRule="auto"/>
      </w:pPr>
      <w:r w:rsidRPr="008C2475">
        <w:rPr>
          <w:rStyle w:val="s1"/>
        </w:rPr>
        <w:t>9.8.</w:t>
      </w:r>
      <w:r w:rsidRPr="008C2475">
        <w:t xml:space="preserve"> O ajuste do Kc:</w:t>
      </w:r>
    </w:p>
    <w:p w14:paraId="38F918C8" w14:textId="77777777" w:rsidR="00A43277" w:rsidRPr="008C2475" w:rsidRDefault="00A43277" w:rsidP="008C2475">
      <w:pPr>
        <w:pStyle w:val="p4"/>
        <w:spacing w:line="276" w:lineRule="auto"/>
      </w:pPr>
      <w:r w:rsidRPr="008C2475">
        <w:rPr>
          <w:rStyle w:val="s3"/>
        </w:rPr>
        <w:t xml:space="preserve">a) </w:t>
      </w:r>
      <w:r w:rsidRPr="008C2475">
        <w:rPr>
          <w:b/>
          <w:bCs/>
        </w:rPr>
        <w:t>não gera direito a abatimento, indenização, rescisão ou compensação</w:t>
      </w:r>
      <w:r w:rsidRPr="008C2475">
        <w:rPr>
          <w:rStyle w:val="s3"/>
        </w:rPr>
        <w:t>;</w:t>
      </w:r>
    </w:p>
    <w:p w14:paraId="47388673" w14:textId="77777777" w:rsidR="00A43277" w:rsidRPr="008C2475" w:rsidRDefault="00A43277" w:rsidP="008C2475">
      <w:pPr>
        <w:pStyle w:val="p4"/>
        <w:spacing w:line="276" w:lineRule="auto"/>
      </w:pPr>
      <w:r w:rsidRPr="008C2475">
        <w:rPr>
          <w:rStyle w:val="s3"/>
        </w:rPr>
        <w:t xml:space="preserve">b) </w:t>
      </w:r>
      <w:r w:rsidRPr="008C2475">
        <w:rPr>
          <w:b/>
          <w:bCs/>
        </w:rPr>
        <w:t>não caracteriza inadimplemento da CONTRATADA</w:t>
      </w:r>
      <w:r w:rsidRPr="008C2475">
        <w:rPr>
          <w:rStyle w:val="s3"/>
        </w:rPr>
        <w:t>;</w:t>
      </w:r>
    </w:p>
    <w:p w14:paraId="5E8AC2CA" w14:textId="77777777" w:rsidR="00A43277" w:rsidRPr="008C2475" w:rsidRDefault="00A43277" w:rsidP="008C2475">
      <w:pPr>
        <w:pStyle w:val="p4"/>
        <w:spacing w:line="276" w:lineRule="auto"/>
      </w:pPr>
      <w:r w:rsidRPr="008C2475">
        <w:rPr>
          <w:rStyle w:val="s3"/>
        </w:rPr>
        <w:t xml:space="preserve">c) </w:t>
      </w:r>
      <w:r w:rsidRPr="008C2475">
        <w:rPr>
          <w:b/>
          <w:bCs/>
        </w:rPr>
        <w:t>não reduz proporcionalmente o prazo contratual</w:t>
      </w:r>
      <w:r w:rsidRPr="008C2475">
        <w:rPr>
          <w:rStyle w:val="s3"/>
        </w:rPr>
        <w:t>, salvo cláusula expressa;</w:t>
      </w:r>
    </w:p>
    <w:p w14:paraId="0C5FB77F" w14:textId="77777777" w:rsidR="00A43277" w:rsidRPr="008C2475" w:rsidRDefault="00A43277" w:rsidP="008C2475">
      <w:pPr>
        <w:pStyle w:val="p1"/>
        <w:spacing w:line="276" w:lineRule="auto"/>
      </w:pPr>
      <w:r w:rsidRPr="008C2475">
        <w:t>d) não altera multas, penalidades ou obrigações do CONTRATANTE previstas neste contrato;</w:t>
      </w:r>
    </w:p>
    <w:p w14:paraId="4F0F3D21" w14:textId="77777777" w:rsidR="00A43277" w:rsidRPr="008C2475" w:rsidRDefault="00A43277" w:rsidP="008C2475">
      <w:pPr>
        <w:pStyle w:val="p1"/>
        <w:spacing w:line="276" w:lineRule="auto"/>
      </w:pPr>
      <w:r w:rsidRPr="008C2475">
        <w:t>e) produz efeitos imediatos nos valores contratuais atrelados ao Kc.</w:t>
      </w:r>
    </w:p>
    <w:p w14:paraId="6E2953A1" w14:textId="77777777" w:rsidR="00A43277" w:rsidRPr="008C2475" w:rsidRDefault="00A43277" w:rsidP="008C2475">
      <w:pPr>
        <w:pStyle w:val="Heading3"/>
        <w:spacing w:line="276" w:lineRule="auto"/>
        <w:rPr>
          <w:sz w:val="24"/>
          <w:szCs w:val="24"/>
        </w:rPr>
      </w:pPr>
      <w:r w:rsidRPr="008C2475">
        <w:rPr>
          <w:sz w:val="24"/>
          <w:szCs w:val="24"/>
        </w:rPr>
        <w:t>RENÚNCIA EXPRESSA DO CONTRATANTE</w:t>
      </w:r>
    </w:p>
    <w:p w14:paraId="6582410D" w14:textId="77777777" w:rsidR="00A43277" w:rsidRPr="008C2475" w:rsidRDefault="00A43277" w:rsidP="008C2475">
      <w:pPr>
        <w:pStyle w:val="p1"/>
        <w:spacing w:line="276" w:lineRule="auto"/>
      </w:pPr>
      <w:r w:rsidRPr="008C2475">
        <w:rPr>
          <w:rStyle w:val="s1"/>
        </w:rPr>
        <w:t>9.9.</w:t>
      </w:r>
      <w:r w:rsidRPr="008C2475">
        <w:t xml:space="preserve"> O CONTRATANTE renuncia expressamente a qualquer alegação futura de:</w:t>
      </w:r>
    </w:p>
    <w:p w14:paraId="51066D15" w14:textId="77777777" w:rsidR="00A43277" w:rsidRPr="008C2475" w:rsidRDefault="00A43277" w:rsidP="008C2475">
      <w:pPr>
        <w:pStyle w:val="p1"/>
        <w:numPr>
          <w:ilvl w:val="0"/>
          <w:numId w:val="10"/>
        </w:numPr>
        <w:spacing w:line="276" w:lineRule="auto"/>
      </w:pPr>
      <w:r w:rsidRPr="008C2475">
        <w:t>frustração de expectativa de geração,</w:t>
      </w:r>
    </w:p>
    <w:p w14:paraId="7E93A4E7" w14:textId="77777777" w:rsidR="00A43277" w:rsidRPr="008C2475" w:rsidRDefault="00A43277" w:rsidP="008C2475">
      <w:pPr>
        <w:pStyle w:val="p1"/>
        <w:numPr>
          <w:ilvl w:val="0"/>
          <w:numId w:val="10"/>
        </w:numPr>
        <w:spacing w:line="276" w:lineRule="auto"/>
      </w:pPr>
      <w:r w:rsidRPr="008C2475">
        <w:t>perda econômica,</w:t>
      </w:r>
    </w:p>
    <w:p w14:paraId="012A2FCD" w14:textId="77777777" w:rsidR="00A43277" w:rsidRPr="008C2475" w:rsidRDefault="00A43277" w:rsidP="008C2475">
      <w:pPr>
        <w:pStyle w:val="p1"/>
        <w:numPr>
          <w:ilvl w:val="0"/>
          <w:numId w:val="10"/>
        </w:numPr>
        <w:spacing w:line="276" w:lineRule="auto"/>
      </w:pPr>
      <w:r w:rsidRPr="008C2475">
        <w:t>vício do produto,</w:t>
      </w:r>
    </w:p>
    <w:p w14:paraId="4A7884F1" w14:textId="77777777" w:rsidR="00A43277" w:rsidRPr="008C2475" w:rsidRDefault="00A43277" w:rsidP="008C2475">
      <w:pPr>
        <w:pStyle w:val="p1"/>
        <w:numPr>
          <w:ilvl w:val="0"/>
          <w:numId w:val="10"/>
        </w:numPr>
        <w:spacing w:line="276" w:lineRule="auto"/>
      </w:pPr>
      <w:r w:rsidRPr="008C2475">
        <w:t>propaganda enganosa,</w:t>
      </w:r>
    </w:p>
    <w:p w14:paraId="0C90F79C" w14:textId="77777777" w:rsidR="00A43277" w:rsidRPr="008C2475" w:rsidRDefault="00A43277" w:rsidP="008C2475">
      <w:pPr>
        <w:pStyle w:val="p1"/>
        <w:numPr>
          <w:ilvl w:val="0"/>
          <w:numId w:val="10"/>
        </w:numPr>
        <w:spacing w:line="276" w:lineRule="auto"/>
      </w:pPr>
      <w:r w:rsidRPr="008C2475">
        <w:t>ou direito de rescindir ou revisar o contrato por limitações físicas, estruturais ou ambientais do imóvel.</w:t>
      </w:r>
    </w:p>
    <w:p w14:paraId="3077C363" w14:textId="18F62F05" w:rsidR="00A43277" w:rsidRPr="008C2475" w:rsidRDefault="00A43277" w:rsidP="008C2475">
      <w:pPr>
        <w:spacing w:line="276" w:lineRule="auto"/>
        <w:rPr>
          <w:rStyle w:val="s2"/>
        </w:rPr>
      </w:pPr>
    </w:p>
    <w:p w14:paraId="7D8F6AC7" w14:textId="77777777" w:rsidR="00A43277" w:rsidRPr="008C2475" w:rsidRDefault="00A43277" w:rsidP="008C2475">
      <w:pPr>
        <w:pStyle w:val="Heading3"/>
        <w:spacing w:line="276" w:lineRule="auto"/>
        <w:rPr>
          <w:sz w:val="24"/>
          <w:szCs w:val="24"/>
        </w:rPr>
      </w:pPr>
      <w:r w:rsidRPr="008C2475">
        <w:rPr>
          <w:sz w:val="24"/>
          <w:szCs w:val="24"/>
        </w:rPr>
        <w:lastRenderedPageBreak/>
        <w:t>LIMITAÇÕES IMPUTÁVEIS AO CONTRATANTE</w:t>
      </w:r>
    </w:p>
    <w:p w14:paraId="60DEC782" w14:textId="77777777" w:rsidR="00A43277" w:rsidRPr="008C2475" w:rsidRDefault="00A43277" w:rsidP="008C2475">
      <w:pPr>
        <w:pStyle w:val="p1"/>
        <w:spacing w:line="276" w:lineRule="auto"/>
      </w:pPr>
      <w:r w:rsidRPr="008C2475">
        <w:rPr>
          <w:rStyle w:val="s1"/>
        </w:rPr>
        <w:t>9.10.</w:t>
      </w:r>
      <w:r w:rsidRPr="008C2475">
        <w:t xml:space="preserve"> Caso a redução de performance decorra de obras, reformas, instalação de antenas, caixões, caixas d’água, vegetação, construções adjacentes, alterações urbanísticas ou </w:t>
      </w:r>
      <w:r w:rsidRPr="008C2475">
        <w:rPr>
          <w:rStyle w:val="s1"/>
          <w:b/>
          <w:bCs/>
        </w:rPr>
        <w:t>qualquer interferência criada pelo CONTRATANTE ou terceiros por ele autorizados</w:t>
      </w:r>
      <w:r w:rsidRPr="008C2475">
        <w:t>, o Kc poderá ser ajustado para baixo pela CONTRATADA, sem que isso gere qualquer direito econômico ao CONTRATANTE.</w:t>
      </w:r>
    </w:p>
    <w:p w14:paraId="4383B1E0" w14:textId="77777777" w:rsidR="00A43277" w:rsidRPr="008C2475" w:rsidRDefault="00A43277" w:rsidP="008C2475">
      <w:pPr>
        <w:pStyle w:val="Heading3"/>
        <w:spacing w:line="276" w:lineRule="auto"/>
        <w:rPr>
          <w:sz w:val="24"/>
          <w:szCs w:val="24"/>
        </w:rPr>
      </w:pPr>
      <w:r w:rsidRPr="008C2475">
        <w:rPr>
          <w:sz w:val="24"/>
          <w:szCs w:val="24"/>
        </w:rPr>
        <w:t>SUSPENSÃO TEMPORÁRIA DAS OBRIGAÇÕES DE PERFORMANCE</w:t>
      </w:r>
    </w:p>
    <w:p w14:paraId="2B84D508" w14:textId="77777777" w:rsidR="00A43277" w:rsidRPr="008C2475" w:rsidRDefault="00A43277" w:rsidP="008C2475">
      <w:pPr>
        <w:pStyle w:val="p1"/>
        <w:spacing w:line="276" w:lineRule="auto"/>
      </w:pPr>
      <w:r w:rsidRPr="008C2475">
        <w:rPr>
          <w:rStyle w:val="s1"/>
        </w:rPr>
        <w:t>9.11.</w:t>
      </w:r>
      <w:r w:rsidRPr="008C2475">
        <w:t xml:space="preserve"> Durante períodos de intervenção no imóvel, condições inseguras, obstruções, obras, falta de acesso, sombreamento novo, risco estrutural ou qualquer impedimento imposto pelo CONTRATANTE, </w:t>
      </w:r>
      <w:r w:rsidRPr="008C2475">
        <w:rPr>
          <w:rStyle w:val="s1"/>
          <w:b/>
          <w:bCs/>
        </w:rPr>
        <w:t>toda e qualquer obrigação de performance da CONTRATADA ficará suspensa</w:t>
      </w:r>
      <w:r w:rsidRPr="008C2475">
        <w:t>, até regularização.</w:t>
      </w:r>
    </w:p>
    <w:p w14:paraId="29D4E9E0" w14:textId="77777777" w:rsidR="00A43277" w:rsidRPr="008C2475" w:rsidRDefault="00A43277" w:rsidP="008C2475">
      <w:pPr>
        <w:pStyle w:val="Heading3"/>
        <w:spacing w:line="276" w:lineRule="auto"/>
        <w:rPr>
          <w:sz w:val="24"/>
          <w:szCs w:val="24"/>
        </w:rPr>
      </w:pPr>
      <w:r w:rsidRPr="008C2475">
        <w:rPr>
          <w:sz w:val="24"/>
          <w:szCs w:val="24"/>
        </w:rPr>
        <w:t>OBRIGAÇÃO FINAL</w:t>
      </w:r>
    </w:p>
    <w:p w14:paraId="4A8982D4" w14:textId="349C408B" w:rsidR="00065F47" w:rsidRDefault="00A43277" w:rsidP="00065F47">
      <w:pPr>
        <w:pStyle w:val="p1"/>
      </w:pPr>
      <w:r w:rsidRPr="008C2475">
        <w:rPr>
          <w:rStyle w:val="s1"/>
        </w:rPr>
        <w:t>9.12.</w:t>
      </w:r>
      <w:r w:rsidRPr="008C2475">
        <w:t xml:space="preserve"> </w:t>
      </w:r>
      <w:r w:rsidR="00103D3E" w:rsidRPr="00103D3E">
        <w:t>A CONTRATADA</w:t>
      </w:r>
      <w:r w:rsidR="00103D3E">
        <w:t xml:space="preserve"> </w:t>
      </w:r>
      <w:r w:rsidR="00065F47" w:rsidRPr="00103D3E">
        <w:t>garante</w:t>
      </w:r>
      <w:r w:rsidR="00065F47" w:rsidRPr="00065F47">
        <w:t xml:space="preserve"> que sempre envidará seus melhores esforços para entregar a melhor geração possível dentro das condições técnicas reais da área disponível para instalação da usina, inclusive mediante otimizações, ajustes e melhorias viáveis. Contudo, limitações inerentes ao imóvel, ao terreno, à estrutura, ao telhado, à área destinada à instalação ou ao ambiente circundante são de inteira responsabilidade do CONTRATANTE e não configuram inadimplemento, falha de projeto ou descumprimento contratual por parte da CONTRATADA.</w:t>
      </w:r>
    </w:p>
    <w:p w14:paraId="4F1461BE" w14:textId="77777777" w:rsidR="003B14D1" w:rsidRDefault="003B14D1" w:rsidP="001361A7">
      <w:pPr>
        <w:spacing w:line="276" w:lineRule="auto"/>
        <w:rPr>
          <w:b/>
          <w:bCs/>
          <w:sz w:val="28"/>
          <w:szCs w:val="28"/>
        </w:rPr>
      </w:pPr>
    </w:p>
    <w:p w14:paraId="274CB7AF" w14:textId="64453BCF" w:rsidR="00FA54FC" w:rsidRPr="005D78F5" w:rsidRDefault="00D12AAC" w:rsidP="001361A7">
      <w:pPr>
        <w:spacing w:line="276" w:lineRule="auto"/>
        <w:rPr>
          <w:b/>
          <w:bCs/>
          <w:sz w:val="28"/>
          <w:szCs w:val="28"/>
        </w:rPr>
      </w:pPr>
      <w:r w:rsidRPr="005D78F5">
        <w:rPr>
          <w:b/>
          <w:bCs/>
          <w:sz w:val="28"/>
          <w:szCs w:val="28"/>
        </w:rPr>
        <w:t>CLÁUSULA DÉCIMA – RESPONSABILIDADE E LIMITAÇÃO</w:t>
      </w:r>
    </w:p>
    <w:p w14:paraId="452F8CB1" w14:textId="674A7F99" w:rsidR="00FA54FC" w:rsidRDefault="00FA54FC" w:rsidP="00207D5A">
      <w:pPr>
        <w:pStyle w:val="NormalWeb"/>
        <w:spacing w:line="276" w:lineRule="auto"/>
        <w:jc w:val="both"/>
      </w:pPr>
      <w:r>
        <w:t xml:space="preserve">10.1. </w:t>
      </w:r>
      <w:r w:rsidRPr="00197708">
        <w:t xml:space="preserve">A </w:t>
      </w:r>
      <w:r w:rsidR="00091DE6">
        <w:t>CONTRATADA</w:t>
      </w:r>
      <w:r w:rsidRPr="00197708">
        <w:t xml:space="preserve"> responde por danos causados ao imóvel durante a instalação</w:t>
      </w:r>
      <w:r w:rsidR="000D41C9" w:rsidRPr="00197708">
        <w:t xml:space="preserve"> e</w:t>
      </w:r>
      <w:r w:rsidR="000D41C9" w:rsidRPr="002938BB">
        <w:t xml:space="preserve"> apenas a </w:t>
      </w:r>
      <w:r w:rsidR="00091DE6">
        <w:t>CONTRATADA</w:t>
      </w:r>
      <w:r w:rsidR="001C1F1A">
        <w:t xml:space="preserve"> ou seus </w:t>
      </w:r>
      <w:r w:rsidR="00E45E9D">
        <w:t xml:space="preserve">técnicos credenciados </w:t>
      </w:r>
      <w:r w:rsidR="00E45E9D" w:rsidRPr="002938BB">
        <w:t>poder</w:t>
      </w:r>
      <w:r w:rsidR="00E45E9D">
        <w:t>ão</w:t>
      </w:r>
      <w:r w:rsidR="000D41C9" w:rsidRPr="002938BB">
        <w:t xml:space="preserve"> realizar operações de manutenção no sistema,</w:t>
      </w:r>
      <w:r w:rsidR="002938BB">
        <w:t xml:space="preserve"> </w:t>
      </w:r>
      <w:r w:rsidR="000D41C9">
        <w:t xml:space="preserve">sendo vedada qualquer intervenção do </w:t>
      </w:r>
      <w:r w:rsidR="00A841AA">
        <w:t>CONTRATANTE</w:t>
      </w:r>
      <w:r w:rsidR="000D41C9">
        <w:t xml:space="preserve"> ou de terceiros não autorizados.</w:t>
      </w:r>
    </w:p>
    <w:p w14:paraId="3955387E" w14:textId="77777777" w:rsidR="00756573" w:rsidRDefault="00FA54FC" w:rsidP="00756573">
      <w:pPr>
        <w:pStyle w:val="p1"/>
      </w:pPr>
      <w:r w:rsidRPr="00AD656C">
        <w:rPr>
          <w:bCs/>
        </w:rPr>
        <w:t xml:space="preserve">10.2. </w:t>
      </w:r>
      <w:r w:rsidR="00756573" w:rsidRPr="00756573">
        <w:t>As responsabilidades da CONTRATADA limitam-se aos valores previstos neste contrato, sendo expressamente excluída qualquer responsabilidade por variações naturais de geração, fatores climáticos, limitações físicas ou estruturais do local de instalação, ou frustração de expectativa de performance, dada a natureza de obrigação de meio inerente à atividade.</w:t>
      </w:r>
    </w:p>
    <w:p w14:paraId="2F121C9E" w14:textId="15651411" w:rsidR="00FA54FC" w:rsidRPr="00207D5A" w:rsidRDefault="00FA54FC" w:rsidP="00B54FBD">
      <w:pPr>
        <w:pStyle w:val="p1"/>
        <w:spacing w:line="276" w:lineRule="auto"/>
        <w:rPr>
          <w:b/>
          <w:bCs/>
        </w:rPr>
      </w:pPr>
      <w:r w:rsidRPr="00207D5A">
        <w:rPr>
          <w:bCs/>
        </w:rPr>
        <w:t xml:space="preserve">10.3. O </w:t>
      </w:r>
      <w:r w:rsidR="00A841AA" w:rsidRPr="00207D5A">
        <w:rPr>
          <w:bCs/>
        </w:rPr>
        <w:t>CONTRATANTE</w:t>
      </w:r>
      <w:r w:rsidRPr="00207D5A">
        <w:rPr>
          <w:bCs/>
        </w:rPr>
        <w:t xml:space="preserve"> responde pelos tributos incidentes sobre a unidade consumidora.</w:t>
      </w:r>
    </w:p>
    <w:p w14:paraId="64E09F01" w14:textId="70E5C6BB" w:rsidR="007E5BFA" w:rsidRDefault="007E5BFA" w:rsidP="001361A7">
      <w:pPr>
        <w:pStyle w:val="p1"/>
        <w:spacing w:line="276" w:lineRule="auto"/>
        <w:jc w:val="both"/>
      </w:pPr>
      <w:r>
        <w:t xml:space="preserve">10.4. Utilizar a energia </w:t>
      </w:r>
      <w:r w:rsidR="00FA43DB">
        <w:t>contratada</w:t>
      </w:r>
      <w:r>
        <w:t xml:space="preserve"> prioritariamente para a unidade consumidora objeto deste contrato, sendo facultado ao </w:t>
      </w:r>
      <w:r w:rsidR="00A841AA">
        <w:t>CONTRATANTE</w:t>
      </w:r>
      <w:r>
        <w:t xml:space="preserve"> compartilhar ou destinar a energia gerada para outras unidades consumidoras, </w:t>
      </w:r>
      <w:r>
        <w:rPr>
          <w:rStyle w:val="s1"/>
          <w:b/>
          <w:bCs/>
        </w:rPr>
        <w:t xml:space="preserve">desde que todas estejam devidamente cadastradas junto à </w:t>
      </w:r>
      <w:r>
        <w:rPr>
          <w:rStyle w:val="s1"/>
          <w:b/>
          <w:bCs/>
        </w:rPr>
        <w:lastRenderedPageBreak/>
        <w:t xml:space="preserve">distribuidora sob o mesmo CPF ou CNPJ do titular </w:t>
      </w:r>
      <w:r w:rsidR="00A841AA">
        <w:rPr>
          <w:rStyle w:val="s1"/>
          <w:b/>
          <w:bCs/>
        </w:rPr>
        <w:t>CONTRATANTE</w:t>
      </w:r>
      <w:r>
        <w:rPr>
          <w:rStyle w:val="s1"/>
          <w:b/>
          <w:bCs/>
        </w:rPr>
        <w:t xml:space="preserve"> ou da </w:t>
      </w:r>
      <w:r w:rsidR="00091DE6">
        <w:rPr>
          <w:rStyle w:val="s1"/>
          <w:b/>
          <w:bCs/>
        </w:rPr>
        <w:t>CONTRATADA</w:t>
      </w:r>
      <w:r>
        <w:t xml:space="preserve">, e mediante </w:t>
      </w:r>
      <w:r>
        <w:rPr>
          <w:rStyle w:val="s1"/>
          <w:b/>
          <w:bCs/>
        </w:rPr>
        <w:t xml:space="preserve">aprovação prévia e expressa da </w:t>
      </w:r>
      <w:r w:rsidR="00091DE6">
        <w:rPr>
          <w:rStyle w:val="s1"/>
          <w:b/>
          <w:bCs/>
        </w:rPr>
        <w:t>CONTRATADA</w:t>
      </w:r>
      <w:r>
        <w:t xml:space="preserve">. O compartilhamento deverá obedecer integralmente às normas técnicas e regulatórias da ANEEL e da distribuidora local, não podendo implicar qualquer ônus, responsabilidade ou prejuízo operacional à </w:t>
      </w:r>
      <w:r w:rsidR="00091DE6">
        <w:t>CONTRATADA</w:t>
      </w:r>
      <w:r>
        <w:t>.</w:t>
      </w:r>
    </w:p>
    <w:p w14:paraId="4AAF3809" w14:textId="7A793527" w:rsidR="00AC6AFE" w:rsidRDefault="00AC6AFE" w:rsidP="001361A7">
      <w:pPr>
        <w:pStyle w:val="p1"/>
        <w:spacing w:line="276" w:lineRule="auto"/>
        <w:jc w:val="both"/>
      </w:pPr>
      <w:r w:rsidRPr="00AC6AFE">
        <w:t>10.4-A. Nos casos de geração compartilhada, autoconsumo remoto ou rateio de créditos de energia elétrica, a compensação em cada Unidade Consumidora estará limitada aos créditos efetivamente a ela alocados junto à distribuidora. Todo consumo que exceder os créditos disponíveis será de responsabilidade financeira exclusiva do CONTRATANTE, ainda que, por exceção operacional ou regulatória, a Unidade Consumidora esteja cadastrada em nome da CONTRATADA, sendo os valores apurados cobrados de forma consolidada por meio de boleto único, sem que isso caracterize fornecimento de energia elétrica pela CONTRATADA.</w:t>
      </w:r>
    </w:p>
    <w:p w14:paraId="0BAC68A4" w14:textId="621FDB3E" w:rsidR="00AD316A" w:rsidRDefault="0088681D" w:rsidP="001361A7">
      <w:pPr>
        <w:spacing w:line="276" w:lineRule="auto"/>
        <w:rPr>
          <w:color w:val="0E0E0E"/>
        </w:rPr>
      </w:pPr>
      <w:r w:rsidRPr="0088681D">
        <w:rPr>
          <w:color w:val="0E0E0E"/>
        </w:rPr>
        <w:t xml:space="preserve">10.5. A </w:t>
      </w:r>
      <w:r w:rsidR="00091DE6">
        <w:rPr>
          <w:color w:val="0E0E0E"/>
        </w:rPr>
        <w:t>CONTRATADA</w:t>
      </w:r>
      <w:r w:rsidRPr="0088681D">
        <w:rPr>
          <w:color w:val="0E0E0E"/>
        </w:rPr>
        <w:t xml:space="preserve"> poderá acessar o local de instalação, </w:t>
      </w:r>
      <w:r w:rsidR="00AD316A" w:rsidRPr="00AD316A">
        <w:rPr>
          <w:color w:val="0E0E0E"/>
        </w:rPr>
        <w:t>mediante comunicação prévia, para fins de inspeção técnica, manutenção, vistoria de segurança ou recolhimento do sistema, preservando a integridade do imóvel</w:t>
      </w:r>
      <w:r w:rsidR="00852DF5">
        <w:rPr>
          <w:color w:val="0E0E0E"/>
        </w:rPr>
        <w:t>,</w:t>
      </w:r>
      <w:r w:rsidR="00AD316A" w:rsidRPr="00AD316A">
        <w:rPr>
          <w:color w:val="0E0E0E"/>
        </w:rPr>
        <w:t xml:space="preserve"> evitando transtornos desnecessários e resguardando o sossego do CONTRATANTE.</w:t>
      </w:r>
    </w:p>
    <w:p w14:paraId="66DA4FD4" w14:textId="77777777" w:rsidR="00AD316A" w:rsidRPr="00AD316A" w:rsidRDefault="00AD316A" w:rsidP="001361A7">
      <w:pPr>
        <w:spacing w:line="276" w:lineRule="auto"/>
        <w:rPr>
          <w:color w:val="0E0E0E"/>
        </w:rPr>
      </w:pPr>
    </w:p>
    <w:p w14:paraId="155D36B3" w14:textId="70371EC9" w:rsidR="00E51957" w:rsidRDefault="00E51957" w:rsidP="001361A7">
      <w:pPr>
        <w:spacing w:line="276" w:lineRule="auto"/>
      </w:pPr>
      <w:r>
        <w:t xml:space="preserve">10.6. O </w:t>
      </w:r>
      <w:r w:rsidR="00A841AA">
        <w:t>CONTRATANTE</w:t>
      </w:r>
      <w:r>
        <w:t xml:space="preserve"> será integral e exclusivamente responsável por quaisquer obras, reformas, instalações, alterações estruturais, adaptações, ampliações, reparos, substituições de telhado, instalação de antenas, caixas-d’água, equipamentos, estruturas, vegetação ou quaisquer intervenções que prejudiquem, limitem, reduzam a performance, impeçam o funcionamento ou dificultem o acesso ao sistema fotovoltaico.</w:t>
      </w:r>
    </w:p>
    <w:p w14:paraId="38F14914" w14:textId="4A90DDD8" w:rsidR="00E51957" w:rsidRDefault="00E51957" w:rsidP="001361A7">
      <w:pPr>
        <w:pStyle w:val="p1"/>
        <w:spacing w:line="276" w:lineRule="auto"/>
      </w:pPr>
      <w:r>
        <w:rPr>
          <w:rStyle w:val="s1"/>
          <w:b/>
          <w:bCs/>
        </w:rPr>
        <w:t>Parágrafo 1º.</w:t>
      </w:r>
      <w:r>
        <w:t xml:space="preserve"> Caso tais intervenções exijam remoção, reposicionamento, readequação, reinstalação, emissão de nova ART, novo projeto elétrico, novo projeto estrutural, nova homologação ou qualquer adequação técnica, todos os custos decorrentes serão suportados integral e exclusivamente pelo </w:t>
      </w:r>
      <w:r w:rsidR="00A841AA">
        <w:t>CONTRATANTE</w:t>
      </w:r>
      <w:r>
        <w:t>.</w:t>
      </w:r>
    </w:p>
    <w:p w14:paraId="166C057F" w14:textId="1538B5C3" w:rsidR="00E51957" w:rsidRDefault="00E51957" w:rsidP="001361A7">
      <w:pPr>
        <w:pStyle w:val="p1"/>
        <w:spacing w:line="276" w:lineRule="auto"/>
      </w:pPr>
      <w:r>
        <w:rPr>
          <w:rStyle w:val="s1"/>
          <w:b/>
          <w:bCs/>
        </w:rPr>
        <w:t>Parágrafo 2º.</w:t>
      </w:r>
      <w:r>
        <w:t xml:space="preserve"> Durante o período das obras, reformas, interferências ou impedimentos, a </w:t>
      </w:r>
      <w:r w:rsidR="00091DE6">
        <w:t>CONTRATADA</w:t>
      </w:r>
      <w:r>
        <w:t xml:space="preserve"> não responderá por perdas de geração, falhas de performance, danos a equipamentos, interrupções no fornecimento de energia, redução de créditos de energia ou qualquer impacto no desempenho da usina.</w:t>
      </w:r>
    </w:p>
    <w:p w14:paraId="424FC4CD" w14:textId="1277887A" w:rsidR="00E51957" w:rsidRDefault="00E51957" w:rsidP="001361A7">
      <w:pPr>
        <w:pStyle w:val="p1"/>
        <w:spacing w:line="276" w:lineRule="auto"/>
      </w:pPr>
      <w:r>
        <w:rPr>
          <w:rStyle w:val="s1"/>
          <w:b/>
          <w:bCs/>
        </w:rPr>
        <w:t>Parágrafo 3º.</w:t>
      </w:r>
      <w:r>
        <w:t xml:space="preserve"> A garantia técnica, a obrigação de performance e quaisquer compromissos de geração mínima ficam automaticamente suspensos enquanto persistirem interferências estruturais, sombreamento, obstruções, impedimentos físicos ou qualquer condição criada pelo </w:t>
      </w:r>
      <w:r w:rsidR="00A841AA">
        <w:t>CONTRATANTE</w:t>
      </w:r>
      <w:r>
        <w:t xml:space="preserve"> ou terceiros por ele autorizados.</w:t>
      </w:r>
    </w:p>
    <w:p w14:paraId="20A32B9C" w14:textId="4315BE86" w:rsidR="00E51957" w:rsidRDefault="00E51957" w:rsidP="001361A7">
      <w:pPr>
        <w:pStyle w:val="p1"/>
        <w:spacing w:line="276" w:lineRule="auto"/>
      </w:pPr>
      <w:r>
        <w:rPr>
          <w:rStyle w:val="s1"/>
          <w:b/>
          <w:bCs/>
        </w:rPr>
        <w:lastRenderedPageBreak/>
        <w:t>Parágrafo 4º.</w:t>
      </w:r>
      <w:r>
        <w:t xml:space="preserve"> Caso a obra, reforma ou alteração estrutural cause dano irreparável ao sistema, comprometa sua segurança, inviabilize sua operação ou impeça seu pleno funcionamento, a </w:t>
      </w:r>
      <w:r w:rsidR="00091DE6">
        <w:t>CONTRATADA</w:t>
      </w:r>
      <w:r>
        <w:t xml:space="preserve"> poderá, a seu critério, recolher imediatamente o sistema fotovoltaico, sem prejuízo das cobranças devidas, dos valores vencidos, das penalidades contratuais e da eventual multa rescisória.</w:t>
      </w:r>
    </w:p>
    <w:p w14:paraId="6ABFA79D" w14:textId="4931F547" w:rsidR="00BE0DAF" w:rsidRDefault="00BE0DAF" w:rsidP="001361A7">
      <w:pPr>
        <w:pStyle w:val="p1"/>
        <w:spacing w:line="276" w:lineRule="auto"/>
      </w:pPr>
      <w:r>
        <w:t xml:space="preserve">10.7. Em caso de vandalismo, furto, roubo, queda de árvores, descargas atmosféricas, eventos climáticos extremos, infiltrações, danos estruturais, incêndio causado por terceiros, animais, pragas, impacto de objetos ou qualquer evento externo não relacionado à instalação, operação ou manutenção realizada pela </w:t>
      </w:r>
      <w:r w:rsidR="00091DE6">
        <w:t>CONTRATADA</w:t>
      </w:r>
      <w:r>
        <w:t xml:space="preserve">, o </w:t>
      </w:r>
      <w:r w:rsidR="00A841AA">
        <w:t>CONTRATANTE</w:t>
      </w:r>
      <w:r>
        <w:t xml:space="preserve"> será responsável por:</w:t>
      </w:r>
    </w:p>
    <w:p w14:paraId="4B581DC3" w14:textId="77777777" w:rsidR="00BE0DAF" w:rsidRDefault="00BE0DAF" w:rsidP="001361A7">
      <w:pPr>
        <w:pStyle w:val="p1"/>
        <w:spacing w:line="276" w:lineRule="auto"/>
      </w:pPr>
      <w:r>
        <w:t>a) providenciar boletim de ocorrência, quando aplicável;</w:t>
      </w:r>
    </w:p>
    <w:p w14:paraId="0E7AA606" w14:textId="40A3B3E0" w:rsidR="00BE0DAF" w:rsidRDefault="00BE0DAF" w:rsidP="001361A7">
      <w:pPr>
        <w:pStyle w:val="p1"/>
        <w:spacing w:line="276" w:lineRule="auto"/>
      </w:pPr>
      <w:r>
        <w:t xml:space="preserve">b) comunicar imediatamente à </w:t>
      </w:r>
      <w:r w:rsidR="00091DE6">
        <w:t>CONTRATADA</w:t>
      </w:r>
      <w:r>
        <w:t>;</w:t>
      </w:r>
    </w:p>
    <w:p w14:paraId="123FE20A" w14:textId="77777777" w:rsidR="00BE0DAF" w:rsidRDefault="00BE0DAF" w:rsidP="001361A7">
      <w:pPr>
        <w:pStyle w:val="p1"/>
        <w:spacing w:line="276" w:lineRule="auto"/>
      </w:pPr>
      <w:r>
        <w:t>c) garantir acesso seguro para avaliação técnica, reparo ou recolhimento do sistema.</w:t>
      </w:r>
    </w:p>
    <w:p w14:paraId="27BF71FB" w14:textId="13646964" w:rsidR="00BE0DAF" w:rsidRDefault="00BE0DAF" w:rsidP="001361A7">
      <w:pPr>
        <w:pStyle w:val="p1"/>
        <w:spacing w:line="276" w:lineRule="auto"/>
      </w:pPr>
      <w:r>
        <w:rPr>
          <w:rStyle w:val="s1"/>
          <w:b/>
          <w:bCs/>
        </w:rPr>
        <w:t>Parágrafo único.</w:t>
      </w:r>
      <w:r>
        <w:t xml:space="preserve"> Franquias de seguro, valores não indenizados, exclusões de cobertura, danos estruturais, má conservação do telhado, falta de manutenção da residência, infiltrações ou problemas relacionados à estrutura física do imóvel correrão por conta exclusiva do </w:t>
      </w:r>
      <w:r w:rsidR="00A841AA">
        <w:t>CONTRATANTE</w:t>
      </w:r>
      <w:r>
        <w:t>.</w:t>
      </w:r>
    </w:p>
    <w:p w14:paraId="2E18F735" w14:textId="076B7AB1" w:rsidR="003F6EFF" w:rsidRDefault="003F6EFF" w:rsidP="001361A7">
      <w:pPr>
        <w:pStyle w:val="p1"/>
        <w:spacing w:line="276" w:lineRule="auto"/>
      </w:pPr>
      <w:r>
        <w:t xml:space="preserve">10.8. A </w:t>
      </w:r>
      <w:r w:rsidR="00091DE6">
        <w:t>CONTRATADA</w:t>
      </w:r>
      <w:r>
        <w:t xml:space="preserve"> não se responsabiliza por vícios, fragilidades, corrosões, empenamentos, torções, trincas, rachaduras, infiltrações, desgaste natural, defeitos estruturais, podridão, madeira deteriorada, falhas construtivas ou condições inadequadas do telhado ou da edificação que comprometam a instalação, segurança ou funcionamento do sistema fotovoltaico.</w:t>
      </w:r>
    </w:p>
    <w:p w14:paraId="582892E2" w14:textId="77777777" w:rsidR="0071058D" w:rsidRDefault="003F6EFF" w:rsidP="001361A7">
      <w:pPr>
        <w:pStyle w:val="p1"/>
        <w:spacing w:line="276" w:lineRule="auto"/>
      </w:pPr>
      <w:r>
        <w:t xml:space="preserve">Caso a vistoria técnica identifique risco à integridade da instalação, a </w:t>
      </w:r>
      <w:r w:rsidR="00091DE6">
        <w:t>CONTRATADA</w:t>
      </w:r>
      <w:r>
        <w:t xml:space="preserve"> poderá suspender a execução até que as adequações estruturais necessárias sejam realizadas pelo </w:t>
      </w:r>
      <w:r w:rsidR="00A841AA">
        <w:t>CONTRATANTE</w:t>
      </w:r>
      <w:r>
        <w:t xml:space="preserve">, sem que isso configure atraso contratual por parte da </w:t>
      </w:r>
      <w:r w:rsidR="00091DE6">
        <w:t>CONTRATADA</w:t>
      </w:r>
      <w:r>
        <w:t>.</w:t>
      </w:r>
    </w:p>
    <w:p w14:paraId="37603EE0" w14:textId="62868E46" w:rsidR="00B273A2" w:rsidRPr="00A92B5C" w:rsidRDefault="00B273A2" w:rsidP="001361A7">
      <w:pPr>
        <w:pStyle w:val="p1"/>
        <w:spacing w:line="276" w:lineRule="auto"/>
      </w:pPr>
      <w:r w:rsidRPr="00A92B5C">
        <w:t>10.9 – RESPONSABILIDADE POR IRREGULARIDADES ELÉTRICAS, FRAUDES E ALTERAÇÕES NA UNIDADE CONSUMIDORA</w:t>
      </w:r>
    </w:p>
    <w:p w14:paraId="293EBBC0" w14:textId="77777777" w:rsidR="00B273A2" w:rsidRDefault="00B273A2" w:rsidP="001361A7">
      <w:pPr>
        <w:pStyle w:val="p3"/>
        <w:spacing w:line="276" w:lineRule="auto"/>
      </w:pPr>
      <w:r>
        <w:t xml:space="preserve">10.9.1. O CONTRATANTE declara, sob as penas da lei, que a Unidade Consumidora (UC) objeto deste contrato encontra-se regular perante a distribuidora, sem qualquer alteração clandestina, ligação irregular, manipulação de medidor, </w:t>
      </w:r>
      <w:proofErr w:type="spellStart"/>
      <w:r>
        <w:t>bypass</w:t>
      </w:r>
      <w:proofErr w:type="spellEnd"/>
      <w:r>
        <w:t>, derivação não autorizada, sobrecarga indevida, extensão irregular de rede, ou qualquer intervenção elétrica que viole normas da ANEEL, da distribuidora local, normas da ABNT ou legislação vigente.</w:t>
      </w:r>
    </w:p>
    <w:p w14:paraId="59C83218" w14:textId="77777777" w:rsidR="00B273A2" w:rsidRDefault="00B273A2" w:rsidP="001361A7">
      <w:pPr>
        <w:pStyle w:val="p3"/>
        <w:spacing w:line="276" w:lineRule="auto"/>
      </w:pPr>
      <w:r>
        <w:lastRenderedPageBreak/>
        <w:t xml:space="preserve">10.9.2. Mesmo na hipótese em que a CONTRATADA figure como titular da UC perante a distribuidora, </w:t>
      </w:r>
      <w:r>
        <w:rPr>
          <w:rStyle w:val="s2"/>
          <w:b/>
          <w:bCs/>
        </w:rPr>
        <w:t>toda e qualquer responsabilidade civil, administrativa, regulatória ou criminal decorrente de irregularidades elétricas pré-existentes ou futuras será exclusivamente do CONTRATANTE</w:t>
      </w:r>
      <w:r>
        <w:t>, incluindo multas, penalidades, débitos retroativos, ações regressivas, autuações, desconexão da UC, perda de homologação ou medidas administrativas impostas pela distribuidora.</w:t>
      </w:r>
    </w:p>
    <w:p w14:paraId="7E7679B3" w14:textId="77777777" w:rsidR="00B273A2" w:rsidRDefault="00B273A2" w:rsidP="001361A7">
      <w:pPr>
        <w:pStyle w:val="p3"/>
        <w:spacing w:line="276" w:lineRule="auto"/>
      </w:pPr>
      <w:r>
        <w:t xml:space="preserve">10.9.3. O CONTRATANTE compromete-se a </w:t>
      </w:r>
      <w:r>
        <w:rPr>
          <w:rStyle w:val="s2"/>
          <w:b/>
          <w:bCs/>
        </w:rPr>
        <w:t>não realizar qualquer alteração elétrica</w:t>
      </w:r>
      <w:r>
        <w:t xml:space="preserve"> na unidade consumidora, incluindo, mas não se limitando a: mudanças no padrão de entrada, ramais, quadro elétrico, dispositivos de proteção, cargas instaladas, derivações, obras civis que afetem o sistema elétrico ou qualquer modificação que altere o projeto originalmente aprovado para homologação.</w:t>
      </w:r>
    </w:p>
    <w:p w14:paraId="687BF0BC" w14:textId="77777777" w:rsidR="00B273A2" w:rsidRDefault="00B273A2" w:rsidP="001361A7">
      <w:pPr>
        <w:pStyle w:val="p3"/>
        <w:spacing w:line="276" w:lineRule="auto"/>
      </w:pPr>
      <w:r>
        <w:t xml:space="preserve">10.9.4. Qualquer alteração, inadequação, irregularidade, modificação não autorizada ou intervenção clandestina que resulte em penalidades aplicadas à CONTRATADA será considerada </w:t>
      </w:r>
      <w:r>
        <w:rPr>
          <w:rStyle w:val="s2"/>
          <w:b/>
          <w:bCs/>
        </w:rPr>
        <w:t>infração contratual grave</w:t>
      </w:r>
      <w:r>
        <w:t>, sujeitando o CONTRATANTE a:</w:t>
      </w:r>
    </w:p>
    <w:p w14:paraId="2B8D352B" w14:textId="77777777" w:rsidR="00B273A2" w:rsidRDefault="00B273A2" w:rsidP="001361A7">
      <w:pPr>
        <w:pStyle w:val="p3"/>
        <w:spacing w:line="276" w:lineRule="auto"/>
      </w:pPr>
      <w:r>
        <w:t>a) indenização integral de todos os valores, custos, multas, débitos retroativos e penalidades impostas pela distribuidora ou por órgãos públicos;</w:t>
      </w:r>
    </w:p>
    <w:p w14:paraId="633D8E1B" w14:textId="77777777" w:rsidR="00B273A2" w:rsidRDefault="00B273A2" w:rsidP="001361A7">
      <w:pPr>
        <w:pStyle w:val="p3"/>
        <w:spacing w:line="276" w:lineRule="auto"/>
      </w:pPr>
      <w:r>
        <w:t>b) ressarcimento de honorários advocatícios e despesas administrativas;</w:t>
      </w:r>
    </w:p>
    <w:p w14:paraId="4B8199B2" w14:textId="77777777" w:rsidR="00B273A2" w:rsidRDefault="00B273A2" w:rsidP="001361A7">
      <w:pPr>
        <w:pStyle w:val="p3"/>
        <w:spacing w:line="276" w:lineRule="auto"/>
      </w:pPr>
      <w:r>
        <w:t>c) suspensão imediata do funcionamento do sistema fotovoltaico;</w:t>
      </w:r>
    </w:p>
    <w:p w14:paraId="45F20D1E" w14:textId="77777777" w:rsidR="00B273A2" w:rsidRDefault="00B273A2" w:rsidP="001361A7">
      <w:pPr>
        <w:pStyle w:val="p3"/>
        <w:spacing w:line="276" w:lineRule="auto"/>
      </w:pPr>
      <w:r>
        <w:t>d) recolhimento do sistema fotovoltaico sem prejuízo das penalidades contratuais;</w:t>
      </w:r>
    </w:p>
    <w:p w14:paraId="71EE0E5D" w14:textId="77777777" w:rsidR="00B273A2" w:rsidRDefault="00B273A2" w:rsidP="001361A7">
      <w:pPr>
        <w:pStyle w:val="p3"/>
        <w:spacing w:line="276" w:lineRule="auto"/>
      </w:pPr>
      <w:r>
        <w:t>e) rescisão do contrato por culpa exclusiva do CONTRATANTE.</w:t>
      </w:r>
    </w:p>
    <w:p w14:paraId="177B6644" w14:textId="77777777" w:rsidR="00B273A2" w:rsidRDefault="00B273A2" w:rsidP="001361A7">
      <w:pPr>
        <w:pStyle w:val="p3"/>
        <w:spacing w:line="276" w:lineRule="auto"/>
      </w:pPr>
      <w:r>
        <w:t xml:space="preserve">10.9.5. Caso irregularidades elétricas praticadas pelo CONTRATANTE resultem na </w:t>
      </w:r>
      <w:r>
        <w:rPr>
          <w:rStyle w:val="s2"/>
          <w:b/>
          <w:bCs/>
        </w:rPr>
        <w:t>perda da homologação</w:t>
      </w:r>
      <w:r>
        <w:t>, suspensão da UC, impedimento técnico, necessidade de obras compulsórias ou impossibilidade de operação do sistema, o CONTRATANTE permanecerá obrigado ao pagamento integral das mensalidades, sem prejuízo da multa rescisória prevista na Cláusula 12.</w:t>
      </w:r>
    </w:p>
    <w:p w14:paraId="7EF46348" w14:textId="77777777" w:rsidR="00B273A2" w:rsidRDefault="00B273A2" w:rsidP="001361A7">
      <w:pPr>
        <w:pStyle w:val="p3"/>
        <w:spacing w:line="276" w:lineRule="auto"/>
      </w:pPr>
      <w:r>
        <w:t>10.9.6. Qualquer responsabilização criminal decorrente de fraude elétrica, furto de energia (</w:t>
      </w:r>
      <w:proofErr w:type="spellStart"/>
      <w:r>
        <w:t>arts</w:t>
      </w:r>
      <w:proofErr w:type="spellEnd"/>
      <w:r>
        <w:t>. 155 e 171 do Código Penal), dano qualificado ou crime contra a segurança de serviço público será imputada exclusivamente ao CONTRATANTE, exonerando integralmente a CONTRATADA.</w:t>
      </w:r>
    </w:p>
    <w:p w14:paraId="65C70A3E" w14:textId="77777777" w:rsidR="00551820" w:rsidRPr="00BF50F7" w:rsidRDefault="00551820" w:rsidP="001F04A7">
      <w:pPr>
        <w:pStyle w:val="Heading3"/>
        <w:spacing w:line="276" w:lineRule="auto"/>
        <w:rPr>
          <w:b w:val="0"/>
          <w:bCs/>
          <w:sz w:val="24"/>
          <w:szCs w:val="24"/>
        </w:rPr>
      </w:pPr>
      <w:r w:rsidRPr="00BF50F7">
        <w:rPr>
          <w:b w:val="0"/>
          <w:bCs/>
          <w:sz w:val="24"/>
          <w:szCs w:val="24"/>
        </w:rPr>
        <w:lastRenderedPageBreak/>
        <w:t>10.10 – Obrigação de Meio</w:t>
      </w:r>
    </w:p>
    <w:p w14:paraId="11A47BBB" w14:textId="77777777" w:rsidR="00551820" w:rsidRDefault="00551820" w:rsidP="001F04A7">
      <w:pPr>
        <w:pStyle w:val="p3"/>
        <w:spacing w:line="276" w:lineRule="auto"/>
      </w:pPr>
      <w:r w:rsidRPr="00551820">
        <w:t>A CONTRATADA possui obrigação de meio e não de resultado. A geração de energia depende de fatores ambientais e estruturais alheios ao seu controle, não sendo garantida produção mínima, salvo nos limites técnicos ajustados conforme a Cláusula Nona.</w:t>
      </w:r>
    </w:p>
    <w:p w14:paraId="53920EF0" w14:textId="77777777" w:rsidR="00806122" w:rsidRDefault="001F04A7" w:rsidP="00806122">
      <w:pPr>
        <w:pStyle w:val="p1"/>
      </w:pPr>
      <w:r w:rsidRPr="001F04A7">
        <w:rPr>
          <w:rStyle w:val="s1"/>
        </w:rPr>
        <w:t>10.11.</w:t>
      </w:r>
      <w:r>
        <w:t xml:space="preserve"> </w:t>
      </w:r>
      <w:r w:rsidR="00806122" w:rsidRPr="00806122">
        <w:t>Qualquer revisão da energia mensal contratada (Kc), quando necessária devido a limitações técnicas, estruturais ou ambientais, será realizada nos termos da Cláusula Nona – Performance, produzindo efeitos imediatos sem caracterizar inadimplemento da CONTRATADA.</w:t>
      </w:r>
    </w:p>
    <w:p w14:paraId="0F8F2D36" w14:textId="2553F531" w:rsidR="00B273A2" w:rsidRDefault="00B273A2" w:rsidP="00806122">
      <w:pPr>
        <w:pStyle w:val="p1"/>
        <w:spacing w:line="276" w:lineRule="auto"/>
      </w:pPr>
    </w:p>
    <w:p w14:paraId="1840DFC1" w14:textId="2A72C227" w:rsidR="00FA54FC" w:rsidRDefault="00D12AAC" w:rsidP="001361A7">
      <w:pPr>
        <w:pStyle w:val="Heading3"/>
        <w:spacing w:after="120" w:line="276" w:lineRule="auto"/>
        <w:jc w:val="both"/>
      </w:pPr>
      <w:r>
        <w:t>CLÁUSULA DÉCIMA PRIMEIRA – CASO FORTUITO E FORÇA MAIOR</w:t>
      </w:r>
    </w:p>
    <w:p w14:paraId="0BD4A24B" w14:textId="77777777" w:rsidR="00FA54FC" w:rsidRDefault="00130E47" w:rsidP="001361A7">
      <w:pPr>
        <w:pStyle w:val="NormalWeb"/>
        <w:spacing w:line="276" w:lineRule="auto"/>
        <w:jc w:val="both"/>
      </w:pPr>
      <w:r>
        <w:t xml:space="preserve">11.1. </w:t>
      </w:r>
      <w:r w:rsidR="007E270F">
        <w:t>Nenhuma das partes será responsabilizada por atraso ou descumprimento decorrente de caso fortuito ou força maior, nos termos do art. 393 do Código Civil.</w:t>
      </w:r>
    </w:p>
    <w:p w14:paraId="7762CD0B" w14:textId="7CDD34D6" w:rsidR="007E270F" w:rsidRDefault="007E270F" w:rsidP="001361A7">
      <w:pPr>
        <w:pStyle w:val="NormalWeb"/>
        <w:spacing w:line="276" w:lineRule="auto"/>
        <w:jc w:val="both"/>
      </w:pPr>
      <w:r>
        <w:t xml:space="preserve">11.2 Nos casos de sistemas </w:t>
      </w:r>
      <w:proofErr w:type="spellStart"/>
      <w:r>
        <w:t>on</w:t>
      </w:r>
      <w:proofErr w:type="spellEnd"/>
      <w:r>
        <w:t xml:space="preserve">-grid, durante a indisponibilidade da geração por caso fortuito ou força maior, caberá ao </w:t>
      </w:r>
      <w:r w:rsidR="00A841AA">
        <w:t>CONTRATANTE</w:t>
      </w:r>
      <w:r>
        <w:t xml:space="preserve"> o pagamento direto à distribuidora da energia consumida no período, sem gerar direito a abatimento na mensalidade devida à </w:t>
      </w:r>
      <w:r w:rsidR="00091DE6">
        <w:t>CONTRATADA</w:t>
      </w:r>
      <w:r>
        <w:t>.</w:t>
      </w:r>
    </w:p>
    <w:p w14:paraId="3C6F5155" w14:textId="77777777" w:rsidR="00DC4274" w:rsidRPr="00B273A2" w:rsidRDefault="00DC4274" w:rsidP="001361A7">
      <w:pPr>
        <w:pStyle w:val="Heading3"/>
        <w:spacing w:after="120" w:line="276" w:lineRule="auto"/>
        <w:jc w:val="both"/>
      </w:pPr>
    </w:p>
    <w:p w14:paraId="399E1FD0" w14:textId="18D4F2B2" w:rsidR="00FA54FC" w:rsidRDefault="00D12AAC" w:rsidP="001361A7">
      <w:pPr>
        <w:pStyle w:val="Heading3"/>
        <w:spacing w:after="120" w:line="276" w:lineRule="auto"/>
        <w:jc w:val="both"/>
      </w:pPr>
      <w:r>
        <w:t>CLÁUSULA DÉCIMA SEGUNDA – RESCISÃO, PENALIDADES E OPÇÃO DE COMPRA</w:t>
      </w:r>
    </w:p>
    <w:p w14:paraId="2396C7FD" w14:textId="239913EC" w:rsidR="00A81127" w:rsidRPr="00E520FE" w:rsidRDefault="00A81127" w:rsidP="001361A7">
      <w:pPr>
        <w:pStyle w:val="Heading3"/>
        <w:spacing w:line="276" w:lineRule="auto"/>
        <w:rPr>
          <w:b w:val="0"/>
          <w:bCs/>
          <w:sz w:val="24"/>
          <w:szCs w:val="24"/>
        </w:rPr>
      </w:pPr>
      <w:r w:rsidRPr="00E520FE">
        <w:rPr>
          <w:b w:val="0"/>
          <w:bCs/>
          <w:sz w:val="24"/>
          <w:szCs w:val="24"/>
        </w:rPr>
        <w:t>12.</w:t>
      </w:r>
      <w:r w:rsidR="00143BA0">
        <w:rPr>
          <w:b w:val="0"/>
          <w:bCs/>
          <w:sz w:val="24"/>
          <w:szCs w:val="24"/>
        </w:rPr>
        <w:t>1.</w:t>
      </w:r>
      <w:r w:rsidRPr="00E520FE">
        <w:rPr>
          <w:b w:val="0"/>
          <w:bCs/>
          <w:sz w:val="24"/>
          <w:szCs w:val="24"/>
        </w:rPr>
        <w:t xml:space="preserve"> Desistência Antes da Homologação</w:t>
      </w:r>
    </w:p>
    <w:p w14:paraId="6A82F3FF" w14:textId="77777777" w:rsidR="00A81127" w:rsidRPr="00E520FE" w:rsidRDefault="00A81127" w:rsidP="001361A7">
      <w:pPr>
        <w:spacing w:line="276" w:lineRule="auto"/>
        <w:rPr>
          <w:color w:val="0E0E0E"/>
        </w:rPr>
      </w:pPr>
      <w:r w:rsidRPr="00E520FE">
        <w:rPr>
          <w:color w:val="0E0E0E"/>
        </w:rPr>
        <w:t>Caso</w:t>
      </w:r>
      <w:r>
        <w:rPr>
          <w:color w:val="0E0E0E"/>
        </w:rPr>
        <w:t xml:space="preserve">, </w:t>
      </w:r>
      <w:r w:rsidRPr="00EE58AB">
        <w:rPr>
          <w:b/>
          <w:bCs/>
          <w:color w:val="0E0E0E"/>
        </w:rPr>
        <w:t>após assinatura deste contrato</w:t>
      </w:r>
      <w:r>
        <w:rPr>
          <w:color w:val="0E0E0E"/>
        </w:rPr>
        <w:t xml:space="preserve">, </w:t>
      </w:r>
      <w:r w:rsidRPr="00E520FE">
        <w:rPr>
          <w:color w:val="0E0E0E"/>
        </w:rPr>
        <w:t xml:space="preserve">o CONTRATANTE solicite cancelamento, desistência ou rescisão </w:t>
      </w:r>
      <w:r w:rsidRPr="00E520FE">
        <w:rPr>
          <w:rStyle w:val="s2"/>
          <w:b/>
          <w:bCs/>
          <w:color w:val="0E0E0E"/>
        </w:rPr>
        <w:t>antes da instalação e homologação</w:t>
      </w:r>
      <w:r w:rsidRPr="00E520FE">
        <w:rPr>
          <w:color w:val="0E0E0E"/>
        </w:rPr>
        <w:t xml:space="preserve"> do sistema, ou crie impedimentos que inviabilizem tecnicamente a execução do projeto por fato a ele atribuível, deverá indenizar a CONTRATADA pelos custos já realizados, incluindo, mas não se limitando a:</w:t>
      </w:r>
    </w:p>
    <w:p w14:paraId="3CD77B97" w14:textId="77777777" w:rsidR="00A81127" w:rsidRPr="00E520FE" w:rsidRDefault="00A81127" w:rsidP="001361A7">
      <w:pPr>
        <w:spacing w:line="276" w:lineRule="auto"/>
        <w:rPr>
          <w:color w:val="0E0E0E"/>
        </w:rPr>
      </w:pPr>
    </w:p>
    <w:p w14:paraId="31AD36A9" w14:textId="77777777" w:rsidR="00A81127" w:rsidRPr="00E520FE" w:rsidRDefault="00A81127" w:rsidP="001361A7">
      <w:pPr>
        <w:spacing w:line="276" w:lineRule="auto"/>
        <w:rPr>
          <w:color w:val="0E0E0E"/>
        </w:rPr>
      </w:pPr>
      <w:r w:rsidRPr="00E520FE">
        <w:rPr>
          <w:color w:val="0E0E0E"/>
        </w:rPr>
        <w:t xml:space="preserve">a) emissão de </w:t>
      </w:r>
      <w:proofErr w:type="spellStart"/>
      <w:r w:rsidRPr="00E520FE">
        <w:rPr>
          <w:color w:val="0E0E0E"/>
        </w:rPr>
        <w:t>ARTs</w:t>
      </w:r>
      <w:proofErr w:type="spellEnd"/>
      <w:r w:rsidRPr="00E520FE">
        <w:rPr>
          <w:color w:val="0E0E0E"/>
        </w:rPr>
        <w:t xml:space="preserve"> e elaboração de projetos;</w:t>
      </w:r>
    </w:p>
    <w:p w14:paraId="5D16ACF6" w14:textId="77777777" w:rsidR="00A81127" w:rsidRPr="00E520FE" w:rsidRDefault="00A81127" w:rsidP="001361A7">
      <w:pPr>
        <w:spacing w:line="276" w:lineRule="auto"/>
        <w:rPr>
          <w:color w:val="0E0E0E"/>
        </w:rPr>
      </w:pPr>
      <w:r w:rsidRPr="00E520FE">
        <w:rPr>
          <w:color w:val="0E0E0E"/>
        </w:rPr>
        <w:t>b) vistorias, deslocamentos e análises técnicas;</w:t>
      </w:r>
    </w:p>
    <w:p w14:paraId="49F642B7" w14:textId="77777777" w:rsidR="00A81127" w:rsidRPr="00E520FE" w:rsidRDefault="00A81127" w:rsidP="001361A7">
      <w:pPr>
        <w:spacing w:line="276" w:lineRule="auto"/>
        <w:rPr>
          <w:color w:val="0E0E0E"/>
        </w:rPr>
      </w:pPr>
      <w:r w:rsidRPr="00E520FE">
        <w:rPr>
          <w:color w:val="0E0E0E"/>
        </w:rPr>
        <w:t>c) materiais, equipamentos ou componentes adquiridos especificamente para a usina contratada;</w:t>
      </w:r>
    </w:p>
    <w:p w14:paraId="076A4F29" w14:textId="77777777" w:rsidR="00A81127" w:rsidRPr="00E520FE" w:rsidRDefault="00A81127" w:rsidP="001361A7">
      <w:pPr>
        <w:spacing w:line="276" w:lineRule="auto"/>
        <w:rPr>
          <w:color w:val="0E0E0E"/>
        </w:rPr>
      </w:pPr>
      <w:r w:rsidRPr="00E520FE">
        <w:rPr>
          <w:color w:val="0E0E0E"/>
        </w:rPr>
        <w:t>d) taxas, documentos e encargos operacionais já pagos;</w:t>
      </w:r>
    </w:p>
    <w:p w14:paraId="146B81DB" w14:textId="77777777" w:rsidR="00A81127" w:rsidRPr="00E520FE" w:rsidRDefault="00A81127" w:rsidP="001361A7">
      <w:pPr>
        <w:spacing w:line="276" w:lineRule="auto"/>
        <w:rPr>
          <w:color w:val="0E0E0E"/>
        </w:rPr>
      </w:pPr>
      <w:r w:rsidRPr="00E520FE">
        <w:rPr>
          <w:color w:val="0E0E0E"/>
        </w:rPr>
        <w:t>e) serviços de terceiros contratados.</w:t>
      </w:r>
    </w:p>
    <w:p w14:paraId="7B617D9B" w14:textId="77777777" w:rsidR="00A81127" w:rsidRPr="00E520FE" w:rsidRDefault="00A81127" w:rsidP="001361A7">
      <w:pPr>
        <w:spacing w:line="276" w:lineRule="auto"/>
        <w:rPr>
          <w:color w:val="0E0E0E"/>
        </w:rPr>
      </w:pPr>
    </w:p>
    <w:p w14:paraId="661C9559" w14:textId="77777777" w:rsidR="00A81127" w:rsidRPr="00E520FE" w:rsidRDefault="00A81127" w:rsidP="001361A7">
      <w:pPr>
        <w:spacing w:line="276" w:lineRule="auto"/>
        <w:rPr>
          <w:color w:val="0E0E0E"/>
        </w:rPr>
      </w:pPr>
      <w:r w:rsidRPr="00E520FE">
        <w:rPr>
          <w:color w:val="0E0E0E"/>
        </w:rPr>
        <w:lastRenderedPageBreak/>
        <w:t xml:space="preserve">Além do ressarcimento acima, será aplicada multa compensatória equivalente a </w:t>
      </w:r>
      <w:r w:rsidRPr="00E520FE">
        <w:rPr>
          <w:rStyle w:val="s2"/>
          <w:b/>
          <w:bCs/>
          <w:color w:val="0E0E0E"/>
        </w:rPr>
        <w:t>10% (dez por cento) do Valor de Mercado da Usina (VM)</w:t>
      </w:r>
      <w:r w:rsidRPr="00E520FE">
        <w:rPr>
          <w:color w:val="0E0E0E"/>
        </w:rPr>
        <w:t xml:space="preserve"> previsto no Anexo II.</w:t>
      </w:r>
    </w:p>
    <w:p w14:paraId="719A62B4" w14:textId="77777777" w:rsidR="00A81127" w:rsidRPr="00E520FE" w:rsidRDefault="00A81127" w:rsidP="001361A7">
      <w:pPr>
        <w:spacing w:line="276" w:lineRule="auto"/>
        <w:rPr>
          <w:color w:val="0E0E0E"/>
        </w:rPr>
      </w:pPr>
    </w:p>
    <w:p w14:paraId="4AC97865" w14:textId="77777777" w:rsidR="00A81127" w:rsidRPr="007F4C17" w:rsidRDefault="00A81127" w:rsidP="001361A7">
      <w:pPr>
        <w:spacing w:line="276" w:lineRule="auto"/>
        <w:rPr>
          <w:color w:val="0E0E0E"/>
        </w:rPr>
      </w:pPr>
      <w:r w:rsidRPr="007F4C17">
        <w:rPr>
          <w:color w:val="0E0E0E"/>
        </w:rPr>
        <w:t>O pagamento deverá ocorrer em até 10 (dez) dias corridos da formalização da desistência.</w:t>
      </w:r>
    </w:p>
    <w:p w14:paraId="2E1C8ED6" w14:textId="77777777" w:rsidR="00A81127" w:rsidRPr="007F4C17" w:rsidRDefault="00A81127" w:rsidP="001361A7">
      <w:pPr>
        <w:spacing w:line="276" w:lineRule="auto"/>
        <w:rPr>
          <w:color w:val="0E0E0E"/>
        </w:rPr>
      </w:pPr>
      <w:r w:rsidRPr="007F4C17">
        <w:rPr>
          <w:rStyle w:val="s1"/>
          <w:color w:val="0E0E0E"/>
        </w:rPr>
        <w:t xml:space="preserve">A desistência prévia à assinatura deste contrato </w:t>
      </w:r>
      <w:r w:rsidRPr="007F4C17">
        <w:rPr>
          <w:b/>
          <w:bCs/>
          <w:color w:val="0E0E0E"/>
        </w:rPr>
        <w:t>não gera qualquer obrigação para as partes</w:t>
      </w:r>
      <w:r w:rsidRPr="007F4C17">
        <w:rPr>
          <w:rStyle w:val="s1"/>
          <w:color w:val="0E0E0E"/>
        </w:rPr>
        <w:t xml:space="preserve">, aplicando-se este item </w:t>
      </w:r>
      <w:r w:rsidRPr="007F4C17">
        <w:rPr>
          <w:b/>
          <w:bCs/>
          <w:color w:val="0E0E0E"/>
        </w:rPr>
        <w:t>exclusivamente às desistências ocorridas após a assinatura</w:t>
      </w:r>
      <w:r w:rsidRPr="007F4C17">
        <w:rPr>
          <w:rStyle w:val="s1"/>
          <w:color w:val="0E0E0E"/>
        </w:rPr>
        <w:t>.</w:t>
      </w:r>
    </w:p>
    <w:p w14:paraId="66AAC171" w14:textId="77777777" w:rsidR="00E520FE" w:rsidRPr="00E520FE" w:rsidRDefault="00E520FE" w:rsidP="001361A7">
      <w:pPr>
        <w:spacing w:line="276" w:lineRule="auto"/>
        <w:rPr>
          <w:lang w:eastAsia="pt-BR"/>
        </w:rPr>
      </w:pPr>
    </w:p>
    <w:p w14:paraId="109E8CC3" w14:textId="331E5BA9" w:rsidR="005F6474" w:rsidRPr="00271322" w:rsidRDefault="005F6474" w:rsidP="001361A7">
      <w:pPr>
        <w:pStyle w:val="p1"/>
        <w:spacing w:line="276" w:lineRule="auto"/>
      </w:pPr>
      <w:r w:rsidRPr="00271322">
        <w:rPr>
          <w:rStyle w:val="s1"/>
        </w:rPr>
        <w:t>12.</w:t>
      </w:r>
      <w:r w:rsidR="00143BA0">
        <w:rPr>
          <w:rStyle w:val="s1"/>
        </w:rPr>
        <w:t>2</w:t>
      </w:r>
      <w:r w:rsidRPr="00271322">
        <w:rPr>
          <w:rStyle w:val="s1"/>
        </w:rPr>
        <w:t>.</w:t>
      </w:r>
      <w:r w:rsidRPr="00271322">
        <w:t xml:space="preserve"> O contrato poderá ser rescindido:</w:t>
      </w:r>
      <w:r w:rsidR="00612F5A">
        <w:br/>
      </w:r>
      <w:r w:rsidRPr="00271322">
        <w:t>a) por inadimplemento de qualquer cláusula contratual pelo CONTRATANTE;</w:t>
      </w:r>
      <w:r>
        <w:br/>
      </w:r>
      <w:r w:rsidRPr="00271322">
        <w:t>b) por mútuo acordo entre as partes;</w:t>
      </w:r>
      <w:r>
        <w:br/>
      </w:r>
      <w:r w:rsidRPr="00271322">
        <w:t xml:space="preserve">c) </w:t>
      </w:r>
      <w:r w:rsidRPr="00271322">
        <w:rPr>
          <w:rStyle w:val="s1"/>
          <w:b/>
          <w:bCs/>
        </w:rPr>
        <w:t>por interesse exclusivo do CONTRATANTE</w:t>
      </w:r>
      <w:r w:rsidRPr="00271322">
        <w:t>, mediante pagamento de multa rescisória compensatória calculada com base nas parcelas vincendas, conforme os critérios abaixo:</w:t>
      </w:r>
    </w:p>
    <w:p w14:paraId="2D8AC16C" w14:textId="77777777" w:rsidR="005F6474" w:rsidRPr="00271322" w:rsidRDefault="005F6474" w:rsidP="001361A7">
      <w:pPr>
        <w:pStyle w:val="p3"/>
        <w:spacing w:line="276" w:lineRule="auto"/>
      </w:pPr>
      <w:r w:rsidRPr="00271322">
        <w:rPr>
          <w:b/>
          <w:bCs/>
        </w:rPr>
        <w:t>I – Base de Cálculo das Parcelas Vincendas (PV)</w:t>
      </w:r>
    </w:p>
    <w:p w14:paraId="3F2B28FF" w14:textId="77777777" w:rsidR="005F6474" w:rsidRPr="00271322" w:rsidRDefault="005F6474" w:rsidP="001361A7">
      <w:pPr>
        <w:pStyle w:val="p1"/>
        <w:spacing w:line="276" w:lineRule="auto"/>
        <w:rPr>
          <w:color w:val="0E0E0E"/>
        </w:rPr>
      </w:pPr>
      <w:r w:rsidRPr="00271322">
        <w:t>Para fins exclusivos de cálculo da multa rescisória, as parcelas vincendas serão determinadas pela fórmula:</w:t>
      </w:r>
      <w:r>
        <w:br/>
      </w:r>
      <w:r w:rsidRPr="00271322">
        <w:rPr>
          <w:b/>
          <w:bCs/>
          <w:color w:val="0E0E0E"/>
        </w:rPr>
        <w:t xml:space="preserve">PV = Kc × </w:t>
      </w:r>
      <w:proofErr w:type="spellStart"/>
      <w:r w:rsidRPr="00271322">
        <w:rPr>
          <w:b/>
          <w:bCs/>
          <w:color w:val="0E0E0E"/>
        </w:rPr>
        <w:t>Tvig</w:t>
      </w:r>
      <w:proofErr w:type="spellEnd"/>
      <w:r w:rsidRPr="00271322">
        <w:rPr>
          <w:b/>
          <w:bCs/>
          <w:color w:val="0E0E0E"/>
        </w:rPr>
        <w:t xml:space="preserve"> × MR</w:t>
      </w:r>
    </w:p>
    <w:p w14:paraId="75D09387" w14:textId="77777777" w:rsidR="005F6474" w:rsidRPr="00271322" w:rsidRDefault="005F6474" w:rsidP="001361A7">
      <w:pPr>
        <w:pStyle w:val="p1"/>
        <w:spacing w:line="276" w:lineRule="auto"/>
      </w:pPr>
      <w:r w:rsidRPr="00271322">
        <w:t>Onde:</w:t>
      </w:r>
    </w:p>
    <w:p w14:paraId="5DB89A87" w14:textId="77777777" w:rsidR="005F6474" w:rsidRPr="00271322" w:rsidRDefault="005F6474" w:rsidP="001361A7">
      <w:pPr>
        <w:pStyle w:val="p1"/>
        <w:spacing w:line="276" w:lineRule="auto"/>
      </w:pPr>
      <w:r w:rsidRPr="00271322">
        <w:t xml:space="preserve">• </w:t>
      </w:r>
      <w:r w:rsidRPr="00271322">
        <w:rPr>
          <w:rStyle w:val="s1"/>
          <w:b/>
          <w:bCs/>
        </w:rPr>
        <w:t>PV</w:t>
      </w:r>
      <w:r w:rsidRPr="00271322">
        <w:t xml:space="preserve"> = parcelas vincendas para efeito de multa;</w:t>
      </w:r>
      <w:r>
        <w:br/>
      </w:r>
      <w:r w:rsidRPr="00271322">
        <w:t xml:space="preserve">• </w:t>
      </w:r>
      <w:r w:rsidRPr="00271322">
        <w:rPr>
          <w:rStyle w:val="s1"/>
          <w:b/>
          <w:bCs/>
        </w:rPr>
        <w:t>Kc</w:t>
      </w:r>
      <w:r w:rsidRPr="00271322">
        <w:t xml:space="preserve"> = energia mensal contratada (kWh/mês), conforme Anexo I;</w:t>
      </w:r>
      <w:r>
        <w:br/>
      </w:r>
      <w:r w:rsidRPr="00271322">
        <w:t xml:space="preserve">• </w:t>
      </w:r>
      <w:proofErr w:type="spellStart"/>
      <w:r w:rsidRPr="00271322">
        <w:rPr>
          <w:rStyle w:val="s1"/>
          <w:b/>
          <w:bCs/>
        </w:rPr>
        <w:t>Tvig</w:t>
      </w:r>
      <w:proofErr w:type="spellEnd"/>
      <w:r w:rsidRPr="00271322">
        <w:t xml:space="preserve"> = tarifa base vigente da distribuidora local (R$/kWh) na data da solicitação de rescisão, desconsiderando bandeiras tarifárias, créditos de energia, encargos variáveis e quaisquer fatores futuros;</w:t>
      </w:r>
      <w:r>
        <w:br/>
      </w:r>
      <w:r w:rsidRPr="00271322">
        <w:t xml:space="preserve">• </w:t>
      </w:r>
      <w:r w:rsidRPr="00271322">
        <w:rPr>
          <w:rStyle w:val="s1"/>
          <w:b/>
          <w:bCs/>
        </w:rPr>
        <w:t>MR</w:t>
      </w:r>
      <w:r w:rsidRPr="00271322">
        <w:t xml:space="preserve"> = número de meses restantes até o término do prazo contratual.</w:t>
      </w:r>
    </w:p>
    <w:p w14:paraId="0E0D09E2" w14:textId="77777777" w:rsidR="005F6474" w:rsidRPr="00271322" w:rsidRDefault="005F6474" w:rsidP="001361A7">
      <w:pPr>
        <w:pStyle w:val="p3"/>
        <w:spacing w:line="276" w:lineRule="auto"/>
      </w:pPr>
      <w:r w:rsidRPr="00271322">
        <w:rPr>
          <w:b/>
          <w:bCs/>
        </w:rPr>
        <w:t>II – Valor da Multa Rescisória (MR)</w:t>
      </w:r>
    </w:p>
    <w:p w14:paraId="2540D89A" w14:textId="77777777" w:rsidR="005F6474" w:rsidRPr="00271322" w:rsidRDefault="005F6474" w:rsidP="001361A7">
      <w:pPr>
        <w:pStyle w:val="p1"/>
        <w:spacing w:line="276" w:lineRule="auto"/>
        <w:rPr>
          <w:color w:val="0E0E0E"/>
        </w:rPr>
      </w:pPr>
      <w:r w:rsidRPr="00271322">
        <w:t>A multa rescisória será equivalente a:</w:t>
      </w:r>
      <w:r>
        <w:t xml:space="preserve"> </w:t>
      </w:r>
      <w:r w:rsidRPr="00271322">
        <w:rPr>
          <w:b/>
          <w:bCs/>
          <w:color w:val="0E0E0E"/>
        </w:rPr>
        <w:t>MR = 0,30 × PV</w:t>
      </w:r>
    </w:p>
    <w:p w14:paraId="43C259F2" w14:textId="77777777" w:rsidR="005F6474" w:rsidRPr="00271322" w:rsidRDefault="005F6474" w:rsidP="001361A7">
      <w:pPr>
        <w:pStyle w:val="p3"/>
        <w:spacing w:line="276" w:lineRule="auto"/>
      </w:pPr>
      <w:r w:rsidRPr="00271322">
        <w:rPr>
          <w:b/>
          <w:bCs/>
        </w:rPr>
        <w:t xml:space="preserve">III – Proteção Econômica da CONTRATADA (Cláusula </w:t>
      </w:r>
      <w:proofErr w:type="spellStart"/>
      <w:r w:rsidRPr="00271322">
        <w:rPr>
          <w:b/>
          <w:bCs/>
        </w:rPr>
        <w:t>Anti-Arbitragem</w:t>
      </w:r>
      <w:proofErr w:type="spellEnd"/>
      <w:r w:rsidRPr="00271322">
        <w:rPr>
          <w:b/>
          <w:bCs/>
        </w:rPr>
        <w:t>)</w:t>
      </w:r>
    </w:p>
    <w:p w14:paraId="12017621" w14:textId="77777777" w:rsidR="005F6474" w:rsidRPr="00271322" w:rsidRDefault="005F6474" w:rsidP="001361A7">
      <w:pPr>
        <w:pStyle w:val="p1"/>
        <w:spacing w:line="276" w:lineRule="auto"/>
      </w:pPr>
      <w:r w:rsidRPr="00271322">
        <w:t xml:space="preserve">Com o objetivo de preservar o equilíbrio econômico-financeiro do contrato e evitar que a rescisão seja utilizada como alternativa economicamente mais vantajosa do que a compra antecipada da usina, </w:t>
      </w:r>
      <w:r w:rsidRPr="00271322">
        <w:rPr>
          <w:rStyle w:val="s1"/>
          <w:b/>
          <w:bCs/>
        </w:rPr>
        <w:t>em nenhuma hipótese o valor da multa rescisória poderá ser inferior ao Valor de Exercício de Compra (VEC)</w:t>
      </w:r>
      <w:r w:rsidRPr="00271322">
        <w:t xml:space="preserve"> aplicável ao mês da rescisão, conforme metodologia prevista no </w:t>
      </w:r>
      <w:r w:rsidRPr="00271322">
        <w:rPr>
          <w:rStyle w:val="s1"/>
          <w:b/>
          <w:bCs/>
        </w:rPr>
        <w:t>Anexo II – Opção de Compra da Usina</w:t>
      </w:r>
      <w:r w:rsidRPr="00271322">
        <w:t>.</w:t>
      </w:r>
    </w:p>
    <w:p w14:paraId="500FC07D" w14:textId="77777777" w:rsidR="005F6474" w:rsidRPr="00612F5A" w:rsidRDefault="005F6474" w:rsidP="001361A7">
      <w:pPr>
        <w:pStyle w:val="p1"/>
        <w:spacing w:line="276" w:lineRule="auto"/>
        <w:rPr>
          <w:color w:val="0E0E0E"/>
        </w:rPr>
      </w:pPr>
      <w:r w:rsidRPr="00271322">
        <w:lastRenderedPageBreak/>
        <w:t>Assim, o valor final devido será:</w:t>
      </w:r>
      <w:r>
        <w:br/>
      </w:r>
      <w:r w:rsidRPr="00271322">
        <w:rPr>
          <w:b/>
          <w:bCs/>
          <w:color w:val="0E0E0E"/>
        </w:rPr>
        <w:t xml:space="preserve">Multa Final </w:t>
      </w:r>
      <w:r w:rsidRPr="00612F5A">
        <w:rPr>
          <w:color w:val="0E0E0E"/>
        </w:rPr>
        <w:t>=</w:t>
      </w:r>
      <w:r w:rsidRPr="00271322">
        <w:rPr>
          <w:b/>
          <w:bCs/>
          <w:color w:val="0E0E0E"/>
        </w:rPr>
        <w:t xml:space="preserve"> </w:t>
      </w:r>
      <w:r w:rsidRPr="00612F5A">
        <w:rPr>
          <w:color w:val="0E0E0E"/>
        </w:rPr>
        <w:t>máximo entre (MR) e (VEC)</w:t>
      </w:r>
    </w:p>
    <w:p w14:paraId="07585A7F" w14:textId="77777777" w:rsidR="005F6474" w:rsidRDefault="005F6474" w:rsidP="001361A7">
      <w:pPr>
        <w:pStyle w:val="p3"/>
        <w:spacing w:line="276" w:lineRule="auto"/>
        <w:rPr>
          <w:b/>
          <w:bCs/>
        </w:rPr>
      </w:pPr>
      <w:r w:rsidRPr="00271322">
        <w:rPr>
          <w:b/>
          <w:bCs/>
        </w:rPr>
        <w:t>IV – Prazo para Pagamento</w:t>
      </w:r>
    </w:p>
    <w:p w14:paraId="639480DE" w14:textId="77777777" w:rsidR="005F6474" w:rsidRPr="00271322" w:rsidRDefault="005F6474" w:rsidP="001361A7">
      <w:pPr>
        <w:pStyle w:val="p3"/>
        <w:spacing w:line="276" w:lineRule="auto"/>
      </w:pPr>
      <w:r w:rsidRPr="00271322">
        <w:t xml:space="preserve">O CONTRATANTE deverá quitar o valor total da multa rescisória no prazo máximo de </w:t>
      </w:r>
      <w:r w:rsidRPr="00271322">
        <w:rPr>
          <w:rStyle w:val="s1"/>
          <w:b/>
          <w:bCs/>
        </w:rPr>
        <w:t>10 (dez) dias corridos</w:t>
      </w:r>
      <w:r w:rsidRPr="00271322">
        <w:t xml:space="preserve"> contados da formalização da solicitação de rescisão.</w:t>
      </w:r>
    </w:p>
    <w:p w14:paraId="5320B078" w14:textId="10C3E836" w:rsidR="005F6474" w:rsidRPr="00271322" w:rsidRDefault="005F6474" w:rsidP="001361A7">
      <w:pPr>
        <w:pStyle w:val="p1"/>
        <w:spacing w:line="276" w:lineRule="auto"/>
      </w:pPr>
      <w:r w:rsidRPr="00271322">
        <w:rPr>
          <w:rStyle w:val="s1"/>
        </w:rPr>
        <w:t>12.</w:t>
      </w:r>
      <w:r w:rsidR="00143BA0">
        <w:rPr>
          <w:rStyle w:val="s1"/>
        </w:rPr>
        <w:t>3</w:t>
      </w:r>
      <w:r w:rsidRPr="00271322">
        <w:rPr>
          <w:rStyle w:val="s1"/>
        </w:rPr>
        <w:t>.</w:t>
      </w:r>
      <w:r w:rsidRPr="00271322">
        <w:t xml:space="preserve"> Após o cumprimento de 6 (seis) meses completos de vigência contratual, o</w:t>
      </w:r>
      <w:r>
        <w:t xml:space="preserve"> </w:t>
      </w:r>
      <w:r w:rsidRPr="00271322">
        <w:t xml:space="preserve">CONTRATANTE poderá exercer a opção de compra da usina, conforme previsto no </w:t>
      </w:r>
      <w:r w:rsidRPr="00271322">
        <w:rPr>
          <w:rStyle w:val="s1"/>
          <w:b/>
          <w:bCs/>
        </w:rPr>
        <w:t>Anexo II – Opção de Compra da Usina</w:t>
      </w:r>
      <w:r w:rsidRPr="00271322">
        <w:t>.</w:t>
      </w:r>
    </w:p>
    <w:p w14:paraId="281ED40C" w14:textId="77777777" w:rsidR="005F6474" w:rsidRPr="00271322" w:rsidRDefault="005F6474" w:rsidP="001361A7">
      <w:pPr>
        <w:pStyle w:val="p1"/>
        <w:spacing w:line="276" w:lineRule="auto"/>
      </w:pPr>
      <w:r w:rsidRPr="00271322">
        <w:t xml:space="preserve">A opção de compra não constitui rescisão, multa ou penalidade, sendo considerada </w:t>
      </w:r>
      <w:r w:rsidRPr="00271322">
        <w:rPr>
          <w:rStyle w:val="s1"/>
          <w:b/>
          <w:bCs/>
        </w:rPr>
        <w:t>forma regular de extinção contratual mediante transferência da propriedade</w:t>
      </w:r>
      <w:r w:rsidRPr="00271322">
        <w:t xml:space="preserve"> do sistema ao CONTRATANTE.</w:t>
      </w:r>
    </w:p>
    <w:p w14:paraId="41B98BC7" w14:textId="6BB842E0" w:rsidR="005F6474" w:rsidRPr="00271322" w:rsidRDefault="005F6474" w:rsidP="001361A7">
      <w:pPr>
        <w:pStyle w:val="p1"/>
        <w:spacing w:line="276" w:lineRule="auto"/>
      </w:pPr>
      <w:r w:rsidRPr="00271322">
        <w:rPr>
          <w:rStyle w:val="s1"/>
        </w:rPr>
        <w:t>12.</w:t>
      </w:r>
      <w:r w:rsidR="00143BA0">
        <w:rPr>
          <w:rStyle w:val="s1"/>
        </w:rPr>
        <w:t>4</w:t>
      </w:r>
      <w:r w:rsidRPr="00271322">
        <w:rPr>
          <w:rStyle w:val="s1"/>
        </w:rPr>
        <w:t>.</w:t>
      </w:r>
      <w:r w:rsidRPr="00271322">
        <w:t xml:space="preserve"> Em caso de inadimplência superior a 60 (sessenta) dias, a CONTRATADA poderá proceder ao desligamento do sistema, sem prejuízo da cobrança dos valores devidos e demais penalidades previstas neste contrato.</w:t>
      </w:r>
    </w:p>
    <w:p w14:paraId="06342CB6" w14:textId="3D6430AC" w:rsidR="005F6474" w:rsidRDefault="005F6474" w:rsidP="001361A7">
      <w:pPr>
        <w:pStyle w:val="Heading3"/>
        <w:spacing w:line="276" w:lineRule="auto"/>
        <w:rPr>
          <w:sz w:val="24"/>
          <w:szCs w:val="24"/>
        </w:rPr>
      </w:pPr>
      <w:r w:rsidRPr="00271322">
        <w:rPr>
          <w:sz w:val="24"/>
          <w:szCs w:val="24"/>
        </w:rPr>
        <w:t>12.</w:t>
      </w:r>
      <w:r w:rsidR="00143BA0">
        <w:rPr>
          <w:sz w:val="24"/>
          <w:szCs w:val="24"/>
        </w:rPr>
        <w:t>5</w:t>
      </w:r>
      <w:r w:rsidRPr="00271322">
        <w:rPr>
          <w:sz w:val="24"/>
          <w:szCs w:val="24"/>
        </w:rPr>
        <w:t>. Recolhimento do Sistema em Caso de Inadimplência ou Rescisão</w:t>
      </w:r>
    </w:p>
    <w:p w14:paraId="5C77FC99" w14:textId="77777777" w:rsidR="00344B2E" w:rsidRDefault="00344B2E" w:rsidP="00344B2E">
      <w:pPr>
        <w:pStyle w:val="p1"/>
        <w:spacing w:line="276" w:lineRule="auto"/>
      </w:pPr>
      <w:r>
        <w:t>Em caso de rescisão contratual por culpa do CONTRATANTE, independentemente do motivo, a CONTRATADA terá o direito de recolher imediatamente a usina fotovoltaica instalada, incluindo módulos, inversores, cabeamento, estruturas, proteções, dispositivos de segurança e quaisquer demais componentes do sistema, sem necessidade de autorização adicional do CONTRATANTE.</w:t>
      </w:r>
    </w:p>
    <w:p w14:paraId="62F01F69" w14:textId="77777777" w:rsidR="00612F5A" w:rsidRDefault="00612F5A" w:rsidP="00344B2E">
      <w:pPr>
        <w:pStyle w:val="p1"/>
        <w:spacing w:line="276" w:lineRule="auto"/>
      </w:pPr>
      <w:r>
        <w:t>O recolhimento do sistema não isenta o CONTRATANTE das obrigações financeiras já vencidas, da multa rescisória prevista nesta cláusula, nem do ressarcimento de eventuais danos causados ao equipamento.</w:t>
      </w:r>
    </w:p>
    <w:p w14:paraId="4AFE179F" w14:textId="77777777" w:rsidR="00612F5A" w:rsidRDefault="00612F5A" w:rsidP="00344B2E">
      <w:pPr>
        <w:pStyle w:val="p1"/>
        <w:spacing w:line="276" w:lineRule="auto"/>
      </w:pPr>
      <w:r>
        <w:t>O CONTRATANTE autoriza, desde já, o acesso da CONTRATADA ou de seus prepostos ao local de instalação para execução desse procedimento, dispensando a necessidade de autorização judicial, nos termos do art. 1.228, §3º do Código Civil Brasileiro, que assegura ao proprietário o direito de reaver o bem móvel de sua titularidade.</w:t>
      </w:r>
    </w:p>
    <w:p w14:paraId="59AFF1E6" w14:textId="77777777" w:rsidR="00344B2E" w:rsidRDefault="00C34E3D" w:rsidP="00344B2E">
      <w:pPr>
        <w:pStyle w:val="p1"/>
        <w:spacing w:line="276" w:lineRule="auto"/>
      </w:pPr>
      <w:r w:rsidRPr="00C34E3D">
        <w:rPr>
          <w:b/>
          <w:bCs/>
        </w:rPr>
        <w:t>Parágrafo Único.</w:t>
      </w:r>
      <w:r>
        <w:t xml:space="preserve"> </w:t>
      </w:r>
      <w:r w:rsidR="00344B2E">
        <w:t xml:space="preserve">O acesso para recolhimento será realizado </w:t>
      </w:r>
      <w:r w:rsidR="00344B2E">
        <w:rPr>
          <w:rStyle w:val="s1"/>
          <w:b/>
          <w:bCs/>
        </w:rPr>
        <w:t>de forma pacífica</w:t>
      </w:r>
      <w:r w:rsidR="00344B2E">
        <w:t xml:space="preserve">, em </w:t>
      </w:r>
      <w:r w:rsidR="00344B2E">
        <w:rPr>
          <w:rStyle w:val="s1"/>
          <w:b/>
          <w:bCs/>
        </w:rPr>
        <w:t>horário comercial</w:t>
      </w:r>
      <w:r w:rsidR="00344B2E">
        <w:t xml:space="preserve"> e mediante </w:t>
      </w:r>
      <w:r w:rsidR="00344B2E">
        <w:rPr>
          <w:rStyle w:val="s1"/>
          <w:b/>
          <w:bCs/>
        </w:rPr>
        <w:t>comunicação prévia</w:t>
      </w:r>
      <w:r w:rsidR="00344B2E">
        <w:t xml:space="preserve"> ao CONTRATANTE. A negativa injustificada de acesso constituirá </w:t>
      </w:r>
      <w:r w:rsidR="00344B2E">
        <w:rPr>
          <w:rStyle w:val="s1"/>
          <w:b/>
          <w:bCs/>
        </w:rPr>
        <w:t>inadimplemento contratual grave</w:t>
      </w:r>
      <w:r w:rsidR="00344B2E">
        <w:t xml:space="preserve">, autorizando a CONTRATADA a adotar </w:t>
      </w:r>
      <w:r w:rsidR="00344B2E">
        <w:lastRenderedPageBreak/>
        <w:t xml:space="preserve">medidas judiciais, incluindo reintegração de posse, busca e apreensão e indenização por perdas e danos, </w:t>
      </w:r>
      <w:r w:rsidR="00344B2E">
        <w:rPr>
          <w:rStyle w:val="s1"/>
          <w:b/>
          <w:bCs/>
        </w:rPr>
        <w:t>sem que isso caracterize violação de domicílio</w:t>
      </w:r>
      <w:r w:rsidR="00344B2E">
        <w:t>, nos termos do art. 1.228, §3º do Código Civil.</w:t>
      </w:r>
    </w:p>
    <w:p w14:paraId="37931F1E" w14:textId="2FC168E7" w:rsidR="003A0FDA" w:rsidRPr="003A0FDA" w:rsidRDefault="003A0FDA" w:rsidP="001361A7">
      <w:pPr>
        <w:pStyle w:val="Heading3"/>
        <w:spacing w:line="276" w:lineRule="auto"/>
        <w:rPr>
          <w:b w:val="0"/>
          <w:bCs/>
          <w:sz w:val="24"/>
          <w:szCs w:val="24"/>
        </w:rPr>
      </w:pPr>
      <w:r w:rsidRPr="003A0FDA">
        <w:rPr>
          <w:b w:val="0"/>
          <w:bCs/>
          <w:sz w:val="24"/>
          <w:szCs w:val="24"/>
        </w:rPr>
        <w:t>12.</w:t>
      </w:r>
      <w:r w:rsidR="00143BA0">
        <w:rPr>
          <w:b w:val="0"/>
          <w:bCs/>
          <w:sz w:val="24"/>
          <w:szCs w:val="24"/>
        </w:rPr>
        <w:t>6</w:t>
      </w:r>
      <w:r w:rsidRPr="003A0FDA">
        <w:rPr>
          <w:b w:val="0"/>
          <w:bCs/>
          <w:sz w:val="24"/>
          <w:szCs w:val="24"/>
        </w:rPr>
        <w:t xml:space="preserve"> – Obstrução ou Impedimento de Acesso</w:t>
      </w:r>
    </w:p>
    <w:p w14:paraId="629C4DF9" w14:textId="77777777" w:rsidR="003A0FDA" w:rsidRDefault="003A0FDA" w:rsidP="001361A7">
      <w:pPr>
        <w:pStyle w:val="p3"/>
        <w:spacing w:line="276" w:lineRule="auto"/>
      </w:pPr>
      <w:r>
        <w:t xml:space="preserve">O impedimento de acesso da equipe técnica da CONTRATADA ao local de instalação do sistema fotovoltaico, para fins de vistoria, manutenção, ajustes técnicos, inspeção de segurança ou recolhimento do sistema, por período superior a </w:t>
      </w:r>
      <w:r>
        <w:rPr>
          <w:rStyle w:val="s2"/>
          <w:b/>
          <w:bCs/>
        </w:rPr>
        <w:t>7 (sete) dias corridos</w:t>
      </w:r>
      <w:r>
        <w:t xml:space="preserve">, quando atribuível ao CONTRATANTE, caracterizará </w:t>
      </w:r>
      <w:r>
        <w:rPr>
          <w:rStyle w:val="s2"/>
          <w:b/>
          <w:bCs/>
        </w:rPr>
        <w:t>inadimplemento contratual grave</w:t>
      </w:r>
      <w:r>
        <w:t>, autorizando a CONTRATADA a:</w:t>
      </w:r>
    </w:p>
    <w:p w14:paraId="33CB6486" w14:textId="77777777" w:rsidR="003A0FDA" w:rsidRDefault="003A0FDA" w:rsidP="001361A7">
      <w:pPr>
        <w:pStyle w:val="p3"/>
        <w:spacing w:line="276" w:lineRule="auto"/>
      </w:pPr>
      <w:r>
        <w:t>a) cobrar imediatamente todas as obrigações vencidas;</w:t>
      </w:r>
    </w:p>
    <w:p w14:paraId="1CDC30FD" w14:textId="77777777" w:rsidR="003A0FDA" w:rsidRDefault="003A0FDA" w:rsidP="001361A7">
      <w:pPr>
        <w:pStyle w:val="p3"/>
        <w:spacing w:line="276" w:lineRule="auto"/>
      </w:pPr>
      <w:r>
        <w:t>b) cobrar os custos operacionais e logísticos decorrentes do impedimento;</w:t>
      </w:r>
    </w:p>
    <w:p w14:paraId="0D515A78" w14:textId="77777777" w:rsidR="00DC4274" w:rsidRPr="00B273A2" w:rsidRDefault="003A0FDA" w:rsidP="001361A7">
      <w:pPr>
        <w:pStyle w:val="p4"/>
        <w:spacing w:line="276" w:lineRule="auto"/>
        <w:rPr>
          <w:rStyle w:val="s3"/>
        </w:rPr>
      </w:pPr>
      <w:r>
        <w:rPr>
          <w:rStyle w:val="s3"/>
        </w:rPr>
        <w:t xml:space="preserve">c) </w:t>
      </w:r>
      <w:r>
        <w:rPr>
          <w:b/>
          <w:bCs/>
        </w:rPr>
        <w:t>notificar o CONTRATANTE para restabelecer o acesso em até 5 (cinco) dias</w:t>
      </w:r>
      <w:r>
        <w:rPr>
          <w:rStyle w:val="s3"/>
        </w:rPr>
        <w:t>, sob pena de rescisão contratual.</w:t>
      </w:r>
    </w:p>
    <w:p w14:paraId="065020C1" w14:textId="0F60BD78" w:rsidR="003A0FDA" w:rsidRPr="00B273A2" w:rsidRDefault="003A0FDA" w:rsidP="001361A7">
      <w:pPr>
        <w:pStyle w:val="p4"/>
        <w:spacing w:line="276" w:lineRule="auto"/>
      </w:pPr>
      <w:r>
        <w:t xml:space="preserve">§1º. Se, após a notificação formal, o acesso não for restabelecido no prazo indicado, a CONTRATADA poderá </w:t>
      </w:r>
      <w:r>
        <w:rPr>
          <w:rStyle w:val="s2"/>
          <w:b/>
          <w:bCs/>
        </w:rPr>
        <w:t>rescindir o contrato de imediato</w:t>
      </w:r>
      <w:r>
        <w:t>, aplicando:</w:t>
      </w:r>
    </w:p>
    <w:p w14:paraId="4B0543EF" w14:textId="77777777" w:rsidR="003A0FDA" w:rsidRDefault="003A0FDA" w:rsidP="001361A7">
      <w:pPr>
        <w:pStyle w:val="p1"/>
        <w:numPr>
          <w:ilvl w:val="0"/>
          <w:numId w:val="8"/>
        </w:numPr>
        <w:spacing w:line="276" w:lineRule="auto"/>
      </w:pPr>
      <w:r>
        <w:t>a multa rescisória prevista nesta Cláusula 12;</w:t>
      </w:r>
    </w:p>
    <w:p w14:paraId="240C0E07" w14:textId="77777777" w:rsidR="003A0FDA" w:rsidRDefault="003A0FDA" w:rsidP="001361A7">
      <w:pPr>
        <w:pStyle w:val="p1"/>
        <w:numPr>
          <w:ilvl w:val="0"/>
          <w:numId w:val="8"/>
        </w:numPr>
        <w:spacing w:line="276" w:lineRule="auto"/>
      </w:pPr>
      <w:r>
        <w:t>os custos de recolhimento do sistema;</w:t>
      </w:r>
    </w:p>
    <w:p w14:paraId="7D82F316" w14:textId="77777777" w:rsidR="003A0FDA" w:rsidRDefault="003A0FDA" w:rsidP="001361A7">
      <w:pPr>
        <w:pStyle w:val="p1"/>
        <w:numPr>
          <w:ilvl w:val="0"/>
          <w:numId w:val="8"/>
        </w:numPr>
        <w:spacing w:line="276" w:lineRule="auto"/>
      </w:pPr>
      <w:r>
        <w:t>o ressarcimento de danos eventualmente causados ao equipamento ou à estrutura.</w:t>
      </w:r>
    </w:p>
    <w:p w14:paraId="6303C560" w14:textId="77777777" w:rsidR="003A0FDA" w:rsidRDefault="003A0FDA" w:rsidP="001361A7">
      <w:pPr>
        <w:pStyle w:val="p3"/>
        <w:spacing w:line="276" w:lineRule="auto"/>
      </w:pPr>
      <w:r>
        <w:t xml:space="preserve">§2º. A reincidência de obstrução de acesso durante a vigência contratual autoriza a CONTRATADA a </w:t>
      </w:r>
      <w:r>
        <w:rPr>
          <w:rStyle w:val="s2"/>
          <w:b/>
          <w:bCs/>
        </w:rPr>
        <w:t>proceder ao desligamento e recolhimento imediato do sistema</w:t>
      </w:r>
      <w:r>
        <w:t>, sem prejuízo das penalidades previstas nesta cláusula.</w:t>
      </w:r>
    </w:p>
    <w:p w14:paraId="032776F4" w14:textId="77777777" w:rsidR="003A0FDA" w:rsidRDefault="003A0FDA" w:rsidP="001361A7">
      <w:pPr>
        <w:pStyle w:val="p3"/>
        <w:spacing w:line="276" w:lineRule="auto"/>
      </w:pPr>
      <w:r>
        <w:t>§3º. O CONTRATANTE será integralmente responsável por qualquer dano ao sistema decorrente de obstrução, atraso indevido, ausência não justificada ou impedimento de acesso.</w:t>
      </w:r>
    </w:p>
    <w:p w14:paraId="0469525C" w14:textId="77777777" w:rsidR="003B14D1" w:rsidRDefault="003B14D1" w:rsidP="001361A7">
      <w:pPr>
        <w:spacing w:line="276" w:lineRule="auto"/>
        <w:rPr>
          <w:b/>
          <w:bCs/>
          <w:sz w:val="28"/>
          <w:szCs w:val="28"/>
        </w:rPr>
      </w:pPr>
    </w:p>
    <w:p w14:paraId="7802D721" w14:textId="77777777" w:rsidR="00423291" w:rsidRDefault="00423291" w:rsidP="001361A7">
      <w:pPr>
        <w:spacing w:line="276" w:lineRule="auto"/>
        <w:rPr>
          <w:b/>
          <w:bCs/>
          <w:sz w:val="28"/>
          <w:szCs w:val="28"/>
        </w:rPr>
      </w:pPr>
    </w:p>
    <w:p w14:paraId="57F6517A" w14:textId="77777777" w:rsidR="00423291" w:rsidRDefault="00423291" w:rsidP="001361A7">
      <w:pPr>
        <w:spacing w:line="276" w:lineRule="auto"/>
        <w:rPr>
          <w:b/>
          <w:bCs/>
          <w:sz w:val="28"/>
          <w:szCs w:val="28"/>
        </w:rPr>
      </w:pPr>
    </w:p>
    <w:p w14:paraId="6D928A36" w14:textId="77777777" w:rsidR="00423291" w:rsidRDefault="00423291" w:rsidP="001361A7">
      <w:pPr>
        <w:spacing w:line="276" w:lineRule="auto"/>
        <w:rPr>
          <w:b/>
          <w:bCs/>
          <w:sz w:val="28"/>
          <w:szCs w:val="28"/>
        </w:rPr>
      </w:pPr>
    </w:p>
    <w:p w14:paraId="3E757E63" w14:textId="77777777" w:rsidR="00423291" w:rsidRDefault="00423291" w:rsidP="001361A7">
      <w:pPr>
        <w:spacing w:line="276" w:lineRule="auto"/>
        <w:rPr>
          <w:b/>
          <w:bCs/>
          <w:sz w:val="28"/>
          <w:szCs w:val="28"/>
        </w:rPr>
      </w:pPr>
    </w:p>
    <w:p w14:paraId="01E515FE" w14:textId="29CD279D" w:rsidR="00FA54FC" w:rsidRDefault="00D12AAC" w:rsidP="001361A7">
      <w:pPr>
        <w:spacing w:line="276" w:lineRule="auto"/>
        <w:rPr>
          <w:b/>
          <w:bCs/>
          <w:sz w:val="28"/>
          <w:szCs w:val="28"/>
        </w:rPr>
      </w:pPr>
      <w:r w:rsidRPr="00890202">
        <w:rPr>
          <w:b/>
          <w:bCs/>
          <w:sz w:val="28"/>
          <w:szCs w:val="28"/>
        </w:rPr>
        <w:lastRenderedPageBreak/>
        <w:t>CLÁUSULA DÉCIMA TERCEIRA – ANUÊNCIA DO PROPRIETÁRIO DO IMÓVEL</w:t>
      </w:r>
    </w:p>
    <w:p w14:paraId="632B0D84" w14:textId="77777777" w:rsidR="00890202" w:rsidRPr="00890202" w:rsidRDefault="00890202" w:rsidP="001361A7">
      <w:pPr>
        <w:spacing w:line="276" w:lineRule="auto"/>
        <w:rPr>
          <w:rFonts w:ascii=".AppleSystemUIFont" w:hAnsi=".AppleSystemUIFont"/>
          <w:b/>
          <w:bCs/>
          <w:color w:val="0E0E0E"/>
          <w:sz w:val="28"/>
          <w:szCs w:val="28"/>
        </w:rPr>
      </w:pPr>
    </w:p>
    <w:p w14:paraId="10395669" w14:textId="77777777" w:rsidR="00423291" w:rsidRDefault="00EE1F06" w:rsidP="00423291">
      <w:pPr>
        <w:pStyle w:val="p1"/>
      </w:pPr>
      <w:r w:rsidRPr="007D3A14">
        <w:t>13.1</w:t>
      </w:r>
      <w:r w:rsidRPr="00423291">
        <w:t xml:space="preserve">. </w:t>
      </w:r>
      <w:r w:rsidR="00423291" w:rsidRPr="00423291">
        <w:t>Quando o CONTRATANTE não for o proprietário do imóvel onde a usina será instalada, a anuência expressa do proprietário deverá ser formalizada por meio do Anexo IV – Termo de Autorização e Procuração, condição indispensável para validade e prosseguimento deste contrato.</w:t>
      </w:r>
    </w:p>
    <w:p w14:paraId="19F8459D" w14:textId="02B4A143" w:rsidR="00C830F4" w:rsidRPr="00C830F4" w:rsidRDefault="00132E08" w:rsidP="00423291">
      <w:pPr>
        <w:spacing w:line="276" w:lineRule="auto"/>
        <w:jc w:val="both"/>
      </w:pPr>
      <w:r>
        <w:t xml:space="preserve">13.2. </w:t>
      </w:r>
      <w:r w:rsidR="00C830F4" w:rsidRPr="00C830F4">
        <w:t>Quando o titular cadastrado junto à distribuidora for pessoa falecida, a autorização para instalação e operação do sistema poderá ser formalizada por meio de Declaração Conjunta de Herdeiros, com firma reconhecida, na qual todos os herdeiros legais declarem ser os atuais possuidores do imóvel e anuam expressamente à instalação, operação, manutenção e eventual retirada do sistema.</w:t>
      </w:r>
    </w:p>
    <w:p w14:paraId="00E75C39" w14:textId="4F79A9D3" w:rsidR="00C830F4" w:rsidRPr="00C830F4" w:rsidRDefault="00C830F4" w:rsidP="001361A7">
      <w:pPr>
        <w:pStyle w:val="p1"/>
        <w:spacing w:line="276" w:lineRule="auto"/>
      </w:pPr>
      <w:r w:rsidRPr="00C830F4">
        <w:t xml:space="preserve">Parágrafo único. A Declaração Conjunta de Herdeiros integra e complementa o Anexo IV, não o substituindo, sendo obrigatória a apresentação do Anexo IV devidamente assinado por todos os herdeiros quando houver necessidade de outorga de poderes à </w:t>
      </w:r>
      <w:r w:rsidR="00091DE6">
        <w:t>CONTRATADA</w:t>
      </w:r>
      <w:r w:rsidRPr="00C830F4">
        <w:t xml:space="preserve"> para representação perante a distribuidora de energia e órgãos públicos.</w:t>
      </w:r>
    </w:p>
    <w:p w14:paraId="4DF38B09" w14:textId="46C9B426" w:rsidR="00132E08" w:rsidRPr="00132E08" w:rsidRDefault="00132E08" w:rsidP="001361A7">
      <w:pPr>
        <w:pStyle w:val="p1"/>
        <w:spacing w:line="276" w:lineRule="auto"/>
        <w:rPr>
          <w:color w:val="0E0E0E"/>
        </w:rPr>
      </w:pPr>
    </w:p>
    <w:p w14:paraId="1329BC4D" w14:textId="5A4FF97B" w:rsidR="00FA54FC" w:rsidRPr="008C4EE8" w:rsidRDefault="00D12AAC" w:rsidP="001361A7">
      <w:pPr>
        <w:pStyle w:val="NormalWeb"/>
        <w:spacing w:before="0" w:beforeAutospacing="0" w:after="0" w:afterAutospacing="0" w:line="276" w:lineRule="auto"/>
        <w:jc w:val="both"/>
        <w:rPr>
          <w:b/>
          <w:bCs/>
          <w:sz w:val="28"/>
          <w:szCs w:val="28"/>
        </w:rPr>
      </w:pPr>
      <w:r w:rsidRPr="008C4EE8">
        <w:rPr>
          <w:b/>
          <w:bCs/>
          <w:sz w:val="28"/>
          <w:szCs w:val="28"/>
        </w:rPr>
        <w:t>CLÁUSULA DÉCIMA QUARTA – DISPOSIÇÕES GERAIS</w:t>
      </w:r>
    </w:p>
    <w:p w14:paraId="43299C41" w14:textId="77777777" w:rsidR="003A1711" w:rsidRPr="003A1711" w:rsidRDefault="003A1711" w:rsidP="001361A7">
      <w:pPr>
        <w:pStyle w:val="NormalWeb"/>
        <w:spacing w:before="0" w:beforeAutospacing="0" w:after="0" w:afterAutospacing="0" w:line="276" w:lineRule="auto"/>
        <w:jc w:val="both"/>
        <w:rPr>
          <w:b/>
          <w:bCs/>
        </w:rPr>
      </w:pPr>
    </w:p>
    <w:p w14:paraId="2E5C51FD" w14:textId="77777777" w:rsidR="003A1711" w:rsidRDefault="00FA54FC" w:rsidP="001361A7">
      <w:pPr>
        <w:pStyle w:val="NormalWeb"/>
        <w:spacing w:before="0" w:beforeAutospacing="0" w:after="0" w:afterAutospacing="0" w:line="276" w:lineRule="auto"/>
      </w:pPr>
      <w:r>
        <w:t>14.1. Este contrato constitui título executivo extrajudicial (art. 784, III, CPC).</w:t>
      </w:r>
    </w:p>
    <w:p w14:paraId="6EB82AA8" w14:textId="77777777" w:rsidR="00CC672C" w:rsidRPr="00CC672C" w:rsidRDefault="00FA54FC" w:rsidP="001361A7">
      <w:pPr>
        <w:spacing w:line="276" w:lineRule="auto"/>
        <w:rPr>
          <w:color w:val="0E0E0E"/>
        </w:rPr>
      </w:pPr>
      <w:r>
        <w:br/>
      </w:r>
      <w:r w:rsidRPr="00CC672C">
        <w:t xml:space="preserve">14.2. </w:t>
      </w:r>
      <w:r w:rsidR="00CC672C" w:rsidRPr="00CC672C">
        <w:rPr>
          <w:color w:val="0E0E0E"/>
        </w:rPr>
        <w:t>Alterações regulatórias, tarifárias ou normativas não extinguem o contrato, mantendo-se suas condições essenciais, salvo se tais alterações tornarem impossível ou ilegal a execução do objeto, hipótese em que as partes deverão ajustar-se de boa-fé para restabelecer o equilíbrio econômico-financeiro.</w:t>
      </w:r>
    </w:p>
    <w:p w14:paraId="01368993" w14:textId="77777777" w:rsidR="00CC672C" w:rsidRDefault="00CC672C" w:rsidP="001361A7">
      <w:pPr>
        <w:spacing w:line="276" w:lineRule="auto"/>
        <w:rPr>
          <w:rFonts w:ascii=".AppleSystemUIFont" w:hAnsi=".AppleSystemUIFont"/>
          <w:color w:val="0E0E0E"/>
          <w:sz w:val="21"/>
          <w:szCs w:val="21"/>
        </w:rPr>
      </w:pPr>
    </w:p>
    <w:p w14:paraId="02FA65BF" w14:textId="2A495B3B" w:rsidR="00BD6AFB" w:rsidRDefault="00FA54FC" w:rsidP="001361A7">
      <w:pPr>
        <w:pStyle w:val="NormalWeb"/>
        <w:spacing w:before="0" w:beforeAutospacing="0" w:after="0" w:afterAutospacing="0" w:line="276" w:lineRule="auto"/>
      </w:pPr>
      <w:r>
        <w:t xml:space="preserve">14.3. </w:t>
      </w:r>
      <w:r w:rsidRPr="00197708">
        <w:t>Admite-se assinatura eletrônica (Lei nº 14.063/2020).</w:t>
      </w:r>
    </w:p>
    <w:p w14:paraId="5B1DF433" w14:textId="77777777" w:rsidR="003A1711" w:rsidRDefault="003A1711" w:rsidP="001361A7">
      <w:pPr>
        <w:pStyle w:val="NormalWeb"/>
        <w:spacing w:before="0" w:beforeAutospacing="0" w:after="0" w:afterAutospacing="0" w:line="276" w:lineRule="auto"/>
      </w:pPr>
    </w:p>
    <w:p w14:paraId="272E41FE" w14:textId="77777777" w:rsidR="002B6511" w:rsidRDefault="002B6511" w:rsidP="001361A7">
      <w:pPr>
        <w:pStyle w:val="NormalWeb"/>
        <w:spacing w:before="0" w:beforeAutospacing="0" w:after="0" w:afterAutospacing="0" w:line="276" w:lineRule="auto"/>
      </w:pPr>
      <w:r>
        <w:t>14.4. Qualquer comunicação entre as partes deverá ser formal, por escrito ou meio eletrônico que permita comprovação.</w:t>
      </w:r>
    </w:p>
    <w:p w14:paraId="34A66240" w14:textId="77777777" w:rsidR="003A1711" w:rsidRDefault="003A1711" w:rsidP="001361A7">
      <w:pPr>
        <w:pStyle w:val="NormalWeb"/>
        <w:spacing w:before="0" w:beforeAutospacing="0" w:after="0" w:afterAutospacing="0" w:line="276" w:lineRule="auto"/>
      </w:pPr>
    </w:p>
    <w:p w14:paraId="6E13F4D5" w14:textId="4BCD37AF" w:rsidR="004A5A65" w:rsidRDefault="007E270F" w:rsidP="001361A7">
      <w:pPr>
        <w:pStyle w:val="NormalWeb"/>
        <w:spacing w:before="0" w:beforeAutospacing="0" w:after="0" w:afterAutospacing="0" w:line="276" w:lineRule="auto"/>
        <w:jc w:val="both"/>
      </w:pPr>
      <w:r>
        <w:t>14.5</w:t>
      </w:r>
      <w:r w:rsidR="004C662B">
        <w:t>.</w:t>
      </w:r>
      <w:r>
        <w:t xml:space="preserve"> As obrigações assumidas neste contrato têm caráter irrevogável e irretratável, não gerando vínculo societário ou trabalhista entre as partes.</w:t>
      </w:r>
    </w:p>
    <w:p w14:paraId="2B1EFFAB" w14:textId="77777777" w:rsidR="00E75F2D" w:rsidRPr="00E75F2D" w:rsidRDefault="00E75F2D" w:rsidP="001361A7">
      <w:pPr>
        <w:pStyle w:val="p1"/>
        <w:spacing w:line="276" w:lineRule="auto"/>
      </w:pPr>
      <w:r w:rsidRPr="00E75F2D">
        <w:t>14.6. Alteração de CNPJ, Razão Social ou Sucessão Empresarial</w:t>
      </w:r>
    </w:p>
    <w:p w14:paraId="4705FC50" w14:textId="77777777" w:rsidR="00DC4274" w:rsidRPr="00B273A2" w:rsidRDefault="00E75F2D" w:rsidP="001361A7">
      <w:pPr>
        <w:pStyle w:val="p2"/>
        <w:spacing w:line="276" w:lineRule="auto"/>
      </w:pPr>
      <w:r>
        <w:lastRenderedPageBreak/>
        <w:t>A CONTRATADA poderá alterar sua natureza jurídica, razão social ou CNPJ sem necessidade de aditivo contratual, permanecendo integralmente válidos todos os direitos e obrigações previstos neste instrumento. Em caso de reorganização societária, transformação empresarial, fusão, incorporação ou sucessão de empresas, a pessoa jurídica sucessora assumirá automaticamente a posição contratual da CONTRATADA, garantindo a continuidade da prestação dos serviços, sem prejuízo ao CONTRATANTE.</w:t>
      </w:r>
    </w:p>
    <w:p w14:paraId="55816C0C" w14:textId="77777777" w:rsidR="00DC4274" w:rsidRPr="00B273A2" w:rsidRDefault="00DC4274" w:rsidP="001361A7">
      <w:pPr>
        <w:pStyle w:val="p2"/>
        <w:spacing w:line="276" w:lineRule="auto"/>
      </w:pPr>
    </w:p>
    <w:p w14:paraId="6359CE49" w14:textId="4BAD617A" w:rsidR="005D0AB3" w:rsidRPr="00DC4274" w:rsidRDefault="00D12AAC" w:rsidP="001361A7">
      <w:pPr>
        <w:pStyle w:val="p2"/>
        <w:spacing w:line="276" w:lineRule="auto"/>
      </w:pPr>
      <w:r w:rsidRPr="005D0AB3">
        <w:rPr>
          <w:b/>
          <w:bCs/>
          <w:sz w:val="28"/>
          <w:szCs w:val="28"/>
        </w:rPr>
        <w:t>CLÁUSULA DÉCIMA QUINTA – MUDANÇA DE LOCAL DE INSTALAÇÃO</w:t>
      </w:r>
    </w:p>
    <w:p w14:paraId="208797C8" w14:textId="6C07D1D9" w:rsidR="00042578" w:rsidRPr="00B273A2" w:rsidRDefault="005D0AB3" w:rsidP="001361A7">
      <w:pPr>
        <w:spacing w:line="276" w:lineRule="auto"/>
        <w:rPr>
          <w:color w:val="0E0E0E"/>
        </w:rPr>
      </w:pPr>
      <w:r>
        <w:t xml:space="preserve">15.1. </w:t>
      </w:r>
      <w:r w:rsidR="009D1197" w:rsidRPr="009D1197">
        <w:rPr>
          <w:color w:val="0E0E0E"/>
        </w:rPr>
        <w:t xml:space="preserve">A instalação do sistema será realizada no endereço inicialmente indicado pelo </w:t>
      </w:r>
      <w:r w:rsidR="00A841AA">
        <w:rPr>
          <w:color w:val="0E0E0E"/>
        </w:rPr>
        <w:t>CONTRATANTE</w:t>
      </w:r>
      <w:r w:rsidR="009D1197" w:rsidRPr="009D1197">
        <w:rPr>
          <w:color w:val="0E0E0E"/>
        </w:rPr>
        <w:t xml:space="preserve"> e nele permanecerá durante toda a vigência do contrato.</w:t>
      </w:r>
    </w:p>
    <w:p w14:paraId="1EBA21A0" w14:textId="77777777" w:rsidR="00042578" w:rsidRDefault="00042578" w:rsidP="001361A7">
      <w:pPr>
        <w:spacing w:line="276" w:lineRule="auto"/>
        <w:rPr>
          <w:color w:val="0E0E0E"/>
        </w:rPr>
      </w:pPr>
    </w:p>
    <w:p w14:paraId="421E9928" w14:textId="0CD69260" w:rsidR="00042578" w:rsidRPr="00042578" w:rsidRDefault="009D1197" w:rsidP="001361A7">
      <w:pPr>
        <w:spacing w:line="276" w:lineRule="auto"/>
        <w:rPr>
          <w:color w:val="0E0E0E"/>
        </w:rPr>
      </w:pPr>
      <w:r w:rsidRPr="00042578">
        <w:rPr>
          <w:color w:val="0E0E0E"/>
        </w:rPr>
        <w:t>15.2</w:t>
      </w:r>
      <w:r w:rsidR="00147D62" w:rsidRPr="00042578">
        <w:rPr>
          <w:color w:val="0E0E0E"/>
        </w:rPr>
        <w:t>.</w:t>
      </w:r>
      <w:r w:rsidRPr="00042578">
        <w:rPr>
          <w:color w:val="0E0E0E"/>
        </w:rPr>
        <w:t xml:space="preserve"> </w:t>
      </w:r>
      <w:r w:rsidR="00042578" w:rsidRPr="00042578">
        <w:rPr>
          <w:color w:val="0E0E0E"/>
        </w:rPr>
        <w:t xml:space="preserve">Será permitida </w:t>
      </w:r>
      <w:r w:rsidR="00042578" w:rsidRPr="00042578">
        <w:rPr>
          <w:rStyle w:val="s1"/>
          <w:b/>
          <w:bCs/>
          <w:color w:val="0E0E0E"/>
        </w:rPr>
        <w:t>uma única mudança de local</w:t>
      </w:r>
      <w:r w:rsidR="00042578" w:rsidRPr="00042578">
        <w:rPr>
          <w:color w:val="0E0E0E"/>
        </w:rPr>
        <w:t>, desde que:</w:t>
      </w:r>
    </w:p>
    <w:p w14:paraId="2AE675FD" w14:textId="77777777" w:rsidR="00042578" w:rsidRPr="00042578" w:rsidRDefault="00042578" w:rsidP="001361A7">
      <w:pPr>
        <w:spacing w:line="276" w:lineRule="auto"/>
        <w:rPr>
          <w:color w:val="0E0E0E"/>
        </w:rPr>
      </w:pPr>
    </w:p>
    <w:p w14:paraId="6649384F" w14:textId="77777777" w:rsidR="00042578" w:rsidRPr="00042578" w:rsidRDefault="00042578" w:rsidP="001361A7">
      <w:pPr>
        <w:spacing w:line="276" w:lineRule="auto"/>
        <w:rPr>
          <w:color w:val="0E0E0E"/>
        </w:rPr>
      </w:pPr>
      <w:r w:rsidRPr="00042578">
        <w:rPr>
          <w:color w:val="0E0E0E"/>
        </w:rPr>
        <w:t xml:space="preserve">a) o novo imóvel esteja localizado </w:t>
      </w:r>
      <w:r w:rsidRPr="00042578">
        <w:rPr>
          <w:rStyle w:val="s1"/>
          <w:b/>
          <w:bCs/>
          <w:color w:val="0E0E0E"/>
        </w:rPr>
        <w:t>no mesmo município</w:t>
      </w:r>
      <w:r w:rsidRPr="00042578">
        <w:rPr>
          <w:color w:val="0E0E0E"/>
        </w:rPr>
        <w:t>;</w:t>
      </w:r>
    </w:p>
    <w:p w14:paraId="220220E4" w14:textId="77777777" w:rsidR="00042578" w:rsidRPr="00042578" w:rsidRDefault="00042578" w:rsidP="001361A7">
      <w:pPr>
        <w:spacing w:line="276" w:lineRule="auto"/>
        <w:rPr>
          <w:color w:val="0E0E0E"/>
        </w:rPr>
      </w:pPr>
      <w:r w:rsidRPr="00042578">
        <w:rPr>
          <w:color w:val="0E0E0E"/>
        </w:rPr>
        <w:t>b) o CONTRATANTE forneça acesso para nova vistoria técnica;</w:t>
      </w:r>
    </w:p>
    <w:p w14:paraId="46B49DC6" w14:textId="77777777" w:rsidR="00042578" w:rsidRPr="00042578" w:rsidRDefault="00042578" w:rsidP="001361A7">
      <w:pPr>
        <w:spacing w:line="276" w:lineRule="auto"/>
        <w:rPr>
          <w:color w:val="0E0E0E"/>
        </w:rPr>
      </w:pPr>
      <w:r w:rsidRPr="00042578">
        <w:rPr>
          <w:color w:val="0E0E0E"/>
        </w:rPr>
        <w:t>c) a estrutura seja tecnicamente compatível com o sistema já adquirido;</w:t>
      </w:r>
    </w:p>
    <w:p w14:paraId="1A1591B2" w14:textId="77777777" w:rsidR="00042578" w:rsidRPr="00042578" w:rsidRDefault="00042578" w:rsidP="001361A7">
      <w:pPr>
        <w:spacing w:line="276" w:lineRule="auto"/>
        <w:rPr>
          <w:color w:val="0E0E0E"/>
        </w:rPr>
      </w:pPr>
      <w:r w:rsidRPr="00042578">
        <w:rPr>
          <w:color w:val="0E0E0E"/>
        </w:rPr>
        <w:t>d) sejam providenciadas, às expensas do CONTRATANTE, todas as adequações estruturais necessárias;</w:t>
      </w:r>
    </w:p>
    <w:p w14:paraId="48830832" w14:textId="77777777" w:rsidR="00042578" w:rsidRPr="00042578" w:rsidRDefault="00042578" w:rsidP="001361A7">
      <w:pPr>
        <w:spacing w:line="276" w:lineRule="auto"/>
        <w:rPr>
          <w:color w:val="0E0E0E"/>
        </w:rPr>
      </w:pPr>
      <w:r w:rsidRPr="00042578">
        <w:rPr>
          <w:color w:val="0E0E0E"/>
        </w:rPr>
        <w:t>e) não haja impedimentos regulatórios ou cadastrais que inviabilizem nova homologação.</w:t>
      </w:r>
    </w:p>
    <w:p w14:paraId="65DE3849" w14:textId="77777777" w:rsidR="00042578" w:rsidRPr="00042578" w:rsidRDefault="00042578" w:rsidP="001361A7">
      <w:pPr>
        <w:spacing w:line="276" w:lineRule="auto"/>
        <w:rPr>
          <w:color w:val="0E0E0E"/>
        </w:rPr>
      </w:pPr>
    </w:p>
    <w:p w14:paraId="1922255C" w14:textId="77777777" w:rsidR="00042578" w:rsidRPr="00042578" w:rsidRDefault="00042578" w:rsidP="001361A7">
      <w:pPr>
        <w:spacing w:line="276" w:lineRule="auto"/>
        <w:rPr>
          <w:color w:val="0E0E0E"/>
        </w:rPr>
      </w:pPr>
      <w:r w:rsidRPr="00042578">
        <w:rPr>
          <w:color w:val="0E0E0E"/>
        </w:rPr>
        <w:t>A CONTRATADA poderá negar a mudança caso a estrutura, condições técnicas ou regulatórias não sejam adequadas, sem caracterizar descumprimento contratual.</w:t>
      </w:r>
    </w:p>
    <w:p w14:paraId="6FC9DAB4" w14:textId="4DFFEFEC" w:rsidR="009D1197" w:rsidRPr="009D1197" w:rsidRDefault="009D1197" w:rsidP="001361A7">
      <w:pPr>
        <w:spacing w:line="276" w:lineRule="auto"/>
        <w:rPr>
          <w:color w:val="0E0E0E"/>
        </w:rPr>
      </w:pPr>
    </w:p>
    <w:p w14:paraId="2DD82F31" w14:textId="3D9E3CAB" w:rsidR="009D1197" w:rsidRDefault="009D1197" w:rsidP="001361A7">
      <w:pPr>
        <w:spacing w:line="276" w:lineRule="auto"/>
        <w:rPr>
          <w:color w:val="0E0E0E"/>
        </w:rPr>
      </w:pPr>
      <w:r>
        <w:rPr>
          <w:color w:val="0E0E0E"/>
        </w:rPr>
        <w:t>15.3</w:t>
      </w:r>
      <w:r w:rsidR="00147D62">
        <w:rPr>
          <w:color w:val="0E0E0E"/>
        </w:rPr>
        <w:t>.</w:t>
      </w:r>
      <w:r>
        <w:rPr>
          <w:color w:val="0E0E0E"/>
        </w:rPr>
        <w:t xml:space="preserve"> </w:t>
      </w:r>
      <w:r w:rsidRPr="009D1197">
        <w:rPr>
          <w:color w:val="0E0E0E"/>
        </w:rPr>
        <w:t xml:space="preserve">Havendo necessidade de nova mudança, todos os custos de projeto, materiais, </w:t>
      </w:r>
      <w:r w:rsidR="00147D62">
        <w:rPr>
          <w:color w:val="0E0E0E"/>
        </w:rPr>
        <w:t xml:space="preserve">transporte, </w:t>
      </w:r>
      <w:r w:rsidRPr="009D1197">
        <w:rPr>
          <w:color w:val="0E0E0E"/>
        </w:rPr>
        <w:t xml:space="preserve">instalação, homologação e eventuais adequações serão </w:t>
      </w:r>
      <w:r w:rsidRPr="00D70263">
        <w:rPr>
          <w:b/>
          <w:bCs/>
          <w:color w:val="0E0E0E"/>
        </w:rPr>
        <w:t xml:space="preserve">integral e exclusivamente suportados pelo </w:t>
      </w:r>
      <w:r w:rsidR="00A841AA">
        <w:rPr>
          <w:b/>
          <w:bCs/>
          <w:color w:val="0E0E0E"/>
        </w:rPr>
        <w:t>CONTRATANTE</w:t>
      </w:r>
      <w:r w:rsidRPr="009D1197">
        <w:rPr>
          <w:color w:val="0E0E0E"/>
        </w:rPr>
        <w:t>.</w:t>
      </w:r>
    </w:p>
    <w:p w14:paraId="599731C2" w14:textId="77777777" w:rsidR="009D1197" w:rsidRPr="009D1197" w:rsidRDefault="009D1197" w:rsidP="001361A7">
      <w:pPr>
        <w:spacing w:line="276" w:lineRule="auto"/>
        <w:rPr>
          <w:color w:val="0E0E0E"/>
        </w:rPr>
      </w:pPr>
    </w:p>
    <w:p w14:paraId="185CB9D8" w14:textId="789B990D" w:rsidR="009D1197" w:rsidRPr="009D1197" w:rsidRDefault="00147D62" w:rsidP="001361A7">
      <w:pPr>
        <w:spacing w:line="276" w:lineRule="auto"/>
        <w:rPr>
          <w:color w:val="0E0E0E"/>
        </w:rPr>
      </w:pPr>
      <w:r>
        <w:rPr>
          <w:color w:val="0E0E0E"/>
        </w:rPr>
        <w:t xml:space="preserve">15.4. </w:t>
      </w:r>
      <w:r w:rsidR="009D1197" w:rsidRPr="009D1197">
        <w:rPr>
          <w:color w:val="0E0E0E"/>
        </w:rPr>
        <w:t xml:space="preserve">Em qualquer hipótese, a propriedade e a posse do sistema permanecem vinculadas à </w:t>
      </w:r>
      <w:r w:rsidR="00091DE6">
        <w:rPr>
          <w:color w:val="0E0E0E"/>
        </w:rPr>
        <w:t>CONTRATADA</w:t>
      </w:r>
      <w:r w:rsidR="003F5B93">
        <w:rPr>
          <w:color w:val="0E0E0E"/>
        </w:rPr>
        <w:t xml:space="preserve"> </w:t>
      </w:r>
      <w:r w:rsidR="009D1197" w:rsidRPr="009D1197">
        <w:rPr>
          <w:color w:val="0E0E0E"/>
        </w:rPr>
        <w:t>até a quitação integral do contrato ou exercício válido da opção de compra.</w:t>
      </w:r>
    </w:p>
    <w:p w14:paraId="38524931" w14:textId="77777777" w:rsidR="005D0AB3" w:rsidRDefault="005D0AB3" w:rsidP="001361A7">
      <w:pPr>
        <w:pStyle w:val="p2"/>
        <w:spacing w:line="276" w:lineRule="auto"/>
      </w:pPr>
      <w:r>
        <w:t>15.</w:t>
      </w:r>
      <w:r w:rsidR="00147D62">
        <w:t>5</w:t>
      </w:r>
      <w:r>
        <w:t>. A solicitação de mudança deverá ser formalizada com antecedência mínima de 60 (sessenta) dias, ficando sujeita à viabilidade técnica e regulatória.</w:t>
      </w:r>
    </w:p>
    <w:p w14:paraId="78C124D1" w14:textId="77777777" w:rsidR="003B14D1" w:rsidRDefault="003B14D1" w:rsidP="001361A7">
      <w:pPr>
        <w:pStyle w:val="p1"/>
        <w:spacing w:line="276" w:lineRule="auto"/>
        <w:rPr>
          <w:b/>
          <w:bCs/>
          <w:sz w:val="28"/>
          <w:szCs w:val="28"/>
        </w:rPr>
      </w:pPr>
    </w:p>
    <w:p w14:paraId="47CEBFB5" w14:textId="14180694" w:rsidR="003A1711" w:rsidRPr="003A1711" w:rsidRDefault="00D12AAC" w:rsidP="001361A7">
      <w:pPr>
        <w:pStyle w:val="p1"/>
        <w:spacing w:line="276" w:lineRule="auto"/>
        <w:rPr>
          <w:sz w:val="28"/>
          <w:szCs w:val="28"/>
        </w:rPr>
      </w:pPr>
      <w:r w:rsidRPr="003A1711">
        <w:rPr>
          <w:b/>
          <w:bCs/>
          <w:sz w:val="28"/>
          <w:szCs w:val="28"/>
        </w:rPr>
        <w:lastRenderedPageBreak/>
        <w:t>CLÁUSULA DÉCIMA SEXTA – CESSÃO E TRANSFERÊNCIA DE DIREITO DE USO</w:t>
      </w:r>
    </w:p>
    <w:p w14:paraId="619D539A" w14:textId="2468CE87" w:rsidR="003A1711" w:rsidRDefault="003A1711" w:rsidP="001361A7">
      <w:pPr>
        <w:pStyle w:val="p3"/>
        <w:spacing w:line="276" w:lineRule="auto"/>
      </w:pPr>
      <w:r>
        <w:t xml:space="preserve">16.1. O </w:t>
      </w:r>
      <w:r w:rsidR="00A841AA">
        <w:t>CONTRATANTE</w:t>
      </w:r>
      <w:r>
        <w:t xml:space="preserve"> não poderá ceder, transferir, onerar ou de qualquer forma dispor dos direitos e obrigações decorrentes deste contrato a terceiros, seja a título gratuito ou oneroso, sem a prévia e expressa anuência da </w:t>
      </w:r>
      <w:r w:rsidR="00091DE6">
        <w:t>CONTRATADA</w:t>
      </w:r>
      <w:r>
        <w:t>.</w:t>
      </w:r>
    </w:p>
    <w:p w14:paraId="6B9D1468" w14:textId="67A9D4A3" w:rsidR="003A1711" w:rsidRDefault="003A1711" w:rsidP="001361A7">
      <w:pPr>
        <w:pStyle w:val="p3"/>
        <w:spacing w:line="276" w:lineRule="auto"/>
      </w:pPr>
      <w:r>
        <w:t xml:space="preserve">16.2. A eventual cessão ou transferência somente poderá ocorrer mediante análise e aprovação prévia da </w:t>
      </w:r>
      <w:r w:rsidR="00091DE6">
        <w:t>CONTRATADA</w:t>
      </w:r>
      <w:r>
        <w:t>, que se reserva o direito de recusar o novo interessado caso este não atenda às condições técnicas, financeiras ou cadastrais exigidas.</w:t>
      </w:r>
    </w:p>
    <w:p w14:paraId="0424D558" w14:textId="31361C3B" w:rsidR="003A1711" w:rsidRDefault="003A1711" w:rsidP="001361A7">
      <w:pPr>
        <w:pStyle w:val="p3"/>
        <w:spacing w:line="276" w:lineRule="auto"/>
      </w:pPr>
      <w:r>
        <w:t xml:space="preserve">16.3. A cessão autorizada será formalizada por meio de termo aditivo contratual, firmado pelo </w:t>
      </w:r>
      <w:r w:rsidR="00A841AA">
        <w:t>CONTRATANTE</w:t>
      </w:r>
      <w:r>
        <w:t xml:space="preserve"> original, pelo novo cessionário e pela </w:t>
      </w:r>
      <w:r w:rsidR="00091DE6">
        <w:t>CONTRATADA</w:t>
      </w:r>
      <w:r>
        <w:t xml:space="preserve">, permanecendo o </w:t>
      </w:r>
      <w:r w:rsidR="00A841AA">
        <w:t>CONTRATANTE</w:t>
      </w:r>
      <w:r>
        <w:t xml:space="preserve"> originário </w:t>
      </w:r>
      <w:r w:rsidRPr="003A529B">
        <w:rPr>
          <w:b/>
          <w:bCs/>
        </w:rPr>
        <w:t>solidariamente responsável</w:t>
      </w:r>
      <w:r>
        <w:t xml:space="preserve"> pelas obrigações até a formalização do aditivo.</w:t>
      </w:r>
    </w:p>
    <w:p w14:paraId="14193251" w14:textId="2C8B0C1C" w:rsidR="003A1711" w:rsidRDefault="003A1711" w:rsidP="001361A7">
      <w:pPr>
        <w:pStyle w:val="p3"/>
        <w:spacing w:line="276" w:lineRule="auto"/>
      </w:pPr>
      <w:r>
        <w:t xml:space="preserve">16.4. Qualquer cessão ou transferência realizada sem a devida anuência da </w:t>
      </w:r>
      <w:r w:rsidR="00091DE6">
        <w:t>CONTRATADA</w:t>
      </w:r>
      <w:r>
        <w:t xml:space="preserve"> será considerada nula de pleno direito, não produzindo efeitos perante a </w:t>
      </w:r>
      <w:r w:rsidR="00091DE6">
        <w:t>CONTRATADA</w:t>
      </w:r>
      <w:r>
        <w:t>, que poderá, inclusive, rescindir o contrato de imediato, aplicando as penalidades cabíveis, inclusive a multa rescisória.</w:t>
      </w:r>
    </w:p>
    <w:p w14:paraId="47BDFAC3" w14:textId="77777777" w:rsidR="007964E4" w:rsidRPr="007964E4" w:rsidRDefault="007964E4" w:rsidP="001361A7">
      <w:pPr>
        <w:pStyle w:val="Heading3"/>
        <w:spacing w:line="276" w:lineRule="auto"/>
        <w:rPr>
          <w:b w:val="0"/>
          <w:bCs/>
          <w:sz w:val="24"/>
          <w:szCs w:val="24"/>
        </w:rPr>
      </w:pPr>
      <w:r w:rsidRPr="007964E4">
        <w:rPr>
          <w:b w:val="0"/>
          <w:bCs/>
          <w:sz w:val="24"/>
          <w:szCs w:val="24"/>
        </w:rPr>
        <w:t>16.5 – Cessão Fraudulenta ou Irregular</w:t>
      </w:r>
    </w:p>
    <w:p w14:paraId="53EDB7D9" w14:textId="77777777" w:rsidR="007964E4" w:rsidRDefault="007964E4" w:rsidP="001361A7">
      <w:pPr>
        <w:spacing w:line="276" w:lineRule="auto"/>
        <w:rPr>
          <w:bCs/>
          <w:color w:val="0E0E0E"/>
        </w:rPr>
      </w:pPr>
      <w:r w:rsidRPr="007964E4">
        <w:rPr>
          <w:bCs/>
          <w:color w:val="0E0E0E"/>
        </w:rPr>
        <w:t xml:space="preserve">Qualquer tentativa de cessão, transferência ou substituição do CONTRATANTE que tenha por finalidade evitar pagamento, ocultar inadimplência, burlar análise de crédito ou dificultar a execução contratual será considerada </w:t>
      </w:r>
      <w:r w:rsidRPr="007964E4">
        <w:rPr>
          <w:rStyle w:val="s2"/>
          <w:bCs/>
          <w:color w:val="0E0E0E"/>
        </w:rPr>
        <w:t>fraude contratual</w:t>
      </w:r>
      <w:r w:rsidRPr="007964E4">
        <w:rPr>
          <w:bCs/>
          <w:color w:val="0E0E0E"/>
        </w:rPr>
        <w:t>, autorizando a CONTRATADA a:</w:t>
      </w:r>
    </w:p>
    <w:p w14:paraId="0F46D9ED" w14:textId="77777777" w:rsidR="0089357D" w:rsidRPr="007964E4" w:rsidRDefault="0089357D" w:rsidP="001361A7">
      <w:pPr>
        <w:spacing w:line="276" w:lineRule="auto"/>
        <w:rPr>
          <w:bCs/>
          <w:color w:val="0E0E0E"/>
        </w:rPr>
      </w:pPr>
    </w:p>
    <w:p w14:paraId="2613249F" w14:textId="77777777" w:rsidR="007964E4" w:rsidRPr="007964E4" w:rsidRDefault="007964E4" w:rsidP="001361A7">
      <w:pPr>
        <w:spacing w:line="276" w:lineRule="auto"/>
        <w:rPr>
          <w:bCs/>
          <w:color w:val="0E0E0E"/>
        </w:rPr>
      </w:pPr>
      <w:r w:rsidRPr="007964E4">
        <w:rPr>
          <w:bCs/>
          <w:color w:val="0E0E0E"/>
        </w:rPr>
        <w:t>a) rescindir imediatamente o contrato;</w:t>
      </w:r>
    </w:p>
    <w:p w14:paraId="4770BDB4" w14:textId="77777777" w:rsidR="007964E4" w:rsidRPr="007964E4" w:rsidRDefault="007964E4" w:rsidP="001361A7">
      <w:pPr>
        <w:spacing w:line="276" w:lineRule="auto"/>
        <w:rPr>
          <w:bCs/>
          <w:color w:val="0E0E0E"/>
        </w:rPr>
      </w:pPr>
      <w:r w:rsidRPr="007964E4">
        <w:rPr>
          <w:bCs/>
          <w:color w:val="0E0E0E"/>
        </w:rPr>
        <w:t>b) aplicar a multa rescisória integral prevista na Cláusula 12;</w:t>
      </w:r>
    </w:p>
    <w:p w14:paraId="4B2A8957" w14:textId="77777777" w:rsidR="007964E4" w:rsidRPr="007964E4" w:rsidRDefault="007964E4" w:rsidP="001361A7">
      <w:pPr>
        <w:spacing w:line="276" w:lineRule="auto"/>
        <w:rPr>
          <w:bCs/>
          <w:color w:val="0E0E0E"/>
        </w:rPr>
      </w:pPr>
      <w:r w:rsidRPr="007964E4">
        <w:rPr>
          <w:bCs/>
          <w:color w:val="0E0E0E"/>
        </w:rPr>
        <w:t>c) proceder ao desligamento e recolhimento do sistema;</w:t>
      </w:r>
    </w:p>
    <w:p w14:paraId="39E3BE79" w14:textId="77777777" w:rsidR="007964E4" w:rsidRDefault="007964E4" w:rsidP="001361A7">
      <w:pPr>
        <w:spacing w:line="276" w:lineRule="auto"/>
        <w:rPr>
          <w:bCs/>
          <w:color w:val="0E0E0E"/>
        </w:rPr>
      </w:pPr>
      <w:r w:rsidRPr="007964E4">
        <w:rPr>
          <w:bCs/>
          <w:color w:val="0E0E0E"/>
        </w:rPr>
        <w:t>d) adotar medidas civis, administrativas e criminais cabíveis.</w:t>
      </w:r>
    </w:p>
    <w:p w14:paraId="58EB0676" w14:textId="77777777" w:rsidR="0089357D" w:rsidRPr="007964E4" w:rsidRDefault="0089357D" w:rsidP="001361A7">
      <w:pPr>
        <w:spacing w:line="276" w:lineRule="auto"/>
        <w:rPr>
          <w:bCs/>
          <w:color w:val="0E0E0E"/>
        </w:rPr>
      </w:pPr>
    </w:p>
    <w:p w14:paraId="68DB943C" w14:textId="77777777" w:rsidR="007964E4" w:rsidRPr="007964E4" w:rsidRDefault="007964E4" w:rsidP="001361A7">
      <w:pPr>
        <w:spacing w:line="276" w:lineRule="auto"/>
        <w:rPr>
          <w:bCs/>
          <w:color w:val="0E0E0E"/>
        </w:rPr>
      </w:pPr>
      <w:r w:rsidRPr="007964E4">
        <w:rPr>
          <w:bCs/>
          <w:color w:val="0E0E0E"/>
        </w:rPr>
        <w:t xml:space="preserve">O CONTRATANTE original permanecerá </w:t>
      </w:r>
      <w:r w:rsidRPr="007964E4">
        <w:rPr>
          <w:rStyle w:val="s2"/>
          <w:bCs/>
          <w:color w:val="0E0E0E"/>
        </w:rPr>
        <w:t>solidariamente responsável</w:t>
      </w:r>
      <w:r w:rsidRPr="007964E4">
        <w:rPr>
          <w:bCs/>
          <w:color w:val="0E0E0E"/>
        </w:rPr>
        <w:t xml:space="preserve"> por todos os valores devidos até a solução definitiva da fraude.</w:t>
      </w:r>
    </w:p>
    <w:p w14:paraId="25ABFA62" w14:textId="24AE69F4" w:rsidR="005D0AB3" w:rsidRPr="00481C14" w:rsidRDefault="00D12AAC" w:rsidP="001361A7">
      <w:pPr>
        <w:pStyle w:val="p1"/>
        <w:spacing w:line="276" w:lineRule="auto"/>
        <w:rPr>
          <w:sz w:val="28"/>
          <w:szCs w:val="28"/>
        </w:rPr>
      </w:pPr>
      <w:r w:rsidRPr="00481C14">
        <w:rPr>
          <w:b/>
          <w:bCs/>
          <w:sz w:val="28"/>
          <w:szCs w:val="28"/>
        </w:rPr>
        <w:t>CLÁUSULA DÉCIMA</w:t>
      </w:r>
      <w:r>
        <w:rPr>
          <w:b/>
          <w:bCs/>
          <w:sz w:val="28"/>
          <w:szCs w:val="28"/>
        </w:rPr>
        <w:t xml:space="preserve"> SETIMA</w:t>
      </w:r>
      <w:r w:rsidRPr="00481C14">
        <w:rPr>
          <w:b/>
          <w:bCs/>
          <w:sz w:val="28"/>
          <w:szCs w:val="28"/>
        </w:rPr>
        <w:t xml:space="preserve"> – SUCESSÃO</w:t>
      </w:r>
    </w:p>
    <w:p w14:paraId="51B15AD7" w14:textId="2075A57F" w:rsidR="00B45F53" w:rsidRDefault="005D0AB3" w:rsidP="001361A7">
      <w:pPr>
        <w:pStyle w:val="p1"/>
        <w:spacing w:line="276" w:lineRule="auto"/>
        <w:jc w:val="both"/>
      </w:pPr>
      <w:r>
        <w:t>1</w:t>
      </w:r>
      <w:r w:rsidR="004D0E33">
        <w:t>7</w:t>
      </w:r>
      <w:r>
        <w:t xml:space="preserve">.1. </w:t>
      </w:r>
      <w:r w:rsidR="00B45F53" w:rsidRPr="00B45F53">
        <w:t xml:space="preserve">Em caso de falecimento, invalidez permanente ou incapacidade civil do </w:t>
      </w:r>
      <w:r w:rsidR="00A841AA">
        <w:t>CONTRATANTE</w:t>
      </w:r>
      <w:r w:rsidR="00B45F53" w:rsidRPr="00B45F53">
        <w:t xml:space="preserve">, seus sucessores legais ou representantes devidamente nomeados assumirão integralmente as obrigações contratuais, permanecendo responsáveis pelo cumprimento do contrato até o seu </w:t>
      </w:r>
      <w:r w:rsidR="00B45F53" w:rsidRPr="00B45F53">
        <w:lastRenderedPageBreak/>
        <w:t>término, inclusive quanto às parcelas vincendas, obrigações acessórias e demais responsabilidades previstas neste instrumento.</w:t>
      </w:r>
    </w:p>
    <w:p w14:paraId="69B00BB1" w14:textId="77777777" w:rsidR="00EE35D1" w:rsidRDefault="009D1197" w:rsidP="009A2118">
      <w:pPr>
        <w:spacing w:line="276" w:lineRule="auto"/>
        <w:rPr>
          <w:rFonts w:ascii=".AppleSystemUIFont" w:hAnsi=".AppleSystemUIFont"/>
          <w:color w:val="0E0E0E"/>
        </w:rPr>
      </w:pPr>
      <w:r>
        <w:rPr>
          <w:rFonts w:ascii=".AppleSystemUIFont" w:hAnsi=".AppleSystemUIFont"/>
          <w:color w:val="0E0E0E"/>
        </w:rPr>
        <w:t>1</w:t>
      </w:r>
      <w:r w:rsidR="004D0E33">
        <w:rPr>
          <w:rFonts w:ascii=".AppleSystemUIFont" w:hAnsi=".AppleSystemUIFont"/>
          <w:color w:val="0E0E0E"/>
        </w:rPr>
        <w:t>7</w:t>
      </w:r>
      <w:r>
        <w:rPr>
          <w:rFonts w:ascii=".AppleSystemUIFont" w:hAnsi=".AppleSystemUIFont"/>
          <w:color w:val="0E0E0E"/>
        </w:rPr>
        <w:t>.2</w:t>
      </w:r>
      <w:r w:rsidR="009A2118" w:rsidRPr="009A2118">
        <w:rPr>
          <w:rFonts w:ascii=".AppleSystemUIFont" w:hAnsi=".AppleSystemUIFont"/>
          <w:color w:val="0E0E0E"/>
        </w:rPr>
        <w:t>. Alternativamente, poderão os sucessores optar pela rescisão antecipada, hipótese em que incidirá a multa rescisória calculada conforme a Cláusula Décima Segunda e seus critérios (incluindo, quando aplicável, a regra de proteção econômica vinculada ao VEC).</w:t>
      </w:r>
    </w:p>
    <w:p w14:paraId="66B37678" w14:textId="57E0E4A2" w:rsidR="005D0AB3" w:rsidRDefault="005D0AB3" w:rsidP="009A2118">
      <w:pPr>
        <w:spacing w:line="276" w:lineRule="auto"/>
      </w:pPr>
      <w:r>
        <w:t>1</w:t>
      </w:r>
      <w:r w:rsidR="004D0E33">
        <w:t>7</w:t>
      </w:r>
      <w:r>
        <w:t>.</w:t>
      </w:r>
      <w:r w:rsidR="009D1197">
        <w:t>3</w:t>
      </w:r>
      <w:r>
        <w:t xml:space="preserve">. A </w:t>
      </w:r>
      <w:r w:rsidR="00091DE6">
        <w:t>CONTRATADA</w:t>
      </w:r>
      <w:r>
        <w:t xml:space="preserve"> poderá exigir a apresentação de documentos comprobatórios da sucessão legítima, mantendo a continuidade da prestação dos serviços até a regularização da titularidade.</w:t>
      </w:r>
    </w:p>
    <w:p w14:paraId="2EC5FC96" w14:textId="77777777" w:rsidR="003B14D1" w:rsidRDefault="003B14D1" w:rsidP="001361A7">
      <w:pPr>
        <w:spacing w:line="276" w:lineRule="auto"/>
        <w:rPr>
          <w:b/>
          <w:bCs/>
          <w:sz w:val="28"/>
          <w:szCs w:val="28"/>
        </w:rPr>
      </w:pPr>
    </w:p>
    <w:p w14:paraId="2B939851" w14:textId="33CF3235" w:rsidR="00BB35A8" w:rsidRPr="001B6E6B" w:rsidRDefault="00D12AAC" w:rsidP="001361A7">
      <w:pPr>
        <w:spacing w:line="276" w:lineRule="auto"/>
        <w:rPr>
          <w:b/>
          <w:bCs/>
          <w:color w:val="0E0E0E"/>
          <w:sz w:val="28"/>
          <w:szCs w:val="28"/>
        </w:rPr>
      </w:pPr>
      <w:r w:rsidRPr="001B6E6B">
        <w:rPr>
          <w:b/>
          <w:bCs/>
          <w:sz w:val="28"/>
          <w:szCs w:val="28"/>
        </w:rPr>
        <w:t xml:space="preserve">CLÁUSULA DÉCIMA OITAVA – </w:t>
      </w:r>
      <w:r w:rsidRPr="001B6E6B">
        <w:rPr>
          <w:b/>
          <w:bCs/>
          <w:color w:val="0E0E0E"/>
          <w:sz w:val="28"/>
          <w:szCs w:val="28"/>
        </w:rPr>
        <w:t>DOS ANEXOS, DA SUA</w:t>
      </w:r>
      <w:r>
        <w:rPr>
          <w:b/>
          <w:bCs/>
          <w:color w:val="0E0E0E"/>
          <w:sz w:val="28"/>
          <w:szCs w:val="28"/>
        </w:rPr>
        <w:t xml:space="preserve"> </w:t>
      </w:r>
      <w:r w:rsidRPr="001B6E6B">
        <w:rPr>
          <w:b/>
          <w:bCs/>
          <w:color w:val="0E0E0E"/>
          <w:sz w:val="28"/>
          <w:szCs w:val="28"/>
        </w:rPr>
        <w:t>DISPONIBILIZAÇÃO E DO INÍCIO DAS COBRANÇAS</w:t>
      </w:r>
    </w:p>
    <w:p w14:paraId="584732A4" w14:textId="77777777" w:rsidR="00BB35A8" w:rsidRPr="003B14D1" w:rsidRDefault="00BB35A8" w:rsidP="001361A7">
      <w:pPr>
        <w:pStyle w:val="Heading3"/>
        <w:spacing w:line="276" w:lineRule="auto"/>
        <w:rPr>
          <w:b w:val="0"/>
          <w:bCs/>
          <w:sz w:val="24"/>
          <w:szCs w:val="24"/>
        </w:rPr>
      </w:pPr>
      <w:r w:rsidRPr="003B14D1">
        <w:rPr>
          <w:b w:val="0"/>
          <w:bCs/>
          <w:sz w:val="24"/>
          <w:szCs w:val="24"/>
        </w:rPr>
        <w:t>18.1. Integração dos anexos</w:t>
      </w:r>
    </w:p>
    <w:p w14:paraId="3E6EA7E7" w14:textId="77777777" w:rsidR="00BB35A8" w:rsidRDefault="00BB35A8" w:rsidP="001361A7">
      <w:pPr>
        <w:pStyle w:val="p1"/>
        <w:numPr>
          <w:ilvl w:val="0"/>
          <w:numId w:val="6"/>
        </w:numPr>
        <w:spacing w:line="276" w:lineRule="auto"/>
      </w:pPr>
      <w:r>
        <w:rPr>
          <w:rStyle w:val="s1"/>
          <w:b/>
          <w:bCs/>
        </w:rPr>
        <w:t>Anexo I</w:t>
      </w:r>
      <w:r>
        <w:t xml:space="preserve"> – Especificações Técnicas e Proposta Comercial;</w:t>
      </w:r>
    </w:p>
    <w:p w14:paraId="362C1918" w14:textId="2C0651CB" w:rsidR="00BB35A8" w:rsidRDefault="00BB35A8" w:rsidP="001361A7">
      <w:pPr>
        <w:pStyle w:val="p1"/>
        <w:numPr>
          <w:ilvl w:val="0"/>
          <w:numId w:val="6"/>
        </w:numPr>
        <w:spacing w:line="276" w:lineRule="auto"/>
      </w:pPr>
      <w:r w:rsidRPr="00856B89">
        <w:rPr>
          <w:rStyle w:val="s1"/>
          <w:b/>
          <w:bCs/>
        </w:rPr>
        <w:t>Anexo II</w:t>
      </w:r>
      <w:r>
        <w:t xml:space="preserve"> –</w:t>
      </w:r>
      <w:r w:rsidR="008B1A7B">
        <w:t xml:space="preserve"> </w:t>
      </w:r>
      <w:r w:rsidR="008119D8">
        <w:t>O</w:t>
      </w:r>
      <w:r w:rsidR="008119D8" w:rsidRPr="00A8467D">
        <w:t xml:space="preserve">pção de </w:t>
      </w:r>
      <w:r w:rsidR="008119D8">
        <w:t>C</w:t>
      </w:r>
      <w:r w:rsidR="008119D8" w:rsidRPr="00A8467D">
        <w:t xml:space="preserve">ompra da </w:t>
      </w:r>
      <w:r w:rsidR="008119D8">
        <w:t>U</w:t>
      </w:r>
      <w:r w:rsidR="008119D8" w:rsidRPr="00A8467D">
        <w:t xml:space="preserve">sina </w:t>
      </w:r>
      <w:r w:rsidR="008119D8">
        <w:t>(Valores e Condições);</w:t>
      </w:r>
    </w:p>
    <w:p w14:paraId="54CB6ED5" w14:textId="77777777" w:rsidR="00BB35A8" w:rsidRDefault="00BB35A8" w:rsidP="001361A7">
      <w:pPr>
        <w:pStyle w:val="p1"/>
        <w:numPr>
          <w:ilvl w:val="0"/>
          <w:numId w:val="6"/>
        </w:numPr>
        <w:spacing w:line="276" w:lineRule="auto"/>
      </w:pPr>
      <w:r>
        <w:rPr>
          <w:rStyle w:val="s1"/>
          <w:b/>
          <w:bCs/>
        </w:rPr>
        <w:t>Anexo III</w:t>
      </w:r>
      <w:r>
        <w:t xml:space="preserve"> – Regras de Cálculo da Mensalidade;</w:t>
      </w:r>
    </w:p>
    <w:p w14:paraId="1B67B54D" w14:textId="77777777" w:rsidR="00BB35A8" w:rsidRDefault="00BB35A8" w:rsidP="001361A7">
      <w:pPr>
        <w:pStyle w:val="p1"/>
        <w:numPr>
          <w:ilvl w:val="0"/>
          <w:numId w:val="6"/>
        </w:numPr>
        <w:spacing w:line="276" w:lineRule="auto"/>
      </w:pPr>
      <w:r>
        <w:rPr>
          <w:rStyle w:val="s1"/>
          <w:b/>
          <w:bCs/>
        </w:rPr>
        <w:t>Anexo IV</w:t>
      </w:r>
      <w:r>
        <w:t xml:space="preserve"> – Termo de Autorização e Procuração do Proprietário, Herdeiros ou Representantes Legais;</w:t>
      </w:r>
    </w:p>
    <w:p w14:paraId="5412E3AD" w14:textId="77777777" w:rsidR="00BB35A8" w:rsidRDefault="00BB35A8" w:rsidP="001361A7">
      <w:pPr>
        <w:pStyle w:val="p1"/>
        <w:numPr>
          <w:ilvl w:val="0"/>
          <w:numId w:val="6"/>
        </w:numPr>
        <w:spacing w:line="276" w:lineRule="auto"/>
      </w:pPr>
      <w:r>
        <w:rPr>
          <w:rStyle w:val="s1"/>
          <w:b/>
          <w:bCs/>
        </w:rPr>
        <w:t>Anexo VII</w:t>
      </w:r>
      <w:r>
        <w:t xml:space="preserve"> – Termo de Entrega e Aceite Técnico da Usina.</w:t>
      </w:r>
    </w:p>
    <w:p w14:paraId="73B53943" w14:textId="77777777" w:rsidR="00BB35A8" w:rsidRDefault="00BB35A8" w:rsidP="001361A7">
      <w:pPr>
        <w:pStyle w:val="p1"/>
        <w:spacing w:line="276" w:lineRule="auto"/>
      </w:pPr>
      <w:r w:rsidRPr="000005F0">
        <w:t>18.</w:t>
      </w:r>
      <w:r>
        <w:t>2</w:t>
      </w:r>
      <w:r w:rsidRPr="000005F0">
        <w:t>. Condição para Disponibilização dos Anexos I e VII</w:t>
      </w:r>
    </w:p>
    <w:p w14:paraId="684A1BB5" w14:textId="77777777" w:rsidR="00A7241F" w:rsidRDefault="00A7241F" w:rsidP="00A7241F">
      <w:pPr>
        <w:pStyle w:val="p1"/>
        <w:spacing w:line="276" w:lineRule="auto"/>
      </w:pPr>
      <w:r>
        <w:t>O Anexo I – Especificações Técnicas e Proposta Comercial e o Anexo VII – Termo de Entrega e Aceite Técnico da Usina serão disponibilizados ao CONTRATANTE somente após a assinatura deste contrato e a conclusão das etapas correspondentes pela CONTRATADA.</w:t>
      </w:r>
    </w:p>
    <w:p w14:paraId="291E4E75" w14:textId="77777777" w:rsidR="00A7241F" w:rsidRDefault="00A7241F" w:rsidP="00A7241F">
      <w:pPr>
        <w:pStyle w:val="p1"/>
        <w:spacing w:line="276" w:lineRule="auto"/>
      </w:pPr>
      <w:r>
        <w:t>O Anexo I será apresentado e assinado após a confirmação da compra e emissão da proposta técnica definitiva, refletindo as condições, características e equipamentos efetivamente adquiridos e instalados.</w:t>
      </w:r>
    </w:p>
    <w:p w14:paraId="4CDB15A6" w14:textId="77777777" w:rsidR="00A7241F" w:rsidRDefault="00A7241F" w:rsidP="00A7241F">
      <w:pPr>
        <w:pStyle w:val="p1"/>
        <w:spacing w:line="276" w:lineRule="auto"/>
      </w:pPr>
      <w:r>
        <w:t xml:space="preserve">O Anexo VII – Termo de Entrega e Aceite Técnico será disponibilizado após a homologação da usina pela distribuidora, servindo como registro formal da entrega técnica, </w:t>
      </w:r>
      <w:r>
        <w:rPr>
          <w:rStyle w:val="s1"/>
          <w:b/>
          <w:bCs/>
        </w:rPr>
        <w:t>sem alterar o marco inicial da vigência previsto na Cláusula Quinta</w:t>
      </w:r>
      <w:r>
        <w:t>, inclusive nos casos em que as cobranças se iniciem antes da homologação, conforme previsto no item 18.5.4.</w:t>
      </w:r>
    </w:p>
    <w:p w14:paraId="0BDA54B4" w14:textId="77777777" w:rsidR="00A7241F" w:rsidRDefault="00A7241F" w:rsidP="00A7241F">
      <w:pPr>
        <w:pStyle w:val="p2"/>
        <w:spacing w:line="276" w:lineRule="auto"/>
      </w:pPr>
    </w:p>
    <w:p w14:paraId="51F0373C" w14:textId="77777777" w:rsidR="00A7241F" w:rsidRDefault="00A7241F" w:rsidP="00A7241F">
      <w:pPr>
        <w:pStyle w:val="p1"/>
        <w:spacing w:line="276" w:lineRule="auto"/>
      </w:pPr>
      <w:r>
        <w:lastRenderedPageBreak/>
        <w:t>Ambos os anexos, uma vez assinados, passam a integrar este contrato com efeito retroativo à data de assinatura deste instrumento, sem prejuízo da validade e exigibilidade das demais cláusulas contratuais.</w:t>
      </w:r>
    </w:p>
    <w:p w14:paraId="06CE35AB" w14:textId="77777777" w:rsidR="00BB35A8" w:rsidRPr="00040690" w:rsidRDefault="00BB35A8" w:rsidP="00CA185A">
      <w:pPr>
        <w:pStyle w:val="p1"/>
        <w:spacing w:line="276" w:lineRule="auto"/>
      </w:pPr>
      <w:r w:rsidRPr="00040690">
        <w:t>18.</w:t>
      </w:r>
      <w:r>
        <w:t>3</w:t>
      </w:r>
      <w:r w:rsidRPr="00040690">
        <w:t>. Ausência de Anexos Não Essenciais</w:t>
      </w:r>
    </w:p>
    <w:p w14:paraId="2A5D5F52" w14:textId="77777777" w:rsidR="00CA185A" w:rsidRDefault="00CA185A" w:rsidP="00CA185A">
      <w:pPr>
        <w:pStyle w:val="p1"/>
        <w:spacing w:line="276" w:lineRule="auto"/>
      </w:pPr>
      <w:r>
        <w:t>A ausência, atraso ou não apresentação de anexos não essenciais à execução do objeto contratual não invalida nem suspende a vigência do contrato, desde que o objeto principal e as obrigações das partes estejam definidos neste instrumento.</w:t>
      </w:r>
    </w:p>
    <w:p w14:paraId="41209947" w14:textId="77777777" w:rsidR="00CA185A" w:rsidRDefault="00CA185A" w:rsidP="00CA185A">
      <w:pPr>
        <w:pStyle w:val="p1"/>
        <w:spacing w:line="276" w:lineRule="auto"/>
      </w:pPr>
      <w:r>
        <w:t>A CONTRATADA poderá dispensar, a seu critério técnico, a elaboração de anexos de natureza meramente complementar, sempre que sua ausência não comprometer a segurança jurídica ou a execução contratual.</w:t>
      </w:r>
    </w:p>
    <w:p w14:paraId="3EEEDA32" w14:textId="77777777" w:rsidR="00BB35A8" w:rsidRPr="00440978" w:rsidRDefault="00BB35A8" w:rsidP="001361A7">
      <w:pPr>
        <w:pStyle w:val="p1"/>
        <w:spacing w:line="276" w:lineRule="auto"/>
      </w:pPr>
      <w:r w:rsidRPr="00440978">
        <w:t>18.</w:t>
      </w:r>
      <w:r>
        <w:t>4</w:t>
      </w:r>
      <w:r w:rsidRPr="00440978">
        <w:t>. Compatibilidade e Atualização de Conteúdo</w:t>
      </w:r>
    </w:p>
    <w:p w14:paraId="109A70AF" w14:textId="77777777" w:rsidR="00566F5D" w:rsidRDefault="00566F5D" w:rsidP="009536BE">
      <w:pPr>
        <w:pStyle w:val="p1"/>
        <w:spacing w:line="276" w:lineRule="auto"/>
      </w:pPr>
      <w:r>
        <w:t xml:space="preserve">As informações constantes nos anexos deverão ser compatíveis com a Proposta Comercial aceita pelo CONTRATANTE, podendo sofrer ajustes técnicos ou comerciais decorrentes de disponibilidade de equipamentos, avanços tecnológicos ou exigências da distribuidora, </w:t>
      </w:r>
      <w:r>
        <w:rPr>
          <w:rStyle w:val="s1"/>
          <w:b/>
          <w:bCs/>
        </w:rPr>
        <w:t>desde que mantidos níveis iguais ou superiores de potência, eficiência e qualidade</w:t>
      </w:r>
      <w:r>
        <w:t>, nos termos da Cláusula 1.8.</w:t>
      </w:r>
    </w:p>
    <w:p w14:paraId="5B8F0A75" w14:textId="46D1FDFC" w:rsidR="00BB35A8" w:rsidRPr="0034579F" w:rsidRDefault="00BB35A8" w:rsidP="009536BE">
      <w:pPr>
        <w:pStyle w:val="p1"/>
        <w:spacing w:line="276" w:lineRule="auto"/>
      </w:pPr>
      <w:r w:rsidRPr="0034579F">
        <w:t>18.</w:t>
      </w:r>
      <w:r>
        <w:t>5</w:t>
      </w:r>
      <w:r w:rsidRPr="0034579F">
        <w:t xml:space="preserve">. Início </w:t>
      </w:r>
      <w:r w:rsidR="001E29E6">
        <w:t xml:space="preserve">e Término </w:t>
      </w:r>
      <w:r w:rsidRPr="0034579F">
        <w:t>das Cobranças e Ciclo de Faturamento</w:t>
      </w:r>
    </w:p>
    <w:p w14:paraId="33F71D8E" w14:textId="77777777" w:rsidR="00741A1E" w:rsidRDefault="00741A1E" w:rsidP="00741A1E">
      <w:pPr>
        <w:pStyle w:val="p1"/>
        <w:spacing w:line="276" w:lineRule="auto"/>
      </w:pPr>
      <w:r w:rsidRPr="00741A1E">
        <w:rPr>
          <w:rStyle w:val="s1"/>
        </w:rPr>
        <w:t>18.5.1.</w:t>
      </w:r>
      <w:r>
        <w:t xml:space="preserve"> O início das cobranças ocorrerá após a disponibilização operacional do sistema fotovoltaico ou após a homologação pela distribuidora, conforme o caso, observando-se o fechamento do primeiro ciclo completo de geração e a data de leitura estabelecida pela concessionária local. A CONTRATADA não possui qualquer ingerência sobre calendário de leitura, ciclos de faturamento, estimativas, ajustes ou processamento das faturas realizados pela distribuidora.</w:t>
      </w:r>
    </w:p>
    <w:p w14:paraId="65962343" w14:textId="77777777" w:rsidR="00741A1E" w:rsidRDefault="00741A1E" w:rsidP="00741A1E">
      <w:pPr>
        <w:pStyle w:val="p3"/>
        <w:spacing w:line="276" w:lineRule="auto"/>
      </w:pPr>
      <w:r w:rsidRPr="00741A1E">
        <w:t>18.5.2.</w:t>
      </w:r>
      <w:r>
        <w:rPr>
          <w:b/>
          <w:bCs/>
        </w:rPr>
        <w:t xml:space="preserve"> </w:t>
      </w:r>
      <w:r w:rsidRPr="00741A1E">
        <w:t>Prazo contratual e quantidade de parcelas.</w:t>
      </w:r>
    </w:p>
    <w:p w14:paraId="4BD3B16F" w14:textId="77777777" w:rsidR="00741A1E" w:rsidRDefault="00741A1E" w:rsidP="00741A1E">
      <w:pPr>
        <w:pStyle w:val="p1"/>
        <w:spacing w:line="276" w:lineRule="auto"/>
      </w:pPr>
      <w:r>
        <w:t>O prazo contratual previsto na Cláusula Quinta e no Anexo I corresponde ao número total de parcelas devidas pelo CONTRATANTE. Eventuais variações entre a data de disponibilização operacional, a data de homologação e a data da primeira cobrança, decorrentes exclusivamente do calendário de leitura da distribuidora, não autorizam a cobrança de parcelas adicionais além da quantidade total contratada, nem caracterizam prorrogação do contrato, podendo apenas impactar a identificação cronológica do “mês de cobrança” no ciclo de faturamento.</w:t>
      </w:r>
    </w:p>
    <w:p w14:paraId="358D3385" w14:textId="77777777" w:rsidR="00741A1E" w:rsidRDefault="00741A1E" w:rsidP="00741A1E">
      <w:pPr>
        <w:pStyle w:val="p1"/>
        <w:spacing w:line="276" w:lineRule="auto"/>
      </w:pPr>
      <w:r w:rsidRPr="00741A1E">
        <w:rPr>
          <w:rStyle w:val="s1"/>
        </w:rPr>
        <w:lastRenderedPageBreak/>
        <w:t>18.5.3.</w:t>
      </w:r>
      <w:r>
        <w:t xml:space="preserve"> Variações em datas de leitura, ciclos irregulares, estimativas de consumo, faturamentos provisórios, ajustes unilaterais, erros de leitura ou qualquer inconsistência operacional da distribuidora não alteram o prazo contratual, não suspendem valores devidos e não caracterizam inadimplemento da CONTRATADA.</w:t>
      </w:r>
    </w:p>
    <w:p w14:paraId="28DF5DD9" w14:textId="77777777" w:rsidR="00741A1E" w:rsidRDefault="00741A1E" w:rsidP="00741A1E">
      <w:pPr>
        <w:pStyle w:val="p1"/>
        <w:spacing w:line="276" w:lineRule="auto"/>
      </w:pPr>
      <w:r w:rsidRPr="00741A1E">
        <w:rPr>
          <w:rStyle w:val="s1"/>
        </w:rPr>
        <w:t>18.5.4.</w:t>
      </w:r>
      <w:r>
        <w:t xml:space="preserve"> Caso a homologação sofra atraso, suspensão, devolução ou impedimentos decorrentes de pendências imputáveis ao CONTRATANTE, tais como irregularidades no padrão, divergências cadastrais, ausência de titularidade regularizada, documentos faltantes ou exigências técnicas não atendidas, as cobranças contratuais poderão ser iniciadas mesmo antes da homologação efetiva, desde que comprovada a disponibilidade operacional do sistema instalado, nos termos do Parágrafo 1º da Cláusula Quinta. Tal situação não altera o prazo contratual nem gera direito à postergação de pagamentos.</w:t>
      </w:r>
    </w:p>
    <w:p w14:paraId="330BB60B" w14:textId="77777777" w:rsidR="00BB35A8" w:rsidRDefault="00BB35A8" w:rsidP="001361A7">
      <w:pPr>
        <w:pStyle w:val="p1"/>
        <w:spacing w:line="276" w:lineRule="auto"/>
      </w:pPr>
      <w:r w:rsidRPr="0034579F">
        <w:t>18.</w:t>
      </w:r>
      <w:r>
        <w:t>6</w:t>
      </w:r>
      <w:r w:rsidRPr="0034579F">
        <w:t xml:space="preserve">. </w:t>
      </w:r>
      <w:r>
        <w:t>Omissão de cláusulas e validade</w:t>
      </w:r>
    </w:p>
    <w:p w14:paraId="635391EC" w14:textId="77777777" w:rsidR="00BB35A8" w:rsidRDefault="00BB35A8" w:rsidP="001361A7">
      <w:pPr>
        <w:pStyle w:val="p1"/>
        <w:spacing w:line="276" w:lineRule="auto"/>
      </w:pPr>
      <w:r>
        <w:t xml:space="preserve">A eventual omissão de cláusula ou documento acessório não implicará nulidade deste contrato, </w:t>
      </w:r>
      <w:r w:rsidRPr="00B8186B">
        <w:rPr>
          <w:rStyle w:val="s1"/>
        </w:rPr>
        <w:t>aplicando-se subsidiariamente as normas do Código Civil e demais legislações vigentes</w:t>
      </w:r>
      <w:r w:rsidRPr="00B8186B">
        <w:t>.</w:t>
      </w:r>
    </w:p>
    <w:p w14:paraId="7A1E8F23" w14:textId="64111B02" w:rsidR="00BB0A6F" w:rsidRDefault="00BB35A8" w:rsidP="001361A7">
      <w:pPr>
        <w:spacing w:line="276" w:lineRule="auto"/>
        <w:rPr>
          <w:rFonts w:ascii=".AppleSystemUIFont" w:hAnsi=".AppleSystemUIFont"/>
          <w:color w:val="0E0E0E"/>
          <w:sz w:val="21"/>
          <w:szCs w:val="21"/>
        </w:rPr>
      </w:pPr>
      <w:r>
        <w:t xml:space="preserve">18.7. </w:t>
      </w:r>
      <w:r w:rsidR="00BB0A6F" w:rsidRPr="00BB0A6F">
        <w:rPr>
          <w:color w:val="0E0E0E"/>
        </w:rPr>
        <w:t>Em caso de divergência entre as disposições deste contrato e as constantes nos anexos, prevalecerão as disposições do corpo principal do contrato, salvo quando os anexos tratarem de matérias específicas e nelas houver previsão expressa</w:t>
      </w:r>
      <w:r w:rsidR="00A76BB1">
        <w:rPr>
          <w:color w:val="0E0E0E"/>
        </w:rPr>
        <w:t xml:space="preserve"> em contrário</w:t>
      </w:r>
      <w:r w:rsidR="00BB0A6F" w:rsidRPr="00BB0A6F">
        <w:rPr>
          <w:color w:val="0E0E0E"/>
        </w:rPr>
        <w:t>.</w:t>
      </w:r>
    </w:p>
    <w:p w14:paraId="6B8BACF9" w14:textId="01662449" w:rsidR="00BB35A8" w:rsidRDefault="00BB35A8" w:rsidP="001361A7">
      <w:pPr>
        <w:pStyle w:val="p1"/>
        <w:spacing w:line="276" w:lineRule="auto"/>
      </w:pPr>
      <w:r w:rsidRPr="00AE6FE5">
        <w:rPr>
          <w:rStyle w:val="s1"/>
        </w:rPr>
        <w:t>18.</w:t>
      </w:r>
      <w:r>
        <w:rPr>
          <w:rStyle w:val="s1"/>
        </w:rPr>
        <w:t>8</w:t>
      </w:r>
      <w:r w:rsidRPr="00AE6FE5">
        <w:rPr>
          <w:rStyle w:val="s1"/>
        </w:rPr>
        <w:t>.</w:t>
      </w:r>
      <w:r>
        <w:t xml:space="preserve"> Ajustes técnicos e comerciais (referência à proposta)</w:t>
      </w:r>
    </w:p>
    <w:p w14:paraId="6877AEFC" w14:textId="0995D624" w:rsidR="00BB35A8" w:rsidRDefault="00BB35A8" w:rsidP="001361A7">
      <w:pPr>
        <w:spacing w:line="276" w:lineRule="auto"/>
      </w:pPr>
      <w:r w:rsidRPr="00444649">
        <w:rPr>
          <w:color w:val="0E0E0E"/>
        </w:rPr>
        <w:t xml:space="preserve">O </w:t>
      </w:r>
      <w:r w:rsidR="00A841AA">
        <w:rPr>
          <w:color w:val="0E0E0E"/>
        </w:rPr>
        <w:t>CONTRATANTE</w:t>
      </w:r>
      <w:r w:rsidRPr="00444649">
        <w:rPr>
          <w:color w:val="0E0E0E"/>
        </w:rPr>
        <w:t xml:space="preserve"> declara estar ciente de que as especificações, potências e modelos apresentados na proposta inicial são referenciais</w:t>
      </w:r>
      <w:r w:rsidRPr="00444649">
        <w:rPr>
          <w:rStyle w:val="s1"/>
          <w:b/>
          <w:bCs/>
        </w:rPr>
        <w:t xml:space="preserve"> </w:t>
      </w:r>
      <w:r w:rsidRPr="00444649">
        <w:rPr>
          <w:rStyle w:val="s1"/>
        </w:rPr>
        <w:t>e sujeitos a ajustes técnicos e comerciais</w:t>
      </w:r>
      <w:r w:rsidRPr="00444649">
        <w:t>, os quais não alteram o equilíbrio econômico-financeiro do contrato, desde que o sistema final atenda ou supere a performance e a qualidade originalmente ofertadas.</w:t>
      </w:r>
    </w:p>
    <w:p w14:paraId="73538EA7" w14:textId="77777777" w:rsidR="00BB57EF" w:rsidRPr="00BB57EF" w:rsidRDefault="00BB57EF" w:rsidP="00BB57EF">
      <w:pPr>
        <w:pStyle w:val="p1"/>
        <w:spacing w:line="276" w:lineRule="auto"/>
      </w:pPr>
      <w:r w:rsidRPr="00BB57EF">
        <w:rPr>
          <w:b/>
          <w:bCs/>
        </w:rPr>
        <w:t>Parágrafo único.</w:t>
      </w:r>
      <w:r w:rsidRPr="00BB57EF">
        <w:t xml:space="preserve"> Para fins desta cláusula, entende-se que o atendimento ou superação da performance ofertada deve ser avaliado somente quando não houver fatores externos, ambientais, estruturais, limitações físicas da área, impedimentos regulatórios, eventos de força maior ou qualquer restrição situada fora do controle da CONTRATADA. Caso tais limitações estejam presentes, a expectativa de performance será ajustada às condições efetivamente possíveis, nos termos da Cláusula Nona – Performance.</w:t>
      </w:r>
    </w:p>
    <w:p w14:paraId="72250BD0" w14:textId="77777777" w:rsidR="00BB57EF" w:rsidRPr="00444649" w:rsidRDefault="00BB57EF" w:rsidP="001361A7">
      <w:pPr>
        <w:spacing w:line="276" w:lineRule="auto"/>
        <w:rPr>
          <w:color w:val="0E0E0E"/>
        </w:rPr>
      </w:pPr>
    </w:p>
    <w:p w14:paraId="4ADEA6CF" w14:textId="5870DC62" w:rsidR="00690C97" w:rsidRPr="00BB35A8" w:rsidRDefault="00D12AAC" w:rsidP="001361A7">
      <w:pPr>
        <w:spacing w:line="276" w:lineRule="auto"/>
        <w:rPr>
          <w:b/>
          <w:bCs/>
          <w:color w:val="0E0E0E"/>
          <w:sz w:val="28"/>
          <w:szCs w:val="28"/>
        </w:rPr>
      </w:pPr>
      <w:r w:rsidRPr="00BB35A8">
        <w:rPr>
          <w:b/>
          <w:bCs/>
          <w:color w:val="0E0E0E"/>
          <w:sz w:val="28"/>
          <w:szCs w:val="28"/>
        </w:rPr>
        <w:t>CLÁUSULA DÉCIMA NONA – PROTEÇÃO DE DADOS E CONFIDENCIALIDADE</w:t>
      </w:r>
    </w:p>
    <w:p w14:paraId="6170E751" w14:textId="77777777" w:rsidR="00690C97" w:rsidRPr="00690C97" w:rsidRDefault="00690C97" w:rsidP="001361A7">
      <w:pPr>
        <w:spacing w:line="276" w:lineRule="auto"/>
        <w:rPr>
          <w:color w:val="0E0E0E"/>
        </w:rPr>
      </w:pPr>
    </w:p>
    <w:p w14:paraId="5AB225FE" w14:textId="77777777" w:rsidR="00690C97" w:rsidRDefault="00690C97" w:rsidP="001361A7">
      <w:pPr>
        <w:spacing w:line="276" w:lineRule="auto"/>
        <w:rPr>
          <w:color w:val="0E0E0E"/>
        </w:rPr>
      </w:pPr>
      <w:r w:rsidRPr="00690C97">
        <w:rPr>
          <w:color w:val="0E0E0E"/>
        </w:rPr>
        <w:t>19.1. As partes comprometem-se a observar as disposições da Lei nº 13.709/2018 (Lei Geral de Proteção de Dados – LGPD), garantindo o tratamento adequado, seguro e sigiloso de todas as informações pessoais obtidas para a execução deste contrato.</w:t>
      </w:r>
    </w:p>
    <w:p w14:paraId="553DE629" w14:textId="77777777" w:rsidR="00690C97" w:rsidRPr="00690C97" w:rsidRDefault="00690C97" w:rsidP="001361A7">
      <w:pPr>
        <w:spacing w:line="276" w:lineRule="auto"/>
        <w:rPr>
          <w:color w:val="0E0E0E"/>
        </w:rPr>
      </w:pPr>
    </w:p>
    <w:p w14:paraId="79E41267" w14:textId="77777777" w:rsidR="00041BAA" w:rsidRPr="00B273A2" w:rsidRDefault="00690C97" w:rsidP="001361A7">
      <w:pPr>
        <w:spacing w:line="276" w:lineRule="auto"/>
        <w:rPr>
          <w:color w:val="0E0E0E"/>
        </w:rPr>
      </w:pPr>
      <w:r w:rsidRPr="00690C97">
        <w:rPr>
          <w:color w:val="0E0E0E"/>
        </w:rPr>
        <w:t>19.2. É vedada a divulgação ou compartilhamento de dados e informações comerciais, técnicas ou cadastrais das partes, salvo por exigência legal ou autorização expressa.</w:t>
      </w:r>
    </w:p>
    <w:p w14:paraId="3165EDE4" w14:textId="77777777" w:rsidR="00041BAA" w:rsidRPr="00B273A2" w:rsidRDefault="00041BAA" w:rsidP="001361A7">
      <w:pPr>
        <w:spacing w:line="276" w:lineRule="auto"/>
        <w:rPr>
          <w:color w:val="0E0E0E"/>
        </w:rPr>
      </w:pPr>
    </w:p>
    <w:p w14:paraId="499C2F3E" w14:textId="77777777" w:rsidR="00041BAA" w:rsidRPr="00B273A2" w:rsidRDefault="00041BAA" w:rsidP="001361A7">
      <w:pPr>
        <w:spacing w:line="276" w:lineRule="auto"/>
        <w:rPr>
          <w:b/>
          <w:bCs/>
        </w:rPr>
      </w:pPr>
    </w:p>
    <w:p w14:paraId="658A0B33" w14:textId="77777777" w:rsidR="00041BAA" w:rsidRPr="00B273A2" w:rsidRDefault="00041BAA" w:rsidP="001361A7">
      <w:pPr>
        <w:spacing w:line="276" w:lineRule="auto"/>
        <w:rPr>
          <w:b/>
          <w:bCs/>
        </w:rPr>
      </w:pPr>
    </w:p>
    <w:p w14:paraId="561B414D" w14:textId="77777777" w:rsidR="00041BAA" w:rsidRPr="00B273A2" w:rsidRDefault="00041BAA" w:rsidP="001361A7">
      <w:pPr>
        <w:spacing w:line="276" w:lineRule="auto"/>
        <w:rPr>
          <w:b/>
          <w:bCs/>
        </w:rPr>
      </w:pPr>
    </w:p>
    <w:p w14:paraId="4BB27682" w14:textId="77777777" w:rsidR="00041BAA" w:rsidRPr="00B273A2" w:rsidRDefault="00041BAA" w:rsidP="001361A7">
      <w:pPr>
        <w:spacing w:line="276" w:lineRule="auto"/>
        <w:rPr>
          <w:b/>
          <w:bCs/>
        </w:rPr>
      </w:pPr>
    </w:p>
    <w:p w14:paraId="7EFEC9F2" w14:textId="77777777" w:rsidR="00041BAA" w:rsidRPr="00B273A2" w:rsidRDefault="00041BAA" w:rsidP="001361A7">
      <w:pPr>
        <w:spacing w:line="276" w:lineRule="auto"/>
        <w:rPr>
          <w:b/>
          <w:bCs/>
        </w:rPr>
      </w:pPr>
    </w:p>
    <w:p w14:paraId="69BA9BA7" w14:textId="77777777" w:rsidR="00041BAA" w:rsidRPr="00B273A2" w:rsidRDefault="00041BAA" w:rsidP="001361A7">
      <w:pPr>
        <w:spacing w:line="276" w:lineRule="auto"/>
        <w:rPr>
          <w:b/>
          <w:bCs/>
        </w:rPr>
      </w:pPr>
    </w:p>
    <w:p w14:paraId="068523D7" w14:textId="77777777" w:rsidR="00041BAA" w:rsidRPr="00B273A2" w:rsidRDefault="00041BAA" w:rsidP="001361A7">
      <w:pPr>
        <w:spacing w:line="276" w:lineRule="auto"/>
        <w:rPr>
          <w:b/>
          <w:bCs/>
        </w:rPr>
      </w:pPr>
    </w:p>
    <w:p w14:paraId="15D4D339" w14:textId="36F23FC4" w:rsidR="00FA54FC" w:rsidRPr="00B273A2" w:rsidRDefault="00D12AAC" w:rsidP="001361A7">
      <w:pPr>
        <w:spacing w:line="276" w:lineRule="auto"/>
        <w:rPr>
          <w:b/>
          <w:bCs/>
          <w:color w:val="0E0E0E"/>
        </w:rPr>
      </w:pPr>
      <w:r w:rsidRPr="00041BAA">
        <w:rPr>
          <w:b/>
          <w:bCs/>
        </w:rPr>
        <w:t>CLÁUSULA VIGÉSIMA – FORO</w:t>
      </w:r>
    </w:p>
    <w:p w14:paraId="3706E1BF" w14:textId="77777777" w:rsidR="00C81B91" w:rsidRPr="00C81B91" w:rsidRDefault="00C81B91" w:rsidP="001361A7">
      <w:pPr>
        <w:spacing w:line="276" w:lineRule="auto"/>
      </w:pPr>
    </w:p>
    <w:p w14:paraId="4AF6E133" w14:textId="7297FC67" w:rsidR="004959AA" w:rsidRPr="00E72F66" w:rsidRDefault="00C81B91" w:rsidP="00EF6D73">
      <w:pPr>
        <w:adjustRightInd w:val="0"/>
        <w:snapToGrid w:val="0"/>
        <w:spacing w:line="276" w:lineRule="auto"/>
        <w:jc w:val="both"/>
      </w:pPr>
      <w:r>
        <w:t>20</w:t>
      </w:r>
      <w:r w:rsidR="004959AA">
        <w:t xml:space="preserve">.1 </w:t>
      </w:r>
      <w:r w:rsidR="00EF6D73" w:rsidRPr="00EF6D73">
        <w:t>Fica eleito o foro da comarca de Anápolis/GO ou o foro do local da Unidade Consumidora, conforme escolha da CONTRATADA, observadas as disposições legais aplicáveis, para dirimir quaisquer controvérsias decorrentes deste contrato.</w:t>
      </w:r>
    </w:p>
    <w:p w14:paraId="7C2A512B" w14:textId="77777777" w:rsidR="00E72F66" w:rsidRPr="00E72F66" w:rsidRDefault="00E72F66" w:rsidP="00EF6D73">
      <w:pPr>
        <w:spacing w:line="276" w:lineRule="auto"/>
        <w:jc w:val="both"/>
        <w:rPr>
          <w:color w:val="000000"/>
        </w:rPr>
      </w:pPr>
      <w:r w:rsidRPr="00E72F66">
        <w:rPr>
          <w:color w:val="000000"/>
        </w:rPr>
        <w:t>E assim, por estarem justas e convencionadas, as partes assinam o presente instrumento particular</w:t>
      </w:r>
    </w:p>
    <w:p w14:paraId="7E78D12F" w14:textId="5CA8D46E" w:rsidR="00E72F66" w:rsidRPr="00E72F66" w:rsidRDefault="00E72F66" w:rsidP="00EF6D73">
      <w:pPr>
        <w:spacing w:line="276" w:lineRule="auto"/>
        <w:jc w:val="both"/>
        <w:rPr>
          <w:color w:val="000000"/>
        </w:rPr>
      </w:pPr>
      <w:r w:rsidRPr="00E72F66">
        <w:rPr>
          <w:color w:val="000000"/>
        </w:rPr>
        <w:t xml:space="preserve">de CONTRATO DE </w:t>
      </w:r>
      <w:r w:rsidR="008F169F">
        <w:rPr>
          <w:color w:val="000000"/>
        </w:rPr>
        <w:t>LEASING</w:t>
      </w:r>
      <w:r w:rsidRPr="00E72F66">
        <w:rPr>
          <w:color w:val="000000"/>
        </w:rPr>
        <w:t xml:space="preserve"> </w:t>
      </w:r>
      <w:r w:rsidR="008F169F">
        <w:rPr>
          <w:color w:val="000000"/>
        </w:rPr>
        <w:t xml:space="preserve">DE SISTEMA FOTOVOLTAICO </w:t>
      </w:r>
      <w:r w:rsidRPr="00E72F66">
        <w:rPr>
          <w:color w:val="000000"/>
        </w:rPr>
        <w:t>em 4 (quatro) vias de igual teor, com o devido reconhecimento</w:t>
      </w:r>
      <w:r>
        <w:rPr>
          <w:color w:val="000000"/>
        </w:rPr>
        <w:t xml:space="preserve"> </w:t>
      </w:r>
      <w:r w:rsidRPr="00E72F66">
        <w:rPr>
          <w:color w:val="000000"/>
        </w:rPr>
        <w:t>das assinaturas em cartório. Em sendo assinado digitalmente, as partes pactuam pela desnecessidade do</w:t>
      </w:r>
      <w:r>
        <w:rPr>
          <w:color w:val="000000"/>
        </w:rPr>
        <w:t xml:space="preserve"> </w:t>
      </w:r>
      <w:r w:rsidRPr="00E72F66">
        <w:rPr>
          <w:color w:val="000000"/>
        </w:rPr>
        <w:t>ato cartorário, reconhecendo as assinaturas como válidas, nos termos da Medida Provisória 2.200-2/2001.</w:t>
      </w:r>
    </w:p>
    <w:p w14:paraId="7BFDEDEF" w14:textId="77777777" w:rsidR="004959AA" w:rsidRPr="00E72F66" w:rsidRDefault="004959AA" w:rsidP="001361A7">
      <w:pPr>
        <w:adjustRightInd w:val="0"/>
        <w:snapToGrid w:val="0"/>
        <w:spacing w:line="276" w:lineRule="auto"/>
        <w:jc w:val="right"/>
      </w:pPr>
    </w:p>
    <w:p w14:paraId="17BF62A1" w14:textId="666C8032" w:rsidR="009D3C1C" w:rsidRDefault="004959AA" w:rsidP="001361A7">
      <w:pPr>
        <w:pStyle w:val="p1"/>
        <w:spacing w:line="276" w:lineRule="auto"/>
        <w:jc w:val="right"/>
      </w:pPr>
      <w:r>
        <w:t xml:space="preserve">Anápolis – GO, </w:t>
      </w:r>
      <w:r w:rsidR="009D3C1C">
        <w:t>{{</w:t>
      </w:r>
      <w:proofErr w:type="spellStart"/>
      <w:r w:rsidR="009D3C1C">
        <w:t>dataAtualExtenso</w:t>
      </w:r>
      <w:proofErr w:type="spellEnd"/>
      <w:r w:rsidR="009D3C1C">
        <w:t>}</w:t>
      </w:r>
      <w:r w:rsidR="00D20956">
        <w:t>}</w:t>
      </w:r>
    </w:p>
    <w:p w14:paraId="13788C97" w14:textId="74CED3BD" w:rsidR="004959AA" w:rsidRPr="001710DE" w:rsidRDefault="00B11195" w:rsidP="001361A7">
      <w:pPr>
        <w:adjustRightInd w:val="0"/>
        <w:snapToGrid w:val="0"/>
        <w:spacing w:line="276" w:lineRule="auto"/>
        <w:jc w:val="center"/>
        <w:rPr>
          <w:b/>
          <w:bCs/>
        </w:rPr>
      </w:pPr>
      <w:r w:rsidRPr="00B11195">
        <w:rPr>
          <w:b/>
          <w:bCs/>
        </w:rPr>
        <w:t>___________________________________________________________</w:t>
      </w:r>
      <w:r w:rsidR="001710DE">
        <w:rPr>
          <w:b/>
          <w:bCs/>
        </w:rPr>
        <w:br/>
      </w:r>
      <w:r w:rsidR="00A632E3" w:rsidRPr="00A632E3">
        <w:t>{{</w:t>
      </w:r>
      <w:proofErr w:type="spellStart"/>
      <w:r w:rsidR="00A632E3" w:rsidRPr="00A632E3">
        <w:t>nomeCompleto</w:t>
      </w:r>
      <w:proofErr w:type="spellEnd"/>
      <w:r w:rsidR="00A632E3" w:rsidRPr="00A632E3">
        <w:t>}}</w:t>
      </w:r>
      <w:r w:rsidR="009D3C1C">
        <w:br/>
      </w:r>
      <w:r w:rsidR="00A841AA">
        <w:t>CONTRATANTE</w:t>
      </w:r>
    </w:p>
    <w:p w14:paraId="271094F3" w14:textId="77777777" w:rsidR="0054451D" w:rsidRPr="002D44CE" w:rsidRDefault="0054451D" w:rsidP="001361A7">
      <w:pPr>
        <w:adjustRightInd w:val="0"/>
        <w:snapToGrid w:val="0"/>
        <w:spacing w:line="276" w:lineRule="auto"/>
        <w:jc w:val="center"/>
        <w:rPr>
          <w:b/>
          <w:bCs/>
        </w:rPr>
      </w:pPr>
      <w:r w:rsidRPr="002D44CE">
        <w:rPr>
          <w:b/>
          <w:bCs/>
        </w:rPr>
        <w:t>__________________________________________________________</w:t>
      </w:r>
    </w:p>
    <w:p w14:paraId="204624DC" w14:textId="77777777" w:rsidR="0054451D" w:rsidRDefault="0054451D" w:rsidP="001361A7">
      <w:pPr>
        <w:adjustRightInd w:val="0"/>
        <w:snapToGrid w:val="0"/>
        <w:spacing w:line="276" w:lineRule="auto"/>
        <w:jc w:val="center"/>
        <w:rPr>
          <w:b/>
          <w:bCs/>
        </w:rPr>
      </w:pPr>
      <w:proofErr w:type="spellStart"/>
      <w:r w:rsidRPr="0054451D">
        <w:rPr>
          <w:b/>
          <w:bCs/>
        </w:rPr>
        <w:t>SolarInvest</w:t>
      </w:r>
      <w:proofErr w:type="spellEnd"/>
      <w:r w:rsidRPr="0054451D">
        <w:rPr>
          <w:b/>
          <w:bCs/>
        </w:rPr>
        <w:t xml:space="preserve"> – Leandro Lima Ribeiro França</w:t>
      </w:r>
    </w:p>
    <w:p w14:paraId="59211C5B" w14:textId="77777777" w:rsidR="00BA10E6" w:rsidRDefault="00BA10E6" w:rsidP="001361A7">
      <w:pPr>
        <w:adjustRightInd w:val="0"/>
        <w:snapToGrid w:val="0"/>
        <w:spacing w:after="240" w:line="276" w:lineRule="auto"/>
        <w:rPr>
          <w:b/>
          <w:bCs/>
        </w:rPr>
      </w:pPr>
    </w:p>
    <w:p w14:paraId="34655FC5" w14:textId="77777777" w:rsidR="00BA10E6" w:rsidRDefault="00BA10E6" w:rsidP="001361A7">
      <w:pPr>
        <w:adjustRightInd w:val="0"/>
        <w:snapToGrid w:val="0"/>
        <w:spacing w:after="240" w:line="276" w:lineRule="auto"/>
        <w:rPr>
          <w:b/>
          <w:bCs/>
        </w:rPr>
      </w:pPr>
    </w:p>
    <w:p w14:paraId="1C618378" w14:textId="77777777" w:rsidR="00BA10E6" w:rsidRDefault="00BA10E6" w:rsidP="001361A7">
      <w:pPr>
        <w:adjustRightInd w:val="0"/>
        <w:snapToGrid w:val="0"/>
        <w:spacing w:after="240" w:line="276" w:lineRule="auto"/>
        <w:rPr>
          <w:b/>
          <w:bCs/>
        </w:rPr>
      </w:pPr>
    </w:p>
    <w:p w14:paraId="12B631AF" w14:textId="3017CEB3" w:rsidR="004959AA" w:rsidRDefault="004959AA" w:rsidP="001361A7">
      <w:pPr>
        <w:adjustRightInd w:val="0"/>
        <w:snapToGrid w:val="0"/>
        <w:spacing w:after="240" w:line="276" w:lineRule="auto"/>
        <w:rPr>
          <w:b/>
          <w:bCs/>
        </w:rPr>
      </w:pPr>
      <w:r w:rsidRPr="00822ABF">
        <w:rPr>
          <w:b/>
          <w:bCs/>
        </w:rPr>
        <w:lastRenderedPageBreak/>
        <w:t>Testemunhas:</w:t>
      </w:r>
    </w:p>
    <w:p w14:paraId="1278A222" w14:textId="430A6CB2" w:rsidR="00BA10E6" w:rsidRDefault="00BA10E6" w:rsidP="001361A7">
      <w:pPr>
        <w:adjustRightInd w:val="0"/>
        <w:snapToGrid w:val="0"/>
        <w:spacing w:line="276" w:lineRule="auto"/>
      </w:pPr>
      <w:r>
        <w:t>Testemunha 1:</w:t>
      </w:r>
      <w:r w:rsidR="00CC2DA9">
        <w:t xml:space="preserve"> ___________________________________________</w:t>
      </w:r>
      <w:r>
        <w:t xml:space="preserve"> </w:t>
      </w:r>
      <w:r w:rsidR="00CC2DA9">
        <w:br/>
        <w:t xml:space="preserve">                          </w:t>
      </w:r>
      <w:r>
        <w:t>{{testemunha1Nome}} – CPF {{testemunha1Cpf}}</w:t>
      </w:r>
    </w:p>
    <w:p w14:paraId="1259CAA5" w14:textId="77777777" w:rsidR="00BA10E6" w:rsidRDefault="00BA10E6" w:rsidP="001361A7">
      <w:pPr>
        <w:adjustRightInd w:val="0"/>
        <w:snapToGrid w:val="0"/>
        <w:spacing w:line="276" w:lineRule="auto"/>
      </w:pPr>
    </w:p>
    <w:p w14:paraId="464E2940" w14:textId="1BA6820F" w:rsidR="00680BFF" w:rsidRDefault="00BA10E6" w:rsidP="001361A7">
      <w:pPr>
        <w:adjustRightInd w:val="0"/>
        <w:snapToGrid w:val="0"/>
        <w:spacing w:line="276" w:lineRule="auto"/>
      </w:pPr>
      <w:r>
        <w:t>Testemunha 2:</w:t>
      </w:r>
      <w:r w:rsidR="00680BFF">
        <w:t xml:space="preserve"> ___________________________________________</w:t>
      </w:r>
      <w:r>
        <w:t xml:space="preserve"> </w:t>
      </w:r>
    </w:p>
    <w:p w14:paraId="58F5FB9B" w14:textId="3CA8D57C" w:rsidR="004959AA" w:rsidRDefault="00680BFF" w:rsidP="001361A7">
      <w:pPr>
        <w:adjustRightInd w:val="0"/>
        <w:snapToGrid w:val="0"/>
        <w:spacing w:line="276" w:lineRule="auto"/>
      </w:pPr>
      <w:r>
        <w:t xml:space="preserve">                          </w:t>
      </w:r>
      <w:r w:rsidR="00BA10E6">
        <w:t>{{testemunha2Nome}} – CPF {{testemunha2Cpf}}</w:t>
      </w:r>
    </w:p>
    <w:sectPr w:rsidR="004959AA" w:rsidSect="001D12F9">
      <w:headerReference w:type="even" r:id="rId9"/>
      <w:headerReference w:type="default" r:id="rId10"/>
      <w:footerReference w:type="default" r:id="rId11"/>
      <w:headerReference w:type="first" r:id="rId12"/>
      <w:pgSz w:w="12240" w:h="15840"/>
      <w:pgMar w:top="1985"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89809" w14:textId="77777777" w:rsidR="00773B58" w:rsidRDefault="00773B58">
      <w:r>
        <w:separator/>
      </w:r>
    </w:p>
  </w:endnote>
  <w:endnote w:type="continuationSeparator" w:id="0">
    <w:p w14:paraId="621E6EA0" w14:textId="77777777" w:rsidR="00773B58" w:rsidRDefault="00773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pleSystemUIFont">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2" w:type="dxa"/>
      <w:tblLook w:val="04A0" w:firstRow="1" w:lastRow="0" w:firstColumn="1" w:lastColumn="0" w:noHBand="0" w:noVBand="1"/>
    </w:tblPr>
    <w:tblGrid>
      <w:gridCol w:w="4961"/>
      <w:gridCol w:w="4961"/>
    </w:tblGrid>
    <w:tr w:rsidR="00C07872" w14:paraId="62711FC6" w14:textId="77777777" w:rsidTr="004E58E2">
      <w:trPr>
        <w:trHeight w:val="467"/>
      </w:trPr>
      <w:tc>
        <w:tcPr>
          <w:tcW w:w="4961" w:type="dxa"/>
        </w:tcPr>
        <w:p w14:paraId="74C7DC1D" w14:textId="77777777" w:rsidR="00C07872" w:rsidRPr="00F47200" w:rsidRDefault="00C07872" w:rsidP="00C07872">
          <w:r w:rsidRPr="00F47200">
            <w:rPr>
              <w:sz w:val="16"/>
            </w:rPr>
            <w:t xml:space="preserve">Contrato de Leasing – </w:t>
          </w:r>
          <w:proofErr w:type="spellStart"/>
          <w:r w:rsidRPr="00F47200">
            <w:rPr>
              <w:sz w:val="16"/>
            </w:rPr>
            <w:t>SolarInvest</w:t>
          </w:r>
          <w:proofErr w:type="spellEnd"/>
          <w:r w:rsidRPr="00F47200">
            <w:rPr>
              <w:sz w:val="16"/>
            </w:rPr>
            <w:t xml:space="preserve"> – Confidencial</w:t>
          </w:r>
          <w:r w:rsidRPr="00F47200">
            <w:rPr>
              <w:sz w:val="16"/>
            </w:rPr>
            <w:br/>
          </w:r>
          <w:r w:rsidRPr="00F47200">
            <w:rPr>
              <w:sz w:val="14"/>
            </w:rPr>
            <w:t>Este documento é parte integrante do contrato.</w:t>
          </w:r>
        </w:p>
      </w:tc>
      <w:tc>
        <w:tcPr>
          <w:tcW w:w="4961" w:type="dxa"/>
        </w:tcPr>
        <w:p w14:paraId="32542DE3" w14:textId="77777777" w:rsidR="00C07872" w:rsidRPr="004E58E2" w:rsidRDefault="00C07872" w:rsidP="004E58E2">
          <w:pPr>
            <w:jc w:val="right"/>
            <w:rPr>
              <w:sz w:val="20"/>
              <w:szCs w:val="20"/>
            </w:rPr>
          </w:pPr>
          <w:r w:rsidRPr="004E58E2">
            <w:rPr>
              <w:sz w:val="20"/>
              <w:szCs w:val="20"/>
            </w:rPr>
            <w:t xml:space="preserve">Página </w:t>
          </w:r>
          <w:r w:rsidRPr="004E58E2">
            <w:rPr>
              <w:sz w:val="20"/>
              <w:szCs w:val="20"/>
            </w:rPr>
            <w:fldChar w:fldCharType="begin"/>
          </w:r>
          <w:r w:rsidRPr="004E58E2">
            <w:rPr>
              <w:sz w:val="20"/>
              <w:szCs w:val="20"/>
            </w:rPr>
            <w:instrText>PAGE</w:instrText>
          </w:r>
          <w:r w:rsidRPr="004E58E2">
            <w:rPr>
              <w:sz w:val="20"/>
              <w:szCs w:val="20"/>
            </w:rPr>
            <w:fldChar w:fldCharType="separate"/>
          </w:r>
          <w:r w:rsidRPr="004E58E2">
            <w:rPr>
              <w:noProof/>
              <w:sz w:val="20"/>
              <w:szCs w:val="20"/>
            </w:rPr>
            <w:t>1</w:t>
          </w:r>
          <w:r w:rsidRPr="004E58E2">
            <w:rPr>
              <w:sz w:val="20"/>
              <w:szCs w:val="20"/>
            </w:rPr>
            <w:fldChar w:fldCharType="end"/>
          </w:r>
          <w:r w:rsidRPr="004E58E2">
            <w:rPr>
              <w:sz w:val="20"/>
              <w:szCs w:val="20"/>
            </w:rPr>
            <w:t xml:space="preserve"> de </w:t>
          </w:r>
          <w:r w:rsidRPr="004E58E2">
            <w:rPr>
              <w:sz w:val="20"/>
              <w:szCs w:val="20"/>
            </w:rPr>
            <w:fldChar w:fldCharType="begin"/>
          </w:r>
          <w:r w:rsidRPr="004E58E2">
            <w:rPr>
              <w:sz w:val="20"/>
              <w:szCs w:val="20"/>
            </w:rPr>
            <w:instrText>NUMPAGES</w:instrText>
          </w:r>
          <w:r w:rsidRPr="004E58E2">
            <w:rPr>
              <w:sz w:val="20"/>
              <w:szCs w:val="20"/>
            </w:rPr>
            <w:fldChar w:fldCharType="separate"/>
          </w:r>
          <w:r w:rsidRPr="004E58E2">
            <w:rPr>
              <w:noProof/>
              <w:sz w:val="20"/>
              <w:szCs w:val="20"/>
            </w:rPr>
            <w:t>1</w:t>
          </w:r>
          <w:r w:rsidRPr="004E58E2">
            <w:rPr>
              <w:sz w:val="20"/>
              <w:szCs w:val="20"/>
            </w:rPr>
            <w:fldChar w:fldCharType="end"/>
          </w:r>
        </w:p>
      </w:tc>
    </w:tr>
  </w:tbl>
  <w:p w14:paraId="28DCE59E" w14:textId="77777777" w:rsidR="00C51635" w:rsidRDefault="00C51635" w:rsidP="008349FB">
    <w:pPr>
      <w:pBdr>
        <w:top w:val="nil"/>
        <w:left w:val="nil"/>
        <w:bottom w:val="nil"/>
        <w:right w:val="nil"/>
        <w:between w:val="nil"/>
      </w:pBdr>
      <w:tabs>
        <w:tab w:val="center" w:pos="4419"/>
        <w:tab w:val="right" w:pos="8838"/>
      </w:tabs>
      <w:jc w:val="center"/>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7A404" w14:textId="77777777" w:rsidR="00773B58" w:rsidRDefault="00773B58">
      <w:r>
        <w:separator/>
      </w:r>
    </w:p>
  </w:footnote>
  <w:footnote w:type="continuationSeparator" w:id="0">
    <w:p w14:paraId="3261E851" w14:textId="77777777" w:rsidR="00773B58" w:rsidRDefault="00773B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67F32" w14:textId="46E7E239" w:rsidR="00F57B2A" w:rsidRDefault="00122B74">
    <w:pPr>
      <w:pStyle w:val="Header"/>
    </w:pPr>
    <w:r>
      <w:rPr>
        <w:noProof/>
      </w:rPr>
    </w:r>
    <w:r w:rsidR="00122B74">
      <w:rPr>
        <w:noProof/>
      </w:rPr>
      <w:pict w14:anchorId="51EEE2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margin-left:0;margin-top:0;width:470.1pt;height:149.05pt;z-index:-251658236;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r>
      <w:rPr>
        <w:noProof/>
      </w:rPr>
    </w:r>
    <w:r w:rsidR="00122B74">
      <w:rPr>
        <w:noProof/>
      </w:rPr>
      <w:pict w14:anchorId="110BD4BF">
        <v:shape id="WordPictureWatermark361223196" o:spid="_x0000_s1029" type="#_x0000_t75" alt="" style="position:absolute;margin-left:0;margin-top:0;width:470.1pt;height:149.05pt;z-index:-251658239;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Ind w:w="5" w:type="dxa"/>
      <w:tblLook w:val="04A0" w:firstRow="1" w:lastRow="0" w:firstColumn="1" w:lastColumn="0" w:noHBand="0" w:noVBand="1"/>
    </w:tblPr>
    <w:tblGrid>
      <w:gridCol w:w="1985"/>
      <w:gridCol w:w="6804"/>
    </w:tblGrid>
    <w:tr w:rsidR="00565DE3" w:rsidRPr="00F47200" w14:paraId="0866923C" w14:textId="77777777" w:rsidTr="00565DE3">
      <w:tc>
        <w:tcPr>
          <w:tcW w:w="1985" w:type="dxa"/>
        </w:tcPr>
        <w:p w14:paraId="59D40EAA" w14:textId="77777777" w:rsidR="00565DE3" w:rsidRDefault="00565DE3" w:rsidP="00565DE3">
          <w:r>
            <w:rPr>
              <w:noProof/>
            </w:rPr>
            <w:drawing>
              <wp:inline distT="0" distB="0" distL="0" distR="0" wp14:anchorId="28147FF6" wp14:editId="357DD88F">
                <wp:extent cx="1097280" cy="347977"/>
                <wp:effectExtent l="0" t="0" r="0" b="0"/>
                <wp:docPr id="1487976048" name="Picture 148797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arInvest_Logo.png"/>
                        <pic:cNvPicPr/>
                      </pic:nvPicPr>
                      <pic:blipFill>
                        <a:blip r:embed="rId1"/>
                        <a:stretch>
                          <a:fillRect/>
                        </a:stretch>
                      </pic:blipFill>
                      <pic:spPr>
                        <a:xfrm>
                          <a:off x="0" y="0"/>
                          <a:ext cx="1097280" cy="347977"/>
                        </a:xfrm>
                        <a:prstGeom prst="rect">
                          <a:avLst/>
                        </a:prstGeom>
                      </pic:spPr>
                    </pic:pic>
                  </a:graphicData>
                </a:graphic>
              </wp:inline>
            </w:drawing>
          </w:r>
        </w:p>
      </w:tc>
      <w:tc>
        <w:tcPr>
          <w:tcW w:w="6804" w:type="dxa"/>
        </w:tcPr>
        <w:p w14:paraId="3743761C" w14:textId="77777777" w:rsidR="00565DE3" w:rsidRDefault="00565DE3" w:rsidP="00565DE3">
          <w:pPr>
            <w:jc w:val="right"/>
            <w:rPr>
              <w:sz w:val="18"/>
            </w:rPr>
          </w:pPr>
          <w:r w:rsidRPr="00F47200">
            <w:rPr>
              <w:sz w:val="18"/>
            </w:rPr>
            <w:t xml:space="preserve">CNPJ: </w:t>
          </w:r>
          <w:r>
            <w:rPr>
              <w:sz w:val="18"/>
            </w:rPr>
            <w:t>60.434.015/0001-90</w:t>
          </w:r>
          <w:r w:rsidRPr="00F47200">
            <w:rPr>
              <w:sz w:val="18"/>
            </w:rPr>
            <w:br/>
          </w:r>
          <w:r>
            <w:rPr>
              <w:sz w:val="18"/>
            </w:rPr>
            <w:t xml:space="preserve">Rua </w:t>
          </w:r>
          <w:proofErr w:type="spellStart"/>
          <w:r>
            <w:rPr>
              <w:sz w:val="18"/>
            </w:rPr>
            <w:t>Goianaz</w:t>
          </w:r>
          <w:proofErr w:type="spellEnd"/>
          <w:r>
            <w:rPr>
              <w:sz w:val="18"/>
            </w:rPr>
            <w:t xml:space="preserve"> </w:t>
          </w:r>
          <w:proofErr w:type="spellStart"/>
          <w:r>
            <w:rPr>
              <w:sz w:val="18"/>
            </w:rPr>
            <w:t>Qd</w:t>
          </w:r>
          <w:proofErr w:type="spellEnd"/>
          <w:r>
            <w:rPr>
              <w:sz w:val="18"/>
            </w:rPr>
            <w:t xml:space="preserve">. 15 Lt.5, Conj </w:t>
          </w:r>
          <w:proofErr w:type="spellStart"/>
          <w:r>
            <w:rPr>
              <w:sz w:val="18"/>
            </w:rPr>
            <w:t>Mirrage</w:t>
          </w:r>
          <w:proofErr w:type="spellEnd"/>
          <w:r w:rsidRPr="00F47200">
            <w:rPr>
              <w:sz w:val="18"/>
            </w:rPr>
            <w:t xml:space="preserve"> – Anápolis/GO</w:t>
          </w:r>
        </w:p>
        <w:p w14:paraId="3216EEA8" w14:textId="77777777" w:rsidR="00565DE3" w:rsidRDefault="00565DE3" w:rsidP="00565DE3">
          <w:pPr>
            <w:jc w:val="right"/>
            <w:rPr>
              <w:sz w:val="18"/>
            </w:rPr>
          </w:pPr>
        </w:p>
        <w:p w14:paraId="34CE7EBF" w14:textId="77777777" w:rsidR="00565DE3" w:rsidRPr="00004BB8" w:rsidRDefault="00565DE3" w:rsidP="00565DE3">
          <w:pPr>
            <w:jc w:val="right"/>
            <w:rPr>
              <w:b/>
              <w:sz w:val="18"/>
              <w:szCs w:val="18"/>
            </w:rPr>
          </w:pPr>
          <w:r w:rsidRPr="00004BB8">
            <w:rPr>
              <w:b/>
              <w:sz w:val="18"/>
              <w:szCs w:val="18"/>
            </w:rPr>
            <w:t>CONTRATO DE LEASING DE SISTEMA FOTOVOLTAICO</w:t>
          </w:r>
        </w:p>
        <w:p w14:paraId="70E12573" w14:textId="77777777" w:rsidR="00565DE3" w:rsidRPr="00F47200" w:rsidRDefault="00565DE3" w:rsidP="00565DE3">
          <w:pPr>
            <w:jc w:val="right"/>
          </w:pPr>
        </w:p>
      </w:tc>
    </w:tr>
  </w:tbl>
  <w:p w14:paraId="6204B906" w14:textId="48DE8810" w:rsidR="00481C14" w:rsidRDefault="00122B74" w:rsidP="0091187B">
    <w:pPr>
      <w:pStyle w:val="Header"/>
    </w:pPr>
    <w:r>
      <w:rPr>
        <w:noProof/>
      </w:rPr>
    </w:r>
    <w:r w:rsidR="00122B74">
      <w:rPr>
        <w:noProof/>
      </w:rPr>
      <w:pict w14:anchorId="5E42EA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margin-left:0;margin-top:0;width:470.1pt;height:149.05pt;z-index:-251658235;mso-wrap-edited:f;mso-width-percent:0;mso-height-percent:0;mso-position-horizontal:center;mso-position-horizontal-relative:margin;mso-position-vertical:center;mso-position-vertical-relative:margin;mso-width-percent:0;mso-height-percent:0" o:allowincell="f">
          <v:imagedata r:id="rId2" o:title="SolarInvest_Logo" gain="19661f" blacklevel="22938f"/>
          <w10:wrap anchorx="margin" anchory="margin"/>
        </v:shape>
      </w:pict>
    </w:r>
    <w:r>
      <w:rPr>
        <w:noProof/>
      </w:rPr>
    </w:r>
    <w:r w:rsidR="00122B74">
      <w:rPr>
        <w:noProof/>
      </w:rPr>
      <w:pict w14:anchorId="0412A60E">
        <v:shape id="_x0000_s1027" type="#_x0000_t75" alt="" style="position:absolute;margin-left:0;margin-top:0;width:470.1pt;height:149.05pt;z-index:-251658238;mso-wrap-edited:f;mso-width-percent:0;mso-height-percent:0;mso-position-horizontal:center;mso-position-horizontal-relative:margin;mso-position-vertical:center;mso-position-vertical-relative:margin;mso-width-percent:0;mso-height-percent:0" o:allowincell="f">
          <v:imagedata r:id="rId2" o:title="SolarInvest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7E074" w14:textId="1C16A21C" w:rsidR="00F57B2A" w:rsidRDefault="00122B74">
    <w:pPr>
      <w:pStyle w:val="Header"/>
    </w:pPr>
    <w:r>
      <w:rPr>
        <w:noProof/>
      </w:rPr>
    </w:r>
    <w:r w:rsidR="00122B74">
      <w:rPr>
        <w:noProof/>
      </w:rPr>
      <w:pict w14:anchorId="70C2D8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0;margin-top:0;width:470.1pt;height:149.05pt;z-index:-251658237;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r>
      <w:rPr>
        <w:noProof/>
      </w:rPr>
    </w:r>
    <w:r w:rsidR="00122B74">
      <w:rPr>
        <w:noProof/>
      </w:rPr>
      <w:pict w14:anchorId="593632C2">
        <v:shape id="WordPictureWatermark361223195" o:spid="_x0000_s1025" type="#_x0000_t75" alt="" style="position:absolute;margin-left:0;margin-top:0;width:470.1pt;height:149.05pt;z-index:-251658240;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271A7"/>
    <w:multiLevelType w:val="multilevel"/>
    <w:tmpl w:val="E59A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174C93"/>
    <w:multiLevelType w:val="multilevel"/>
    <w:tmpl w:val="CBFC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8415EA"/>
    <w:multiLevelType w:val="multilevel"/>
    <w:tmpl w:val="C5AA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BB07FE"/>
    <w:multiLevelType w:val="multilevel"/>
    <w:tmpl w:val="9842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47C9C"/>
    <w:multiLevelType w:val="multilevel"/>
    <w:tmpl w:val="6396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72CB2"/>
    <w:multiLevelType w:val="multilevel"/>
    <w:tmpl w:val="DFE2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E4402"/>
    <w:multiLevelType w:val="multilevel"/>
    <w:tmpl w:val="ACEA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131968"/>
    <w:multiLevelType w:val="multilevel"/>
    <w:tmpl w:val="CF72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D27D79"/>
    <w:multiLevelType w:val="multilevel"/>
    <w:tmpl w:val="E364F064"/>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863349"/>
    <w:multiLevelType w:val="multilevel"/>
    <w:tmpl w:val="781A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705069">
    <w:abstractNumId w:val="0"/>
  </w:num>
  <w:num w:numId="2" w16cid:durableId="542720158">
    <w:abstractNumId w:val="6"/>
  </w:num>
  <w:num w:numId="3" w16cid:durableId="878468839">
    <w:abstractNumId w:val="8"/>
  </w:num>
  <w:num w:numId="4" w16cid:durableId="152767908">
    <w:abstractNumId w:val="7"/>
  </w:num>
  <w:num w:numId="5" w16cid:durableId="322781365">
    <w:abstractNumId w:val="9"/>
  </w:num>
  <w:num w:numId="6" w16cid:durableId="1693915437">
    <w:abstractNumId w:val="5"/>
  </w:num>
  <w:num w:numId="7" w16cid:durableId="1784152195">
    <w:abstractNumId w:val="4"/>
  </w:num>
  <w:num w:numId="8" w16cid:durableId="257032816">
    <w:abstractNumId w:val="3"/>
  </w:num>
  <w:num w:numId="9" w16cid:durableId="810943566">
    <w:abstractNumId w:val="2"/>
  </w:num>
  <w:num w:numId="10" w16cid:durableId="906383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C1C"/>
    <w:rsid w:val="000005F0"/>
    <w:rsid w:val="000017FA"/>
    <w:rsid w:val="0000387D"/>
    <w:rsid w:val="00004BB8"/>
    <w:rsid w:val="000062EB"/>
    <w:rsid w:val="00007DAF"/>
    <w:rsid w:val="000221EC"/>
    <w:rsid w:val="00025F38"/>
    <w:rsid w:val="0002649B"/>
    <w:rsid w:val="00036C3D"/>
    <w:rsid w:val="00037042"/>
    <w:rsid w:val="00040690"/>
    <w:rsid w:val="00041BAA"/>
    <w:rsid w:val="00042578"/>
    <w:rsid w:val="000572C9"/>
    <w:rsid w:val="000614AF"/>
    <w:rsid w:val="00065F47"/>
    <w:rsid w:val="00066586"/>
    <w:rsid w:val="0008458E"/>
    <w:rsid w:val="00086704"/>
    <w:rsid w:val="00091DE6"/>
    <w:rsid w:val="000A0677"/>
    <w:rsid w:val="000A5A7F"/>
    <w:rsid w:val="000A5FF2"/>
    <w:rsid w:val="000A7B67"/>
    <w:rsid w:val="000B491B"/>
    <w:rsid w:val="000C268F"/>
    <w:rsid w:val="000D41C9"/>
    <w:rsid w:val="000D7930"/>
    <w:rsid w:val="000E58F8"/>
    <w:rsid w:val="000E6B17"/>
    <w:rsid w:val="000F1E73"/>
    <w:rsid w:val="000F43ED"/>
    <w:rsid w:val="000F5891"/>
    <w:rsid w:val="00103D3E"/>
    <w:rsid w:val="0010769D"/>
    <w:rsid w:val="00113CCC"/>
    <w:rsid w:val="0011573F"/>
    <w:rsid w:val="001204E7"/>
    <w:rsid w:val="00122B74"/>
    <w:rsid w:val="001247B4"/>
    <w:rsid w:val="0012585C"/>
    <w:rsid w:val="00130E47"/>
    <w:rsid w:val="00132E08"/>
    <w:rsid w:val="00132F69"/>
    <w:rsid w:val="00134637"/>
    <w:rsid w:val="001361A7"/>
    <w:rsid w:val="00143BA0"/>
    <w:rsid w:val="00144DFB"/>
    <w:rsid w:val="00147D62"/>
    <w:rsid w:val="00162423"/>
    <w:rsid w:val="00170695"/>
    <w:rsid w:val="001710DE"/>
    <w:rsid w:val="001746E3"/>
    <w:rsid w:val="00183D04"/>
    <w:rsid w:val="00186F46"/>
    <w:rsid w:val="0018747F"/>
    <w:rsid w:val="001875C8"/>
    <w:rsid w:val="00194C78"/>
    <w:rsid w:val="00197708"/>
    <w:rsid w:val="001C0740"/>
    <w:rsid w:val="001C1F1A"/>
    <w:rsid w:val="001C3751"/>
    <w:rsid w:val="001C6A0A"/>
    <w:rsid w:val="001D12F9"/>
    <w:rsid w:val="001D366C"/>
    <w:rsid w:val="001E2683"/>
    <w:rsid w:val="001E29E6"/>
    <w:rsid w:val="001E2A73"/>
    <w:rsid w:val="001E78F7"/>
    <w:rsid w:val="001F04A7"/>
    <w:rsid w:val="002026FD"/>
    <w:rsid w:val="00206A49"/>
    <w:rsid w:val="00206E10"/>
    <w:rsid w:val="00207D5A"/>
    <w:rsid w:val="00212E83"/>
    <w:rsid w:val="00226E06"/>
    <w:rsid w:val="00234AA8"/>
    <w:rsid w:val="0023630C"/>
    <w:rsid w:val="0023661C"/>
    <w:rsid w:val="002412CF"/>
    <w:rsid w:val="002450B7"/>
    <w:rsid w:val="00250A32"/>
    <w:rsid w:val="0025310B"/>
    <w:rsid w:val="002569B2"/>
    <w:rsid w:val="00256A83"/>
    <w:rsid w:val="0026049C"/>
    <w:rsid w:val="002652FE"/>
    <w:rsid w:val="0027626B"/>
    <w:rsid w:val="00280B88"/>
    <w:rsid w:val="002938BB"/>
    <w:rsid w:val="002A347C"/>
    <w:rsid w:val="002A66A1"/>
    <w:rsid w:val="002A7014"/>
    <w:rsid w:val="002A7750"/>
    <w:rsid w:val="002B53F6"/>
    <w:rsid w:val="002B6511"/>
    <w:rsid w:val="002C4678"/>
    <w:rsid w:val="002C6FDD"/>
    <w:rsid w:val="002D1BEA"/>
    <w:rsid w:val="002D44CE"/>
    <w:rsid w:val="002E1EAE"/>
    <w:rsid w:val="002F367C"/>
    <w:rsid w:val="00300828"/>
    <w:rsid w:val="00302255"/>
    <w:rsid w:val="00311753"/>
    <w:rsid w:val="00321D82"/>
    <w:rsid w:val="003300CD"/>
    <w:rsid w:val="00332067"/>
    <w:rsid w:val="00333843"/>
    <w:rsid w:val="00333E13"/>
    <w:rsid w:val="00344B2E"/>
    <w:rsid w:val="0034579F"/>
    <w:rsid w:val="00350DC2"/>
    <w:rsid w:val="00351FF0"/>
    <w:rsid w:val="003610A0"/>
    <w:rsid w:val="00362074"/>
    <w:rsid w:val="00367661"/>
    <w:rsid w:val="0037099C"/>
    <w:rsid w:val="00371111"/>
    <w:rsid w:val="0037362C"/>
    <w:rsid w:val="0038033D"/>
    <w:rsid w:val="003804C9"/>
    <w:rsid w:val="003844F7"/>
    <w:rsid w:val="00394765"/>
    <w:rsid w:val="003A0FDA"/>
    <w:rsid w:val="003A1711"/>
    <w:rsid w:val="003A529B"/>
    <w:rsid w:val="003B14D1"/>
    <w:rsid w:val="003C270C"/>
    <w:rsid w:val="003C4BC4"/>
    <w:rsid w:val="003E4CA7"/>
    <w:rsid w:val="003F5078"/>
    <w:rsid w:val="003F5B93"/>
    <w:rsid w:val="003F6EFF"/>
    <w:rsid w:val="0040714E"/>
    <w:rsid w:val="0041439C"/>
    <w:rsid w:val="00420E72"/>
    <w:rsid w:val="00421FC2"/>
    <w:rsid w:val="00423291"/>
    <w:rsid w:val="004313E0"/>
    <w:rsid w:val="00431953"/>
    <w:rsid w:val="004359D2"/>
    <w:rsid w:val="00440978"/>
    <w:rsid w:val="0044144B"/>
    <w:rsid w:val="00445321"/>
    <w:rsid w:val="00446C0D"/>
    <w:rsid w:val="00450135"/>
    <w:rsid w:val="00450AD4"/>
    <w:rsid w:val="00452FAB"/>
    <w:rsid w:val="00453362"/>
    <w:rsid w:val="00454A3B"/>
    <w:rsid w:val="004623F0"/>
    <w:rsid w:val="00467417"/>
    <w:rsid w:val="004701F0"/>
    <w:rsid w:val="00475B1A"/>
    <w:rsid w:val="00477B58"/>
    <w:rsid w:val="00481C14"/>
    <w:rsid w:val="00490898"/>
    <w:rsid w:val="004916D7"/>
    <w:rsid w:val="004959AA"/>
    <w:rsid w:val="004A5A65"/>
    <w:rsid w:val="004B06AE"/>
    <w:rsid w:val="004C2DC7"/>
    <w:rsid w:val="004C662B"/>
    <w:rsid w:val="004D00A8"/>
    <w:rsid w:val="004D04B9"/>
    <w:rsid w:val="004D083F"/>
    <w:rsid w:val="004D0E33"/>
    <w:rsid w:val="004D2E88"/>
    <w:rsid w:val="004D7E84"/>
    <w:rsid w:val="004E58E2"/>
    <w:rsid w:val="004E5B6A"/>
    <w:rsid w:val="004F200E"/>
    <w:rsid w:val="005031BF"/>
    <w:rsid w:val="00505447"/>
    <w:rsid w:val="00521B94"/>
    <w:rsid w:val="00523B40"/>
    <w:rsid w:val="00533949"/>
    <w:rsid w:val="0053491A"/>
    <w:rsid w:val="0053617F"/>
    <w:rsid w:val="0054451D"/>
    <w:rsid w:val="00545701"/>
    <w:rsid w:val="00546588"/>
    <w:rsid w:val="005472C2"/>
    <w:rsid w:val="00551820"/>
    <w:rsid w:val="0055262D"/>
    <w:rsid w:val="00565DE3"/>
    <w:rsid w:val="00566F5D"/>
    <w:rsid w:val="00570AF1"/>
    <w:rsid w:val="00575F1B"/>
    <w:rsid w:val="00580189"/>
    <w:rsid w:val="00582C4C"/>
    <w:rsid w:val="005856DC"/>
    <w:rsid w:val="0059329E"/>
    <w:rsid w:val="005A687D"/>
    <w:rsid w:val="005B121A"/>
    <w:rsid w:val="005B6A96"/>
    <w:rsid w:val="005C3B32"/>
    <w:rsid w:val="005C6155"/>
    <w:rsid w:val="005D0AB3"/>
    <w:rsid w:val="005D4F50"/>
    <w:rsid w:val="005D69D6"/>
    <w:rsid w:val="005D78F5"/>
    <w:rsid w:val="005F2AAF"/>
    <w:rsid w:val="005F6474"/>
    <w:rsid w:val="005F6A1C"/>
    <w:rsid w:val="00610A35"/>
    <w:rsid w:val="00612F5A"/>
    <w:rsid w:val="0061337C"/>
    <w:rsid w:val="00623B2A"/>
    <w:rsid w:val="00630FA1"/>
    <w:rsid w:val="006312FE"/>
    <w:rsid w:val="006424C8"/>
    <w:rsid w:val="00655327"/>
    <w:rsid w:val="00680BFF"/>
    <w:rsid w:val="00690C97"/>
    <w:rsid w:val="0069737A"/>
    <w:rsid w:val="006A4C05"/>
    <w:rsid w:val="006A517A"/>
    <w:rsid w:val="006B42C8"/>
    <w:rsid w:val="006C1E2B"/>
    <w:rsid w:val="006C548D"/>
    <w:rsid w:val="006D53F7"/>
    <w:rsid w:val="006E082A"/>
    <w:rsid w:val="006E1EEE"/>
    <w:rsid w:val="006E5BEC"/>
    <w:rsid w:val="006F0D94"/>
    <w:rsid w:val="006F4FCC"/>
    <w:rsid w:val="00702048"/>
    <w:rsid w:val="0071058D"/>
    <w:rsid w:val="007149C6"/>
    <w:rsid w:val="00715C83"/>
    <w:rsid w:val="0071716C"/>
    <w:rsid w:val="007336A6"/>
    <w:rsid w:val="00734119"/>
    <w:rsid w:val="00736761"/>
    <w:rsid w:val="00736813"/>
    <w:rsid w:val="00741A1E"/>
    <w:rsid w:val="00750E07"/>
    <w:rsid w:val="00751C28"/>
    <w:rsid w:val="00755F1F"/>
    <w:rsid w:val="00756573"/>
    <w:rsid w:val="00772531"/>
    <w:rsid w:val="00773B58"/>
    <w:rsid w:val="00786665"/>
    <w:rsid w:val="0078740B"/>
    <w:rsid w:val="00792391"/>
    <w:rsid w:val="00794FC9"/>
    <w:rsid w:val="0079643C"/>
    <w:rsid w:val="007964E4"/>
    <w:rsid w:val="007A1F55"/>
    <w:rsid w:val="007B22F6"/>
    <w:rsid w:val="007B68D0"/>
    <w:rsid w:val="007C3E8F"/>
    <w:rsid w:val="007C5DB7"/>
    <w:rsid w:val="007D0078"/>
    <w:rsid w:val="007D0347"/>
    <w:rsid w:val="007D3A14"/>
    <w:rsid w:val="007D6476"/>
    <w:rsid w:val="007D7800"/>
    <w:rsid w:val="007E0A94"/>
    <w:rsid w:val="007E270F"/>
    <w:rsid w:val="007E5BFA"/>
    <w:rsid w:val="007F2A70"/>
    <w:rsid w:val="00806122"/>
    <w:rsid w:val="008067FF"/>
    <w:rsid w:val="008119D8"/>
    <w:rsid w:val="00814E1B"/>
    <w:rsid w:val="008224D5"/>
    <w:rsid w:val="008225BF"/>
    <w:rsid w:val="00822ABF"/>
    <w:rsid w:val="008309EA"/>
    <w:rsid w:val="008349FB"/>
    <w:rsid w:val="0083644C"/>
    <w:rsid w:val="00843C97"/>
    <w:rsid w:val="00844D3D"/>
    <w:rsid w:val="00845E1B"/>
    <w:rsid w:val="00850FBE"/>
    <w:rsid w:val="00852DF5"/>
    <w:rsid w:val="00854631"/>
    <w:rsid w:val="00855E37"/>
    <w:rsid w:val="00856B89"/>
    <w:rsid w:val="00864FAB"/>
    <w:rsid w:val="00867C75"/>
    <w:rsid w:val="00871DEC"/>
    <w:rsid w:val="00875191"/>
    <w:rsid w:val="0088681D"/>
    <w:rsid w:val="00890202"/>
    <w:rsid w:val="0089357D"/>
    <w:rsid w:val="008B1A7B"/>
    <w:rsid w:val="008C2475"/>
    <w:rsid w:val="008C4EE8"/>
    <w:rsid w:val="008D5631"/>
    <w:rsid w:val="008D65DD"/>
    <w:rsid w:val="008D79D6"/>
    <w:rsid w:val="008E51E5"/>
    <w:rsid w:val="008F169F"/>
    <w:rsid w:val="0091187B"/>
    <w:rsid w:val="00925513"/>
    <w:rsid w:val="00930216"/>
    <w:rsid w:val="00946C25"/>
    <w:rsid w:val="009536BE"/>
    <w:rsid w:val="009625AD"/>
    <w:rsid w:val="00966532"/>
    <w:rsid w:val="009735A5"/>
    <w:rsid w:val="00981BDB"/>
    <w:rsid w:val="00991B1F"/>
    <w:rsid w:val="00997C67"/>
    <w:rsid w:val="009A2118"/>
    <w:rsid w:val="009A323B"/>
    <w:rsid w:val="009A3B1E"/>
    <w:rsid w:val="009A6A9B"/>
    <w:rsid w:val="009A76F1"/>
    <w:rsid w:val="009B6B6A"/>
    <w:rsid w:val="009C1440"/>
    <w:rsid w:val="009D1197"/>
    <w:rsid w:val="009D3BBB"/>
    <w:rsid w:val="009D3C1C"/>
    <w:rsid w:val="009D5C65"/>
    <w:rsid w:val="009D67AA"/>
    <w:rsid w:val="009E1257"/>
    <w:rsid w:val="009F2B53"/>
    <w:rsid w:val="00A06447"/>
    <w:rsid w:val="00A12F50"/>
    <w:rsid w:val="00A21219"/>
    <w:rsid w:val="00A26615"/>
    <w:rsid w:val="00A43277"/>
    <w:rsid w:val="00A47055"/>
    <w:rsid w:val="00A632E3"/>
    <w:rsid w:val="00A66F45"/>
    <w:rsid w:val="00A7241F"/>
    <w:rsid w:val="00A752F4"/>
    <w:rsid w:val="00A76BB1"/>
    <w:rsid w:val="00A81127"/>
    <w:rsid w:val="00A841AA"/>
    <w:rsid w:val="00A845DE"/>
    <w:rsid w:val="00A92B5C"/>
    <w:rsid w:val="00AC6AFE"/>
    <w:rsid w:val="00AD316A"/>
    <w:rsid w:val="00AD656C"/>
    <w:rsid w:val="00AE6FE5"/>
    <w:rsid w:val="00AE7EE4"/>
    <w:rsid w:val="00AF72B1"/>
    <w:rsid w:val="00B03E9D"/>
    <w:rsid w:val="00B11195"/>
    <w:rsid w:val="00B16DD1"/>
    <w:rsid w:val="00B26836"/>
    <w:rsid w:val="00B273A2"/>
    <w:rsid w:val="00B33541"/>
    <w:rsid w:val="00B34E64"/>
    <w:rsid w:val="00B4462D"/>
    <w:rsid w:val="00B45F53"/>
    <w:rsid w:val="00B5129A"/>
    <w:rsid w:val="00B5225A"/>
    <w:rsid w:val="00B54FBD"/>
    <w:rsid w:val="00B769FF"/>
    <w:rsid w:val="00B77879"/>
    <w:rsid w:val="00B803EA"/>
    <w:rsid w:val="00B8186B"/>
    <w:rsid w:val="00B81A57"/>
    <w:rsid w:val="00B8520C"/>
    <w:rsid w:val="00B90F49"/>
    <w:rsid w:val="00B9263C"/>
    <w:rsid w:val="00B972CD"/>
    <w:rsid w:val="00B9758E"/>
    <w:rsid w:val="00BA0F5F"/>
    <w:rsid w:val="00BA10E6"/>
    <w:rsid w:val="00BB0A6F"/>
    <w:rsid w:val="00BB35A8"/>
    <w:rsid w:val="00BB57EF"/>
    <w:rsid w:val="00BC2196"/>
    <w:rsid w:val="00BC4EAA"/>
    <w:rsid w:val="00BD212A"/>
    <w:rsid w:val="00BD6AFB"/>
    <w:rsid w:val="00BE0DAF"/>
    <w:rsid w:val="00BF2F37"/>
    <w:rsid w:val="00BF50F7"/>
    <w:rsid w:val="00C016DD"/>
    <w:rsid w:val="00C07872"/>
    <w:rsid w:val="00C105FC"/>
    <w:rsid w:val="00C10C98"/>
    <w:rsid w:val="00C12700"/>
    <w:rsid w:val="00C244C0"/>
    <w:rsid w:val="00C2458E"/>
    <w:rsid w:val="00C31DA1"/>
    <w:rsid w:val="00C324DD"/>
    <w:rsid w:val="00C32798"/>
    <w:rsid w:val="00C34E3D"/>
    <w:rsid w:val="00C363E3"/>
    <w:rsid w:val="00C43C23"/>
    <w:rsid w:val="00C4594C"/>
    <w:rsid w:val="00C51635"/>
    <w:rsid w:val="00C61769"/>
    <w:rsid w:val="00C669C6"/>
    <w:rsid w:val="00C81B91"/>
    <w:rsid w:val="00C830F4"/>
    <w:rsid w:val="00C85992"/>
    <w:rsid w:val="00C85B2D"/>
    <w:rsid w:val="00C90CE7"/>
    <w:rsid w:val="00C91459"/>
    <w:rsid w:val="00C94EBD"/>
    <w:rsid w:val="00CA185A"/>
    <w:rsid w:val="00CA1C4E"/>
    <w:rsid w:val="00CA35F3"/>
    <w:rsid w:val="00CA6B07"/>
    <w:rsid w:val="00CB6FB0"/>
    <w:rsid w:val="00CC2DA9"/>
    <w:rsid w:val="00CC2E77"/>
    <w:rsid w:val="00CC672C"/>
    <w:rsid w:val="00CD5ED3"/>
    <w:rsid w:val="00CD6AC1"/>
    <w:rsid w:val="00CE1C72"/>
    <w:rsid w:val="00CE7077"/>
    <w:rsid w:val="00CF5DA9"/>
    <w:rsid w:val="00D02EEC"/>
    <w:rsid w:val="00D04563"/>
    <w:rsid w:val="00D12AAC"/>
    <w:rsid w:val="00D20956"/>
    <w:rsid w:val="00D273C2"/>
    <w:rsid w:val="00D27FE8"/>
    <w:rsid w:val="00D32A89"/>
    <w:rsid w:val="00D4754B"/>
    <w:rsid w:val="00D54422"/>
    <w:rsid w:val="00D560E9"/>
    <w:rsid w:val="00D62BED"/>
    <w:rsid w:val="00D636BF"/>
    <w:rsid w:val="00D65C1F"/>
    <w:rsid w:val="00D70263"/>
    <w:rsid w:val="00D70994"/>
    <w:rsid w:val="00D715DB"/>
    <w:rsid w:val="00D73A39"/>
    <w:rsid w:val="00D7603D"/>
    <w:rsid w:val="00D77946"/>
    <w:rsid w:val="00D8004B"/>
    <w:rsid w:val="00D85221"/>
    <w:rsid w:val="00DA132B"/>
    <w:rsid w:val="00DA7DD0"/>
    <w:rsid w:val="00DB524A"/>
    <w:rsid w:val="00DC4274"/>
    <w:rsid w:val="00DC7BBD"/>
    <w:rsid w:val="00DD4471"/>
    <w:rsid w:val="00DE261F"/>
    <w:rsid w:val="00DE38AC"/>
    <w:rsid w:val="00DE4B80"/>
    <w:rsid w:val="00E003FF"/>
    <w:rsid w:val="00E01AE3"/>
    <w:rsid w:val="00E34028"/>
    <w:rsid w:val="00E45E9D"/>
    <w:rsid w:val="00E51957"/>
    <w:rsid w:val="00E520FE"/>
    <w:rsid w:val="00E704BE"/>
    <w:rsid w:val="00E71CCD"/>
    <w:rsid w:val="00E72F66"/>
    <w:rsid w:val="00E73B12"/>
    <w:rsid w:val="00E75F2D"/>
    <w:rsid w:val="00EA7A30"/>
    <w:rsid w:val="00EB0C04"/>
    <w:rsid w:val="00EB6232"/>
    <w:rsid w:val="00EB6CBC"/>
    <w:rsid w:val="00EB7B67"/>
    <w:rsid w:val="00EC4C43"/>
    <w:rsid w:val="00ED476F"/>
    <w:rsid w:val="00EE1F06"/>
    <w:rsid w:val="00EE35D1"/>
    <w:rsid w:val="00EF6D73"/>
    <w:rsid w:val="00F1467A"/>
    <w:rsid w:val="00F20A13"/>
    <w:rsid w:val="00F2488B"/>
    <w:rsid w:val="00F252C7"/>
    <w:rsid w:val="00F26664"/>
    <w:rsid w:val="00F31A94"/>
    <w:rsid w:val="00F360D7"/>
    <w:rsid w:val="00F434EB"/>
    <w:rsid w:val="00F44819"/>
    <w:rsid w:val="00F46486"/>
    <w:rsid w:val="00F53B6D"/>
    <w:rsid w:val="00F56D6B"/>
    <w:rsid w:val="00F57B2A"/>
    <w:rsid w:val="00F60C77"/>
    <w:rsid w:val="00F7406D"/>
    <w:rsid w:val="00F74A5B"/>
    <w:rsid w:val="00F76B8B"/>
    <w:rsid w:val="00F81811"/>
    <w:rsid w:val="00F8203F"/>
    <w:rsid w:val="00F82C84"/>
    <w:rsid w:val="00F833E5"/>
    <w:rsid w:val="00F84B13"/>
    <w:rsid w:val="00FA43DB"/>
    <w:rsid w:val="00FA54FC"/>
    <w:rsid w:val="00FB242C"/>
    <w:rsid w:val="00FB3506"/>
    <w:rsid w:val="00FB6CA8"/>
    <w:rsid w:val="00FB7BBF"/>
    <w:rsid w:val="00FC0FF9"/>
    <w:rsid w:val="00FC35B4"/>
    <w:rsid w:val="00FE256F"/>
    <w:rsid w:val="00FE428E"/>
    <w:rsid w:val="00FF0528"/>
    <w:rsid w:val="00FF624C"/>
    <w:rsid w:val="00FF69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8E406"/>
  <w15:docId w15:val="{C921B8F9-E309-0B41-ABB6-675D1DCB1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5C8"/>
    <w:rPr>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9735A5"/>
    <w:pPr>
      <w:tabs>
        <w:tab w:val="center" w:pos="4252"/>
        <w:tab w:val="right" w:pos="8504"/>
      </w:tabs>
    </w:pPr>
  </w:style>
  <w:style w:type="character" w:customStyle="1" w:styleId="HeaderChar">
    <w:name w:val="Header Char"/>
    <w:basedOn w:val="DefaultParagraphFont"/>
    <w:link w:val="Header"/>
    <w:uiPriority w:val="99"/>
    <w:rsid w:val="009735A5"/>
  </w:style>
  <w:style w:type="paragraph" w:styleId="Footer">
    <w:name w:val="footer"/>
    <w:basedOn w:val="Normal"/>
    <w:link w:val="FooterChar"/>
    <w:uiPriority w:val="99"/>
    <w:unhideWhenUsed/>
    <w:rsid w:val="009735A5"/>
    <w:pPr>
      <w:tabs>
        <w:tab w:val="center" w:pos="4252"/>
        <w:tab w:val="right" w:pos="8504"/>
      </w:tabs>
    </w:pPr>
  </w:style>
  <w:style w:type="character" w:customStyle="1" w:styleId="FooterChar">
    <w:name w:val="Footer Char"/>
    <w:basedOn w:val="DefaultParagraphFont"/>
    <w:link w:val="Footer"/>
    <w:uiPriority w:val="99"/>
    <w:rsid w:val="009735A5"/>
  </w:style>
  <w:style w:type="paragraph" w:styleId="ListParagraph">
    <w:name w:val="List Paragraph"/>
    <w:basedOn w:val="Normal"/>
    <w:uiPriority w:val="34"/>
    <w:qFormat/>
    <w:rsid w:val="0002649B"/>
    <w:pPr>
      <w:ind w:left="720"/>
      <w:contextualSpacing/>
    </w:pPr>
  </w:style>
  <w:style w:type="character" w:styleId="Strong">
    <w:name w:val="Strong"/>
    <w:basedOn w:val="DefaultParagraphFont"/>
    <w:uiPriority w:val="22"/>
    <w:qFormat/>
    <w:rsid w:val="00981BDB"/>
    <w:rPr>
      <w:b/>
      <w:bCs/>
    </w:rPr>
  </w:style>
  <w:style w:type="paragraph" w:styleId="NormalWeb">
    <w:name w:val="Normal (Web)"/>
    <w:basedOn w:val="Normal"/>
    <w:uiPriority w:val="99"/>
    <w:unhideWhenUsed/>
    <w:rsid w:val="00134637"/>
    <w:pPr>
      <w:spacing w:before="100" w:beforeAutospacing="1" w:after="100" w:afterAutospacing="1"/>
    </w:pPr>
  </w:style>
  <w:style w:type="paragraph" w:customStyle="1" w:styleId="p1">
    <w:name w:val="p1"/>
    <w:basedOn w:val="Normal"/>
    <w:rsid w:val="005D0AB3"/>
    <w:pPr>
      <w:spacing w:before="100" w:beforeAutospacing="1" w:after="100" w:afterAutospacing="1"/>
    </w:pPr>
  </w:style>
  <w:style w:type="paragraph" w:customStyle="1" w:styleId="p2">
    <w:name w:val="p2"/>
    <w:basedOn w:val="Normal"/>
    <w:rsid w:val="005D0AB3"/>
    <w:pPr>
      <w:spacing w:before="100" w:beforeAutospacing="1" w:after="100" w:afterAutospacing="1"/>
    </w:pPr>
  </w:style>
  <w:style w:type="character" w:customStyle="1" w:styleId="s1">
    <w:name w:val="s1"/>
    <w:basedOn w:val="DefaultParagraphFont"/>
    <w:rsid w:val="005D0AB3"/>
  </w:style>
  <w:style w:type="paragraph" w:customStyle="1" w:styleId="p3">
    <w:name w:val="p3"/>
    <w:basedOn w:val="Normal"/>
    <w:rsid w:val="005D0AB3"/>
    <w:pPr>
      <w:spacing w:before="100" w:beforeAutospacing="1" w:after="100" w:afterAutospacing="1"/>
    </w:pPr>
  </w:style>
  <w:style w:type="table" w:styleId="TableGrid">
    <w:name w:val="Table Grid"/>
    <w:basedOn w:val="TableNormal"/>
    <w:uiPriority w:val="39"/>
    <w:rsid w:val="00565D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65DE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565DE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65DE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565DE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2">
    <w:name w:val="s2"/>
    <w:basedOn w:val="DefaultParagraphFont"/>
    <w:rsid w:val="000005F0"/>
  </w:style>
  <w:style w:type="character" w:customStyle="1" w:styleId="Heading3Char">
    <w:name w:val="Heading 3 Char"/>
    <w:basedOn w:val="DefaultParagraphFont"/>
    <w:link w:val="Heading3"/>
    <w:uiPriority w:val="9"/>
    <w:rsid w:val="001875C8"/>
    <w:rPr>
      <w:b/>
      <w:sz w:val="28"/>
      <w:szCs w:val="28"/>
    </w:rPr>
  </w:style>
  <w:style w:type="paragraph" w:customStyle="1" w:styleId="p4">
    <w:name w:val="p4"/>
    <w:basedOn w:val="Normal"/>
    <w:rsid w:val="003A0FDA"/>
    <w:pPr>
      <w:spacing w:before="100" w:beforeAutospacing="1" w:after="100" w:afterAutospacing="1"/>
    </w:pPr>
  </w:style>
  <w:style w:type="character" w:customStyle="1" w:styleId="s3">
    <w:name w:val="s3"/>
    <w:basedOn w:val="DefaultParagraphFont"/>
    <w:rsid w:val="003A0FDA"/>
  </w:style>
  <w:style w:type="character" w:customStyle="1" w:styleId="apple-converted-space">
    <w:name w:val="apple-converted-space"/>
    <w:basedOn w:val="DefaultParagraphFont"/>
    <w:rsid w:val="00855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4343">
      <w:bodyDiv w:val="1"/>
      <w:marLeft w:val="0"/>
      <w:marRight w:val="0"/>
      <w:marTop w:val="0"/>
      <w:marBottom w:val="0"/>
      <w:divBdr>
        <w:top w:val="none" w:sz="0" w:space="0" w:color="auto"/>
        <w:left w:val="none" w:sz="0" w:space="0" w:color="auto"/>
        <w:bottom w:val="none" w:sz="0" w:space="0" w:color="auto"/>
        <w:right w:val="none" w:sz="0" w:space="0" w:color="auto"/>
      </w:divBdr>
    </w:div>
    <w:div w:id="57048143">
      <w:bodyDiv w:val="1"/>
      <w:marLeft w:val="0"/>
      <w:marRight w:val="0"/>
      <w:marTop w:val="0"/>
      <w:marBottom w:val="0"/>
      <w:divBdr>
        <w:top w:val="none" w:sz="0" w:space="0" w:color="auto"/>
        <w:left w:val="none" w:sz="0" w:space="0" w:color="auto"/>
        <w:bottom w:val="none" w:sz="0" w:space="0" w:color="auto"/>
        <w:right w:val="none" w:sz="0" w:space="0" w:color="auto"/>
      </w:divBdr>
    </w:div>
    <w:div w:id="514075087">
      <w:bodyDiv w:val="1"/>
      <w:marLeft w:val="0"/>
      <w:marRight w:val="0"/>
      <w:marTop w:val="0"/>
      <w:marBottom w:val="0"/>
      <w:divBdr>
        <w:top w:val="none" w:sz="0" w:space="0" w:color="auto"/>
        <w:left w:val="none" w:sz="0" w:space="0" w:color="auto"/>
        <w:bottom w:val="none" w:sz="0" w:space="0" w:color="auto"/>
        <w:right w:val="none" w:sz="0" w:space="0" w:color="auto"/>
      </w:divBdr>
    </w:div>
    <w:div w:id="655033204">
      <w:bodyDiv w:val="1"/>
      <w:marLeft w:val="0"/>
      <w:marRight w:val="0"/>
      <w:marTop w:val="0"/>
      <w:marBottom w:val="0"/>
      <w:divBdr>
        <w:top w:val="none" w:sz="0" w:space="0" w:color="auto"/>
        <w:left w:val="none" w:sz="0" w:space="0" w:color="auto"/>
        <w:bottom w:val="none" w:sz="0" w:space="0" w:color="auto"/>
        <w:right w:val="none" w:sz="0" w:space="0" w:color="auto"/>
      </w:divBdr>
    </w:div>
    <w:div w:id="1108349166">
      <w:bodyDiv w:val="1"/>
      <w:marLeft w:val="0"/>
      <w:marRight w:val="0"/>
      <w:marTop w:val="0"/>
      <w:marBottom w:val="0"/>
      <w:divBdr>
        <w:top w:val="none" w:sz="0" w:space="0" w:color="auto"/>
        <w:left w:val="none" w:sz="0" w:space="0" w:color="auto"/>
        <w:bottom w:val="none" w:sz="0" w:space="0" w:color="auto"/>
        <w:right w:val="none" w:sz="0" w:space="0" w:color="auto"/>
      </w:divBdr>
    </w:div>
    <w:div w:id="1224412931">
      <w:bodyDiv w:val="1"/>
      <w:marLeft w:val="0"/>
      <w:marRight w:val="0"/>
      <w:marTop w:val="0"/>
      <w:marBottom w:val="0"/>
      <w:divBdr>
        <w:top w:val="none" w:sz="0" w:space="0" w:color="auto"/>
        <w:left w:val="none" w:sz="0" w:space="0" w:color="auto"/>
        <w:bottom w:val="none" w:sz="0" w:space="0" w:color="auto"/>
        <w:right w:val="none" w:sz="0" w:space="0" w:color="auto"/>
      </w:divBdr>
    </w:div>
    <w:div w:id="1246954363">
      <w:bodyDiv w:val="1"/>
      <w:marLeft w:val="0"/>
      <w:marRight w:val="0"/>
      <w:marTop w:val="0"/>
      <w:marBottom w:val="0"/>
      <w:divBdr>
        <w:top w:val="none" w:sz="0" w:space="0" w:color="auto"/>
        <w:left w:val="none" w:sz="0" w:space="0" w:color="auto"/>
        <w:bottom w:val="none" w:sz="0" w:space="0" w:color="auto"/>
        <w:right w:val="none" w:sz="0" w:space="0" w:color="auto"/>
      </w:divBdr>
    </w:div>
    <w:div w:id="1367177317">
      <w:bodyDiv w:val="1"/>
      <w:marLeft w:val="0"/>
      <w:marRight w:val="0"/>
      <w:marTop w:val="0"/>
      <w:marBottom w:val="0"/>
      <w:divBdr>
        <w:top w:val="none" w:sz="0" w:space="0" w:color="auto"/>
        <w:left w:val="none" w:sz="0" w:space="0" w:color="auto"/>
        <w:bottom w:val="none" w:sz="0" w:space="0" w:color="auto"/>
        <w:right w:val="none" w:sz="0" w:space="0" w:color="auto"/>
      </w:divBdr>
      <w:divsChild>
        <w:div w:id="1690790274">
          <w:marLeft w:val="0"/>
          <w:marRight w:val="0"/>
          <w:marTop w:val="0"/>
          <w:marBottom w:val="0"/>
          <w:divBdr>
            <w:top w:val="none" w:sz="0" w:space="0" w:color="auto"/>
            <w:left w:val="none" w:sz="0" w:space="0" w:color="auto"/>
            <w:bottom w:val="none" w:sz="0" w:space="0" w:color="auto"/>
            <w:right w:val="none" w:sz="0" w:space="0" w:color="auto"/>
          </w:divBdr>
        </w:div>
        <w:div w:id="1165317378">
          <w:marLeft w:val="0"/>
          <w:marRight w:val="0"/>
          <w:marTop w:val="0"/>
          <w:marBottom w:val="0"/>
          <w:divBdr>
            <w:top w:val="none" w:sz="0" w:space="0" w:color="auto"/>
            <w:left w:val="none" w:sz="0" w:space="0" w:color="auto"/>
            <w:bottom w:val="none" w:sz="0" w:space="0" w:color="auto"/>
            <w:right w:val="none" w:sz="0" w:space="0" w:color="auto"/>
          </w:divBdr>
        </w:div>
        <w:div w:id="1033725139">
          <w:marLeft w:val="0"/>
          <w:marRight w:val="0"/>
          <w:marTop w:val="0"/>
          <w:marBottom w:val="0"/>
          <w:divBdr>
            <w:top w:val="none" w:sz="0" w:space="0" w:color="auto"/>
            <w:left w:val="none" w:sz="0" w:space="0" w:color="auto"/>
            <w:bottom w:val="none" w:sz="0" w:space="0" w:color="auto"/>
            <w:right w:val="none" w:sz="0" w:space="0" w:color="auto"/>
          </w:divBdr>
        </w:div>
        <w:div w:id="615677208">
          <w:marLeft w:val="0"/>
          <w:marRight w:val="0"/>
          <w:marTop w:val="0"/>
          <w:marBottom w:val="0"/>
          <w:divBdr>
            <w:top w:val="none" w:sz="0" w:space="0" w:color="auto"/>
            <w:left w:val="none" w:sz="0" w:space="0" w:color="auto"/>
            <w:bottom w:val="none" w:sz="0" w:space="0" w:color="auto"/>
            <w:right w:val="none" w:sz="0" w:space="0" w:color="auto"/>
          </w:divBdr>
        </w:div>
        <w:div w:id="1063527082">
          <w:marLeft w:val="0"/>
          <w:marRight w:val="0"/>
          <w:marTop w:val="0"/>
          <w:marBottom w:val="0"/>
          <w:divBdr>
            <w:top w:val="none" w:sz="0" w:space="0" w:color="auto"/>
            <w:left w:val="none" w:sz="0" w:space="0" w:color="auto"/>
            <w:bottom w:val="none" w:sz="0" w:space="0" w:color="auto"/>
            <w:right w:val="none" w:sz="0" w:space="0" w:color="auto"/>
          </w:divBdr>
        </w:div>
        <w:div w:id="1893885376">
          <w:marLeft w:val="0"/>
          <w:marRight w:val="0"/>
          <w:marTop w:val="0"/>
          <w:marBottom w:val="0"/>
          <w:divBdr>
            <w:top w:val="none" w:sz="0" w:space="0" w:color="auto"/>
            <w:left w:val="none" w:sz="0" w:space="0" w:color="auto"/>
            <w:bottom w:val="none" w:sz="0" w:space="0" w:color="auto"/>
            <w:right w:val="none" w:sz="0" w:space="0" w:color="auto"/>
          </w:divBdr>
        </w:div>
        <w:div w:id="464663937">
          <w:marLeft w:val="0"/>
          <w:marRight w:val="0"/>
          <w:marTop w:val="0"/>
          <w:marBottom w:val="0"/>
          <w:divBdr>
            <w:top w:val="none" w:sz="0" w:space="0" w:color="auto"/>
            <w:left w:val="none" w:sz="0" w:space="0" w:color="auto"/>
            <w:bottom w:val="none" w:sz="0" w:space="0" w:color="auto"/>
            <w:right w:val="none" w:sz="0" w:space="0" w:color="auto"/>
          </w:divBdr>
        </w:div>
        <w:div w:id="680010729">
          <w:marLeft w:val="0"/>
          <w:marRight w:val="0"/>
          <w:marTop w:val="0"/>
          <w:marBottom w:val="0"/>
          <w:divBdr>
            <w:top w:val="none" w:sz="0" w:space="0" w:color="auto"/>
            <w:left w:val="none" w:sz="0" w:space="0" w:color="auto"/>
            <w:bottom w:val="none" w:sz="0" w:space="0" w:color="auto"/>
            <w:right w:val="none" w:sz="0" w:space="0" w:color="auto"/>
          </w:divBdr>
        </w:div>
        <w:div w:id="653874767">
          <w:marLeft w:val="0"/>
          <w:marRight w:val="0"/>
          <w:marTop w:val="0"/>
          <w:marBottom w:val="0"/>
          <w:divBdr>
            <w:top w:val="none" w:sz="0" w:space="0" w:color="auto"/>
            <w:left w:val="none" w:sz="0" w:space="0" w:color="auto"/>
            <w:bottom w:val="none" w:sz="0" w:space="0" w:color="auto"/>
            <w:right w:val="none" w:sz="0" w:space="0" w:color="auto"/>
          </w:divBdr>
        </w:div>
        <w:div w:id="1172380803">
          <w:marLeft w:val="0"/>
          <w:marRight w:val="0"/>
          <w:marTop w:val="0"/>
          <w:marBottom w:val="0"/>
          <w:divBdr>
            <w:top w:val="none" w:sz="0" w:space="0" w:color="auto"/>
            <w:left w:val="none" w:sz="0" w:space="0" w:color="auto"/>
            <w:bottom w:val="none" w:sz="0" w:space="0" w:color="auto"/>
            <w:right w:val="none" w:sz="0" w:space="0" w:color="auto"/>
          </w:divBdr>
        </w:div>
        <w:div w:id="1786003836">
          <w:marLeft w:val="0"/>
          <w:marRight w:val="0"/>
          <w:marTop w:val="0"/>
          <w:marBottom w:val="0"/>
          <w:divBdr>
            <w:top w:val="none" w:sz="0" w:space="0" w:color="auto"/>
            <w:left w:val="none" w:sz="0" w:space="0" w:color="auto"/>
            <w:bottom w:val="none" w:sz="0" w:space="0" w:color="auto"/>
            <w:right w:val="none" w:sz="0" w:space="0" w:color="auto"/>
          </w:divBdr>
        </w:div>
        <w:div w:id="1466198117">
          <w:marLeft w:val="0"/>
          <w:marRight w:val="0"/>
          <w:marTop w:val="0"/>
          <w:marBottom w:val="0"/>
          <w:divBdr>
            <w:top w:val="none" w:sz="0" w:space="0" w:color="auto"/>
            <w:left w:val="none" w:sz="0" w:space="0" w:color="auto"/>
            <w:bottom w:val="none" w:sz="0" w:space="0" w:color="auto"/>
            <w:right w:val="none" w:sz="0" w:space="0" w:color="auto"/>
          </w:divBdr>
        </w:div>
        <w:div w:id="376244353">
          <w:marLeft w:val="0"/>
          <w:marRight w:val="0"/>
          <w:marTop w:val="0"/>
          <w:marBottom w:val="0"/>
          <w:divBdr>
            <w:top w:val="none" w:sz="0" w:space="0" w:color="auto"/>
            <w:left w:val="none" w:sz="0" w:space="0" w:color="auto"/>
            <w:bottom w:val="none" w:sz="0" w:space="0" w:color="auto"/>
            <w:right w:val="none" w:sz="0" w:space="0" w:color="auto"/>
          </w:divBdr>
        </w:div>
        <w:div w:id="1297030812">
          <w:marLeft w:val="0"/>
          <w:marRight w:val="0"/>
          <w:marTop w:val="0"/>
          <w:marBottom w:val="0"/>
          <w:divBdr>
            <w:top w:val="none" w:sz="0" w:space="0" w:color="auto"/>
            <w:left w:val="none" w:sz="0" w:space="0" w:color="auto"/>
            <w:bottom w:val="none" w:sz="0" w:space="0" w:color="auto"/>
            <w:right w:val="none" w:sz="0" w:space="0" w:color="auto"/>
          </w:divBdr>
        </w:div>
      </w:divsChild>
    </w:div>
    <w:div w:id="1546140662">
      <w:bodyDiv w:val="1"/>
      <w:marLeft w:val="0"/>
      <w:marRight w:val="0"/>
      <w:marTop w:val="0"/>
      <w:marBottom w:val="0"/>
      <w:divBdr>
        <w:top w:val="none" w:sz="0" w:space="0" w:color="auto"/>
        <w:left w:val="none" w:sz="0" w:space="0" w:color="auto"/>
        <w:bottom w:val="none" w:sz="0" w:space="0" w:color="auto"/>
        <w:right w:val="none" w:sz="0" w:space="0" w:color="auto"/>
      </w:divBdr>
    </w:div>
    <w:div w:id="1648245401">
      <w:bodyDiv w:val="1"/>
      <w:marLeft w:val="0"/>
      <w:marRight w:val="0"/>
      <w:marTop w:val="0"/>
      <w:marBottom w:val="0"/>
      <w:divBdr>
        <w:top w:val="none" w:sz="0" w:space="0" w:color="auto"/>
        <w:left w:val="none" w:sz="0" w:space="0" w:color="auto"/>
        <w:bottom w:val="none" w:sz="0" w:space="0" w:color="auto"/>
        <w:right w:val="none" w:sz="0" w:space="0" w:color="auto"/>
      </w:divBdr>
    </w:div>
    <w:div w:id="1725714686">
      <w:bodyDiv w:val="1"/>
      <w:marLeft w:val="0"/>
      <w:marRight w:val="0"/>
      <w:marTop w:val="0"/>
      <w:marBottom w:val="0"/>
      <w:divBdr>
        <w:top w:val="none" w:sz="0" w:space="0" w:color="auto"/>
        <w:left w:val="none" w:sz="0" w:space="0" w:color="auto"/>
        <w:bottom w:val="none" w:sz="0" w:space="0" w:color="auto"/>
        <w:right w:val="none" w:sz="0" w:space="0" w:color="auto"/>
      </w:divBdr>
    </w:div>
    <w:div w:id="1947886638">
      <w:bodyDiv w:val="1"/>
      <w:marLeft w:val="0"/>
      <w:marRight w:val="0"/>
      <w:marTop w:val="0"/>
      <w:marBottom w:val="0"/>
      <w:divBdr>
        <w:top w:val="none" w:sz="0" w:space="0" w:color="auto"/>
        <w:left w:val="none" w:sz="0" w:space="0" w:color="auto"/>
        <w:bottom w:val="none" w:sz="0" w:space="0" w:color="auto"/>
        <w:right w:val="none" w:sz="0" w:space="0" w:color="auto"/>
      </w:divBdr>
    </w:div>
    <w:div w:id="1962566252">
      <w:bodyDiv w:val="1"/>
      <w:marLeft w:val="0"/>
      <w:marRight w:val="0"/>
      <w:marTop w:val="0"/>
      <w:marBottom w:val="0"/>
      <w:divBdr>
        <w:top w:val="none" w:sz="0" w:space="0" w:color="auto"/>
        <w:left w:val="none" w:sz="0" w:space="0" w:color="auto"/>
        <w:bottom w:val="none" w:sz="0" w:space="0" w:color="auto"/>
        <w:right w:val="none" w:sz="0" w:space="0" w:color="auto"/>
      </w:divBdr>
    </w:div>
    <w:div w:id="20733101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androfranca/Library/CloudStorage/OneDrive-7-Office/SolarInvest/Documentos%20empresariais/Templates/CONTRATO%20DE%20LEASING%20DE%20SISTEMA%20FOTOVOLTAIC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XpIDhFE5JiDbn3RZVFB3fzHULQ==">CgMxLjAyCWlkLmdqZGd4czgAciExRzZ2TFpjWF9OSEszNzd4dVk3R0NBVmtWWDRRa0g3X2U=</go:docsCustomData>
</go:gDocsCustomXmlDataStorage>
</file>

<file path=customXml/itemProps1.xml><?xml version="1.0" encoding="utf-8"?>
<ds:datastoreItem xmlns:ds="http://schemas.openxmlformats.org/officeDocument/2006/customXml" ds:itemID="{9067BF80-6573-1547-967C-573EEC1877A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CONTRATO DE LEASING DE SISTEMA FOTOVOLTAICO.dotx</Template>
  <TotalTime>196</TotalTime>
  <Pages>30</Pages>
  <Words>8948</Words>
  <Characters>51009</Characters>
  <Application>Microsoft Office Word</Application>
  <DocSecurity>0</DocSecurity>
  <Lines>425</Lines>
  <Paragraphs>119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Leandro Franca</dc:creator>
  <cp:lastModifiedBy>Leandro Franca</cp:lastModifiedBy>
  <cp:revision>299</cp:revision>
  <cp:lastPrinted>2025-09-01T21:37:00Z</cp:lastPrinted>
  <dcterms:created xsi:type="dcterms:W3CDTF">2025-10-24T16:40:00Z</dcterms:created>
  <dcterms:modified xsi:type="dcterms:W3CDTF">2026-01-06T04:20:00Z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2025-09-22T22:24:24Z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e4f5f115-52e6-4028-b573-b32191bab747</vt:lpwstr>
  </property>
  <property fmtid="{D5CDD505-2E9C-101B-9397-08002B2CF9AE}" pid="7" name="MSIP_Label_defa4170-0d19-0005-0004-bc88714345d2_ActionId">
    <vt:lpwstr>1ec469bf-d57a-4c0b-9e36-f35bc98c90e3</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