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8C864" w14:textId="77777777" w:rsidR="00FA54FC" w:rsidRPr="006A517A" w:rsidRDefault="00FA54FC" w:rsidP="00F74A5B">
      <w:pPr>
        <w:pStyle w:val="Heading1"/>
        <w:spacing w:before="0" w:after="360" w:line="276" w:lineRule="auto"/>
        <w:jc w:val="center"/>
        <w:rPr>
          <w:sz w:val="28"/>
          <w:szCs w:val="28"/>
        </w:rPr>
      </w:pPr>
      <w:r w:rsidRPr="006A517A">
        <w:rPr>
          <w:sz w:val="28"/>
          <w:szCs w:val="28"/>
        </w:rPr>
        <w:t>CONTRATO DE LEASING DE SISTEMA FOTOVOLTAICO</w:t>
      </w:r>
    </w:p>
    <w:p w14:paraId="280C8596" w14:textId="4DDF2764" w:rsidR="00FA54FC" w:rsidRDefault="00091DE6" w:rsidP="00890202">
      <w:pPr>
        <w:pStyle w:val="NormalWeb"/>
        <w:spacing w:line="276" w:lineRule="auto"/>
        <w:jc w:val="both"/>
      </w:pPr>
      <w:r>
        <w:rPr>
          <w:rStyle w:val="Strong"/>
        </w:rPr>
        <w:t>CONTRATADA</w:t>
      </w:r>
      <w:r w:rsidR="00FA54FC">
        <w:rPr>
          <w:rStyle w:val="Strong"/>
        </w:rPr>
        <w:t>:</w:t>
      </w:r>
      <w:r w:rsidR="00FA54FC">
        <w:t xml:space="preserve"> </w:t>
      </w:r>
      <w:bookmarkStart w:id="0" w:name="_Hlk209273828"/>
      <w:r w:rsidR="00FA54FC">
        <w:t>Leandro Lima Ribeiro Franca (MEI</w:t>
      </w:r>
      <w:bookmarkEnd w:id="0"/>
      <w:r w:rsidR="00FA54FC">
        <w:t xml:space="preserve">), pessoa jurídica de direito privado, inscrita no CNPJ nº 60.434.015/0001-90, com sede na Rua Goianaz, Q. 15, L. 05, Jardim das Américas, Anápolis – GO, doravante denominada simplesmente </w:t>
      </w:r>
      <w:r>
        <w:rPr>
          <w:rStyle w:val="Strong"/>
        </w:rPr>
        <w:t>CONTRATADA</w:t>
      </w:r>
      <w:r w:rsidR="00FA54FC">
        <w:t>.</w:t>
      </w:r>
    </w:p>
    <w:p w14:paraId="357810BA" w14:textId="3A877989" w:rsidR="0053491A" w:rsidRPr="0053491A" w:rsidRDefault="007B22F6" w:rsidP="00F2488B">
      <w:pPr>
        <w:pStyle w:val="NormalWeb"/>
        <w:spacing w:line="276" w:lineRule="auto"/>
        <w:rPr>
          <w:rStyle w:val="Strong"/>
          <w:b w:val="0"/>
          <w:bCs w:val="0"/>
          <w:lang w:val="en-BR" w:eastAsia="en-US"/>
        </w:rPr>
      </w:pPr>
      <w:r w:rsidRPr="007B22F6">
        <w:rPr>
          <w:rStyle w:val="Strong"/>
          <w:lang w:val="en-BR" w:eastAsia="en-US"/>
        </w:rPr>
        <w:t xml:space="preserve">CONTRATANTE: </w:t>
      </w:r>
      <w:r w:rsidR="0053491A" w:rsidRPr="0053491A">
        <w:rPr>
          <w:rStyle w:val="Strong"/>
          <w:b w:val="0"/>
          <w:bCs w:val="0"/>
          <w:lang w:val="en-BR" w:eastAsia="en-US"/>
        </w:rPr>
        <w:t xml:space="preserve">{{nomeCompleto}}, inscrito(a) no CPF/CNPJ nº {{cpfCnpj}}, residente e domiciliado(a) no endereço </w:t>
      </w:r>
      <w:r w:rsidR="00F2488B" w:rsidRPr="00F2488B">
        <w:rPr>
          <w:rStyle w:val="Strong"/>
          <w:b w:val="0"/>
          <w:bCs w:val="0"/>
          <w:lang w:val="en-BR" w:eastAsia="en-US"/>
        </w:rPr>
        <w:t>{{logradouro}}, nº {{numero}}{{#complemento}}, {{complemento}}{{/complemento}}, {{cidade}} – {{uf}}</w:t>
      </w:r>
      <w:r w:rsidR="0053491A" w:rsidRPr="0053491A">
        <w:rPr>
          <w:rStyle w:val="Strong"/>
          <w:b w:val="0"/>
          <w:bCs w:val="0"/>
          <w:lang w:val="en-BR" w:eastAsia="en-US"/>
        </w:rPr>
        <w:t>, CEP {{cep}}, titular da Unidade Consumidora (UC) nº {{unidadeConsumidora}}, doravante denominado(a) simplesmente CONTRATANTE.</w:t>
      </w:r>
    </w:p>
    <w:p w14:paraId="0B622A87" w14:textId="77777777" w:rsidR="0053491A" w:rsidRDefault="0053491A" w:rsidP="0053491A">
      <w:pPr>
        <w:pStyle w:val="NormalWeb"/>
        <w:spacing w:line="276" w:lineRule="auto"/>
        <w:jc w:val="both"/>
        <w:rPr>
          <w:rStyle w:val="Strong"/>
          <w:b w:val="0"/>
          <w:bCs w:val="0"/>
          <w:lang w:val="en-BR" w:eastAsia="en-US"/>
        </w:rPr>
      </w:pPr>
      <w:r w:rsidRPr="0053491A">
        <w:rPr>
          <w:rStyle w:val="Strong"/>
          <w:b w:val="0"/>
          <w:bCs w:val="0"/>
          <w:lang w:val="en-BR" w:eastAsia="en-US"/>
        </w:rPr>
        <w:t>Quando aplicável, declara ainda ser o responsável pela Unidade Geradora (UG) nº {{unidadeGeradora}}, localizada em {{enderecoGeradora}}, conforme regras de geração compartilhada / remoto (Lei 14.300/2022).</w:t>
      </w:r>
    </w:p>
    <w:p w14:paraId="608AD07D" w14:textId="5AC44FC9" w:rsidR="004C2DC7" w:rsidRDefault="004C2DC7" w:rsidP="004C2DC7">
      <w:pPr>
        <w:pStyle w:val="NormalWeb"/>
        <w:spacing w:line="276" w:lineRule="auto"/>
        <w:rPr>
          <w:rStyle w:val="Strong"/>
          <w:b w:val="0"/>
          <w:bCs w:val="0"/>
          <w:lang w:val="en-BR" w:eastAsia="en-US"/>
        </w:rPr>
      </w:pPr>
      <w:r w:rsidRPr="004C2DC7">
        <w:rPr>
          <w:rStyle w:val="Strong"/>
          <w:b w:val="0"/>
          <w:bCs w:val="0"/>
          <w:lang w:val="en-BR" w:eastAsia="en-US"/>
        </w:rPr>
        <w:t>Contato do Contratante:</w:t>
      </w:r>
      <w:r>
        <w:rPr>
          <w:rStyle w:val="Strong"/>
          <w:b w:val="0"/>
          <w:bCs w:val="0"/>
          <w:lang w:val="en-BR" w:eastAsia="en-US"/>
        </w:rPr>
        <w:br/>
      </w:r>
      <w:r w:rsidRPr="004C2DC7">
        <w:rPr>
          <w:rStyle w:val="Strong"/>
          <w:b w:val="0"/>
          <w:bCs w:val="0"/>
          <w:lang w:val="en-BR" w:eastAsia="en-US"/>
        </w:rPr>
        <w:t>{{#telefone}}Telefone: {{telefone}}{{/telefone}}</w:t>
      </w:r>
      <w:r>
        <w:rPr>
          <w:rStyle w:val="Strong"/>
          <w:b w:val="0"/>
          <w:bCs w:val="0"/>
          <w:lang w:val="en-BR" w:eastAsia="en-US"/>
        </w:rPr>
        <w:br/>
      </w:r>
      <w:r w:rsidRPr="004C2DC7">
        <w:rPr>
          <w:rStyle w:val="Strong"/>
          <w:b w:val="0"/>
          <w:bCs w:val="0"/>
          <w:lang w:val="en-BR" w:eastAsia="en-US"/>
        </w:rPr>
        <w:t>{{#email}}E-mail: {{email}}{{/email}}</w:t>
      </w:r>
    </w:p>
    <w:p w14:paraId="1F194ED0" w14:textId="0D430E5D" w:rsidR="00FA54FC" w:rsidRDefault="00FA54FC" w:rsidP="004C2DC7">
      <w:pPr>
        <w:pStyle w:val="NormalWeb"/>
        <w:spacing w:line="276" w:lineRule="auto"/>
        <w:jc w:val="both"/>
      </w:pPr>
      <w:r>
        <w:t xml:space="preserve">As partes acima identificadas têm entre si justo e contratado o presente </w:t>
      </w:r>
      <w:r>
        <w:rPr>
          <w:rStyle w:val="Strong"/>
        </w:rPr>
        <w:t>Contrato de Leasing de Sistema Fotovoltaico</w:t>
      </w:r>
      <w:r>
        <w:t xml:space="preserve">, que será regido pelas cláusulas e condições seguintes, </w:t>
      </w:r>
      <w:r w:rsidRPr="005D0AB3">
        <w:t xml:space="preserve">bem como pela legislação aplicável, especialmente a </w:t>
      </w:r>
      <w:r w:rsidRPr="005D0AB3">
        <w:rPr>
          <w:rStyle w:val="Strong"/>
        </w:rPr>
        <w:t>Lei nº 14.300/2022</w:t>
      </w:r>
      <w:r w:rsidRPr="005D0AB3">
        <w:t xml:space="preserve">, as Resoluções da </w:t>
      </w:r>
      <w:r w:rsidRPr="005D0AB3">
        <w:rPr>
          <w:rStyle w:val="Strong"/>
        </w:rPr>
        <w:t>ANEEL nº 482/2012, 687/2015 e 1.000/2021</w:t>
      </w:r>
      <w:r w:rsidRPr="005D0AB3">
        <w:t>, além do Código Civil Brasileiro.</w:t>
      </w:r>
    </w:p>
    <w:p w14:paraId="40CF791C" w14:textId="77777777" w:rsidR="0000387D" w:rsidRDefault="0000387D" w:rsidP="00890202">
      <w:pPr>
        <w:pStyle w:val="Heading3"/>
        <w:spacing w:line="276" w:lineRule="auto"/>
      </w:pPr>
    </w:p>
    <w:p w14:paraId="28F14E84" w14:textId="575DB401" w:rsidR="00FA54FC" w:rsidRDefault="002412CF" w:rsidP="00890202">
      <w:pPr>
        <w:pStyle w:val="Heading3"/>
        <w:spacing w:line="276" w:lineRule="auto"/>
      </w:pPr>
      <w:r>
        <w:t>CLÁUSULA PRIMEIRA – DO OBJETO</w:t>
      </w:r>
    </w:p>
    <w:p w14:paraId="3290A9C4" w14:textId="262B6B9A" w:rsidR="00D560E9" w:rsidRPr="00D560E9" w:rsidRDefault="00D560E9" w:rsidP="00D560E9">
      <w:r>
        <w:t>O leasing previsto neste contrato caracteriza relação de locação onerosa de bem móvel, nos termos dos arts. 565 e seguintes do Código Civil, aplicando-se subsidiariamente.</w:t>
      </w:r>
    </w:p>
    <w:p w14:paraId="4C5DE655" w14:textId="3A0599AD" w:rsidR="00FA54FC" w:rsidRDefault="00FA54FC" w:rsidP="00890202">
      <w:pPr>
        <w:pStyle w:val="NormalWeb"/>
        <w:spacing w:line="276" w:lineRule="auto"/>
        <w:jc w:val="both"/>
      </w:pPr>
      <w:r>
        <w:t xml:space="preserve">1.1. O presente contrato tem por objeto a disponibilização, pela </w:t>
      </w:r>
      <w:r w:rsidR="00091DE6">
        <w:t>CONTRATADA</w:t>
      </w:r>
      <w:r>
        <w:t xml:space="preserve">, de um sistema fotovoltaico em regime de leasing ao </w:t>
      </w:r>
      <w:r w:rsidR="00A841AA">
        <w:t>CONTRATANTE</w:t>
      </w:r>
      <w:r>
        <w:t>, incluindo fornecimento, instalação, testes, comissionamento, startup, homologação perante a distribuidora, operação, manutenção preventiva e corretiva, seguro e monitoramento remoto.</w:t>
      </w:r>
    </w:p>
    <w:p w14:paraId="4CE819EA" w14:textId="12401200" w:rsidR="001D366C" w:rsidRDefault="00FA54FC" w:rsidP="00890202">
      <w:pPr>
        <w:pStyle w:val="NormalWeb"/>
        <w:spacing w:line="276" w:lineRule="auto"/>
        <w:jc w:val="both"/>
      </w:pPr>
      <w:r>
        <w:t xml:space="preserve">1.2. </w:t>
      </w:r>
      <w:r w:rsidR="00F7406D">
        <w:t xml:space="preserve">O sistema fotovoltaico </w:t>
      </w:r>
      <w:r w:rsidR="00F7406D" w:rsidRPr="006A4C05">
        <w:rPr>
          <w:rStyle w:val="s1"/>
        </w:rPr>
        <w:t>permanece de</w:t>
      </w:r>
      <w:r w:rsidR="00F7406D">
        <w:rPr>
          <w:rStyle w:val="s1"/>
          <w:b/>
          <w:bCs/>
        </w:rPr>
        <w:t xml:space="preserve"> propriedade exclusiva da </w:t>
      </w:r>
      <w:r w:rsidR="00091DE6">
        <w:rPr>
          <w:rStyle w:val="s1"/>
          <w:b/>
          <w:bCs/>
        </w:rPr>
        <w:t>CONTRATADA</w:t>
      </w:r>
      <w:r w:rsidR="00F7406D">
        <w:rPr>
          <w:rStyle w:val="s1"/>
          <w:b/>
          <w:bCs/>
        </w:rPr>
        <w:t xml:space="preserve"> durante toda a vigência contratual</w:t>
      </w:r>
      <w:r w:rsidR="00F7406D">
        <w:t xml:space="preserve">, sendo conferido à </w:t>
      </w:r>
      <w:r w:rsidR="00A841AA">
        <w:t>CONTRATANTE</w:t>
      </w:r>
      <w:r w:rsidR="00F7406D">
        <w:t xml:space="preserve"> apenas o </w:t>
      </w:r>
      <w:r w:rsidR="00F7406D">
        <w:rPr>
          <w:rStyle w:val="s1"/>
          <w:b/>
          <w:bCs/>
        </w:rPr>
        <w:t xml:space="preserve">direito de posse direta </w:t>
      </w:r>
      <w:r w:rsidR="00F7406D">
        <w:rPr>
          <w:rStyle w:val="s1"/>
          <w:b/>
          <w:bCs/>
        </w:rPr>
        <w:lastRenderedPageBreak/>
        <w:t>e uso</w:t>
      </w:r>
      <w:r w:rsidR="00F7406D">
        <w:t>, sem transferência de propriedade até o exercício válido da opção de compra ou o término integral do contrato, conforme disposto nas cláusulas e anexos correspondentes</w:t>
      </w:r>
      <w:r w:rsidR="00321D82">
        <w:t>.</w:t>
      </w:r>
      <w:r w:rsidR="001D366C">
        <w:t xml:space="preserve"> </w:t>
      </w:r>
    </w:p>
    <w:p w14:paraId="495A368D" w14:textId="01AFB60F" w:rsidR="00FA54FC" w:rsidRDefault="00FA54FC" w:rsidP="00890202">
      <w:pPr>
        <w:pStyle w:val="NormalWeb"/>
        <w:spacing w:line="276" w:lineRule="auto"/>
        <w:jc w:val="both"/>
      </w:pPr>
      <w:r>
        <w:t xml:space="preserve">1.3. O sistema será conectado à rede da distribuidora, e a energia excedente será injetada na rede elétrica, gerando créditos de energia, </w:t>
      </w:r>
      <w:r w:rsidRPr="00197708">
        <w:t>nos termos da regulação da ANEEL e da Lei nº 14.300/2022.</w:t>
      </w:r>
    </w:p>
    <w:p w14:paraId="24EB99BD" w14:textId="20DF46B9" w:rsidR="00EB6CBC" w:rsidRDefault="00EB6CBC" w:rsidP="00890202">
      <w:pPr>
        <w:pStyle w:val="NormalWeb"/>
        <w:spacing w:line="276" w:lineRule="auto"/>
        <w:jc w:val="both"/>
      </w:pPr>
      <w:r>
        <w:t>1.4</w:t>
      </w:r>
      <w:r w:rsidR="000B491B">
        <w:t xml:space="preserve">. </w:t>
      </w:r>
      <w:r>
        <w:t>O contrato tem como finalidade fomentar a eficiência energética, o uso de fontes renováveis e o desenvolvimento regional sustentável.</w:t>
      </w:r>
    </w:p>
    <w:p w14:paraId="7D75AB51" w14:textId="5D135540" w:rsidR="00EB6CBC" w:rsidRDefault="00EB6CBC" w:rsidP="00890202">
      <w:pPr>
        <w:pStyle w:val="NormalWeb"/>
        <w:spacing w:line="276" w:lineRule="auto"/>
        <w:jc w:val="both"/>
      </w:pPr>
      <w:r>
        <w:t>1.5</w:t>
      </w:r>
      <w:r w:rsidR="00C016DD">
        <w:t>.</w:t>
      </w:r>
      <w:r>
        <w:t xml:space="preserve"> É vedada a alteração da destinação do leasing sem prévia anuência da </w:t>
      </w:r>
      <w:r w:rsidR="00091DE6">
        <w:t>CONTRATADA</w:t>
      </w:r>
      <w:r>
        <w:t>.</w:t>
      </w:r>
    </w:p>
    <w:p w14:paraId="263A4374" w14:textId="6008ECF3" w:rsidR="00EB6CBC" w:rsidRDefault="00EB6CBC" w:rsidP="00890202">
      <w:pPr>
        <w:pStyle w:val="NormalWeb"/>
        <w:spacing w:line="276" w:lineRule="auto"/>
        <w:jc w:val="both"/>
      </w:pPr>
      <w:r>
        <w:t xml:space="preserve">1.6 A transferência da propriedade do sistema ao </w:t>
      </w:r>
      <w:r w:rsidR="00A841AA">
        <w:t>CONTRATANTE</w:t>
      </w:r>
      <w:r>
        <w:t xml:space="preserve"> somente ocorrerá:</w:t>
      </w:r>
    </w:p>
    <w:p w14:paraId="5D3F192B" w14:textId="54F6BDDC" w:rsidR="00CD6AC1" w:rsidRDefault="00EB6CBC" w:rsidP="00321D82">
      <w:pPr>
        <w:pStyle w:val="p1"/>
        <w:spacing w:line="276" w:lineRule="auto"/>
      </w:pPr>
      <w:r>
        <w:t xml:space="preserve">a) mediante o exercício da opção de compra, a partir do </w:t>
      </w:r>
      <w:r w:rsidR="00F57B2A">
        <w:t xml:space="preserve">6º </w:t>
      </w:r>
      <w:r>
        <w:t>(</w:t>
      </w:r>
      <w:r w:rsidR="00F57B2A">
        <w:t>sexto</w:t>
      </w:r>
      <w:r>
        <w:t xml:space="preserve">) mês de vigência, nas condições definidas no </w:t>
      </w:r>
      <w:r w:rsidR="00FC0FF9" w:rsidRPr="00A8467D">
        <w:rPr>
          <w:rStyle w:val="s1"/>
          <w:b/>
        </w:rPr>
        <w:t>Anexo II</w:t>
      </w:r>
      <w:r w:rsidR="00FC0FF9" w:rsidRPr="00A8467D">
        <w:rPr>
          <w:b/>
        </w:rPr>
        <w:t xml:space="preserve"> </w:t>
      </w:r>
      <w:r w:rsidR="00FC0FF9" w:rsidRPr="00A8467D">
        <w:t xml:space="preserve">– </w:t>
      </w:r>
      <w:r w:rsidR="00FC0FF9">
        <w:t>O</w:t>
      </w:r>
      <w:r w:rsidR="00FC0FF9" w:rsidRPr="00A8467D">
        <w:t xml:space="preserve">pção de </w:t>
      </w:r>
      <w:r w:rsidR="00FC0FF9">
        <w:t>C</w:t>
      </w:r>
      <w:r w:rsidR="00FC0FF9" w:rsidRPr="00A8467D">
        <w:t xml:space="preserve">ompra da </w:t>
      </w:r>
      <w:r w:rsidR="00FC0FF9">
        <w:t>U</w:t>
      </w:r>
      <w:r w:rsidR="00FC0FF9" w:rsidRPr="00A8467D">
        <w:t>sina</w:t>
      </w:r>
      <w:r w:rsidR="00CD6AC1">
        <w:t>;</w:t>
      </w:r>
      <w:r w:rsidR="00A47055">
        <w:t xml:space="preserve"> ou</w:t>
      </w:r>
    </w:p>
    <w:p w14:paraId="74E94714" w14:textId="77777777" w:rsidR="00EB6CBC" w:rsidRDefault="00EB6CBC" w:rsidP="00890202">
      <w:pPr>
        <w:pStyle w:val="NormalWeb"/>
        <w:spacing w:line="276" w:lineRule="auto"/>
        <w:jc w:val="both"/>
      </w:pPr>
      <w:r>
        <w:t xml:space="preserve">b) após o término integral do prazo contratual, conforme estipulado no </w:t>
      </w:r>
      <w:r w:rsidRPr="00F57B2A">
        <w:rPr>
          <w:b/>
          <w:bCs/>
        </w:rPr>
        <w:t xml:space="preserve">Anexo I – </w:t>
      </w:r>
      <w:r w:rsidR="00F57B2A" w:rsidRPr="00197708">
        <w:rPr>
          <w:rStyle w:val="Strong"/>
        </w:rPr>
        <w:t>Especificações Técnicas e Proposta Comercial</w:t>
      </w:r>
      <w:r>
        <w:t>, caso esta modalidade esteja expressamente prevista.</w:t>
      </w:r>
    </w:p>
    <w:p w14:paraId="3458C2FA" w14:textId="6A4AF800" w:rsidR="00FA54FC" w:rsidRDefault="00FA54FC" w:rsidP="00890202">
      <w:pPr>
        <w:pStyle w:val="NormalWeb"/>
        <w:spacing w:line="276" w:lineRule="auto"/>
        <w:jc w:val="both"/>
      </w:pPr>
      <w:r w:rsidRPr="00197708">
        <w:t>1.</w:t>
      </w:r>
      <w:r w:rsidR="00F26664">
        <w:t>7</w:t>
      </w:r>
      <w:r w:rsidRPr="00197708">
        <w:t xml:space="preserve">. Especificações técnicas (potência, inversores, módulos, garantias de fábrica e memorial descritivo) constam no </w:t>
      </w:r>
      <w:r w:rsidRPr="00197708">
        <w:rPr>
          <w:rStyle w:val="Strong"/>
        </w:rPr>
        <w:t>Anexo I – Especificações Técnicas e Proposta Comercial</w:t>
      </w:r>
      <w:r w:rsidRPr="00197708">
        <w:t>.</w:t>
      </w:r>
    </w:p>
    <w:p w14:paraId="549B4652" w14:textId="0F388744" w:rsidR="00F26664" w:rsidRPr="00F26664" w:rsidRDefault="00F26664" w:rsidP="00890202">
      <w:pPr>
        <w:pStyle w:val="p1"/>
        <w:spacing w:line="276" w:lineRule="auto"/>
      </w:pPr>
      <w:r w:rsidRPr="00F26664">
        <w:t>1.8. Compatibilidade das Especificações Técnicas</w:t>
      </w:r>
    </w:p>
    <w:p w14:paraId="63E5A3AF" w14:textId="4D299360" w:rsidR="00F26664" w:rsidRDefault="00F26664" w:rsidP="00890202">
      <w:pPr>
        <w:pStyle w:val="p2"/>
        <w:spacing w:line="276" w:lineRule="auto"/>
      </w:pPr>
      <w:r>
        <w:t xml:space="preserve">As especificações técnicas constantes no </w:t>
      </w:r>
      <w:r>
        <w:rPr>
          <w:rStyle w:val="s1"/>
          <w:b/>
          <w:bCs/>
        </w:rPr>
        <w:t>Anexo I – Especificações Técnicas e Proposta Comercial</w:t>
      </w:r>
      <w:r>
        <w:t xml:space="preserve"> deverão ser compatíveis com os parâmetros apresentados na </w:t>
      </w:r>
      <w:r>
        <w:rPr>
          <w:rStyle w:val="s1"/>
          <w:b/>
          <w:bCs/>
        </w:rPr>
        <w:t xml:space="preserve">Proposta Comercial inicial aceita pelo </w:t>
      </w:r>
      <w:r w:rsidR="00A841AA">
        <w:rPr>
          <w:rStyle w:val="s1"/>
          <w:b/>
          <w:bCs/>
        </w:rPr>
        <w:t>CONTRATANTE</w:t>
      </w:r>
      <w:r>
        <w:t xml:space="preserve">, observando-se o tipo de instalação, potência </w:t>
      </w:r>
      <w:r w:rsidR="00FA43DB">
        <w:t>contratada</w:t>
      </w:r>
      <w:r>
        <w:t>, estrutura e finalidade do sistema.</w:t>
      </w:r>
    </w:p>
    <w:p w14:paraId="5E0070EF" w14:textId="77777777" w:rsidR="00F26664" w:rsidRDefault="00F26664" w:rsidP="00890202">
      <w:pPr>
        <w:pStyle w:val="p2"/>
        <w:spacing w:line="276" w:lineRule="auto"/>
      </w:pPr>
      <w:r>
        <w:t xml:space="preserve">O modelo, marca e potência exata dos módulos fotovoltaicos, inversores ou demais componentes poderão variar conforme a </w:t>
      </w:r>
      <w:r>
        <w:rPr>
          <w:rStyle w:val="s1"/>
          <w:b/>
          <w:bCs/>
        </w:rPr>
        <w:t>disponibilidade comercial e tecnológica existente no momento da compra</w:t>
      </w:r>
      <w:r>
        <w:t xml:space="preserve">, sem que isso constitua alteração contratual, </w:t>
      </w:r>
      <w:r>
        <w:rPr>
          <w:rStyle w:val="s1"/>
          <w:b/>
          <w:bCs/>
        </w:rPr>
        <w:t>desde que o sistema instalado seja igual ou superior em potência, eficiência e qualidade</w:t>
      </w:r>
      <w:r>
        <w:t xml:space="preserve"> em relação ao originalmente proposto, e mantenha conformidade com as normas e certificações aplicáveis (INMETRO, ABNT e ANEEL).</w:t>
      </w:r>
    </w:p>
    <w:p w14:paraId="4A8F8E1F" w14:textId="77777777" w:rsidR="003B14D1" w:rsidRDefault="003B14D1" w:rsidP="00890202">
      <w:pPr>
        <w:pStyle w:val="Heading3"/>
        <w:spacing w:line="276" w:lineRule="auto"/>
      </w:pPr>
    </w:p>
    <w:p w14:paraId="4C3CBC46" w14:textId="62394817" w:rsidR="00FA54FC" w:rsidRDefault="002412CF" w:rsidP="00890202">
      <w:pPr>
        <w:pStyle w:val="Heading3"/>
        <w:spacing w:line="276" w:lineRule="auto"/>
      </w:pPr>
      <w:r>
        <w:t>CLÁUSULA SEGUNDA – PROCURAÇÃO</w:t>
      </w:r>
    </w:p>
    <w:p w14:paraId="510F9FE5" w14:textId="1CF75728" w:rsidR="00FA54FC" w:rsidRDefault="00FA54FC" w:rsidP="00890202">
      <w:pPr>
        <w:pStyle w:val="NormalWeb"/>
        <w:spacing w:line="276" w:lineRule="auto"/>
        <w:jc w:val="both"/>
      </w:pPr>
      <w:r>
        <w:t xml:space="preserve">2.1. </w:t>
      </w:r>
      <w:r w:rsidR="0041439C">
        <w:t>O</w:t>
      </w:r>
      <w:r>
        <w:t xml:space="preserve"> </w:t>
      </w:r>
      <w:r w:rsidR="00A841AA">
        <w:t>CONTRATANTE</w:t>
      </w:r>
      <w:r>
        <w:t xml:space="preserve"> outorga à </w:t>
      </w:r>
      <w:r w:rsidR="00091DE6">
        <w:t>CONTRATADA</w:t>
      </w:r>
      <w:r>
        <w:t xml:space="preserve">, pelo prazo de vigência deste contrato, </w:t>
      </w:r>
      <w:r>
        <w:rPr>
          <w:rStyle w:val="Strong"/>
        </w:rPr>
        <w:t>poderes específicos e restritos</w:t>
      </w:r>
      <w:r>
        <w:t xml:space="preserve"> para representá-lo perante a distribuidora de energia, órgãos públicos e entidades regulatórias, apenas para viabilizar a homologação do sistema, a compensação de créditos de energia e demais atos necessários ao cumprimento do objeto contratual.</w:t>
      </w:r>
    </w:p>
    <w:p w14:paraId="5F76058E" w14:textId="7C21DB55" w:rsidR="00FA54FC" w:rsidRDefault="00FA54FC" w:rsidP="003F5078">
      <w:pPr>
        <w:pStyle w:val="NormalWeb"/>
        <w:spacing w:line="276" w:lineRule="auto"/>
      </w:pPr>
      <w:r w:rsidRPr="00197708">
        <w:t xml:space="preserve">2.2. A </w:t>
      </w:r>
      <w:r w:rsidR="00091DE6">
        <w:t>CONTRATADA</w:t>
      </w:r>
      <w:r w:rsidRPr="00197708">
        <w:t xml:space="preserve"> deverá prestar contas de todos os atos praticados em nome do </w:t>
      </w:r>
      <w:r w:rsidR="00A841AA">
        <w:t>CONTRATANTE</w:t>
      </w:r>
      <w:r w:rsidRPr="00197708">
        <w:t xml:space="preserve"> sempre que solicitado.</w:t>
      </w:r>
    </w:p>
    <w:p w14:paraId="3294EF13" w14:textId="73A48369" w:rsidR="00CA35F3" w:rsidRDefault="00CA35F3" w:rsidP="00351FF0">
      <w:r>
        <w:t xml:space="preserve">2.3. </w:t>
      </w:r>
      <w:r w:rsidR="00351FF0" w:rsidRPr="00351FF0">
        <w:rPr>
          <w:color w:val="0E0E0E"/>
        </w:rPr>
        <w:t>A outorga de poderes prevista nesta cláusula somente produzirá efeitos</w:t>
      </w:r>
      <w:r w:rsidR="00351FF0">
        <w:rPr>
          <w:color w:val="0E0E0E"/>
        </w:rPr>
        <w:t xml:space="preserve"> </w:t>
      </w:r>
      <w:r w:rsidR="00351FF0" w:rsidRPr="00351FF0">
        <w:rPr>
          <w:color w:val="0E0E0E"/>
        </w:rPr>
        <w:t>mediante a</w:t>
      </w:r>
      <w:r w:rsidR="001C6A0A">
        <w:rPr>
          <w:color w:val="0E0E0E"/>
        </w:rPr>
        <w:t xml:space="preserve"> a</w:t>
      </w:r>
      <w:r w:rsidR="00351FF0" w:rsidRPr="00351FF0">
        <w:rPr>
          <w:color w:val="0E0E0E"/>
        </w:rPr>
        <w:t>presentação do Anexo IV devidamente assinado sempre que o</w:t>
      </w:r>
      <w:r w:rsidR="00351FF0">
        <w:rPr>
          <w:color w:val="0E0E0E"/>
        </w:rPr>
        <w:t xml:space="preserve"> </w:t>
      </w:r>
      <w:r w:rsidR="00351FF0" w:rsidRPr="00351FF0">
        <w:rPr>
          <w:color w:val="0E0E0E"/>
        </w:rPr>
        <w:t xml:space="preserve">CONTRATANTE não for o </w:t>
      </w:r>
      <w:r w:rsidR="00351FF0">
        <w:rPr>
          <w:color w:val="0E0E0E"/>
        </w:rPr>
        <w:t xml:space="preserve"> p</w:t>
      </w:r>
      <w:r w:rsidR="00351FF0" w:rsidRPr="00351FF0">
        <w:rPr>
          <w:color w:val="0E0E0E"/>
        </w:rPr>
        <w:t>roprietário do imóvel ou não constar como titular</w:t>
      </w:r>
      <w:r w:rsidR="00351FF0">
        <w:rPr>
          <w:color w:val="0E0E0E"/>
        </w:rPr>
        <w:t xml:space="preserve"> </w:t>
      </w:r>
      <w:r w:rsidR="00351FF0" w:rsidRPr="00351FF0">
        <w:rPr>
          <w:color w:val="0E0E0E"/>
        </w:rPr>
        <w:t>cadastrado junto à distribuidora.</w:t>
      </w:r>
    </w:p>
    <w:p w14:paraId="4DC011F8" w14:textId="6C2FAD12" w:rsidR="00FA54FC" w:rsidRDefault="002412CF" w:rsidP="00256A83">
      <w:pPr>
        <w:pStyle w:val="Heading3"/>
        <w:adjustRightInd w:val="0"/>
        <w:snapToGrid w:val="0"/>
        <w:spacing w:before="0"/>
      </w:pPr>
      <w:r>
        <w:t>CLÁUSULA TERCEIRA – PREÇO E FORMA DE PAGAMENTO</w:t>
      </w:r>
    </w:p>
    <w:p w14:paraId="5C7E3AD2" w14:textId="77777777" w:rsidR="00FA54FC" w:rsidRDefault="00FA54FC" w:rsidP="00890202">
      <w:pPr>
        <w:pStyle w:val="NormalWeb"/>
        <w:spacing w:line="276" w:lineRule="auto"/>
        <w:jc w:val="both"/>
      </w:pPr>
      <w:r>
        <w:t xml:space="preserve">3.1. </w:t>
      </w:r>
      <w:r w:rsidRPr="00197708">
        <w:t xml:space="preserve">O valor mensal do leasing será calculado conforme fórmula prevista no </w:t>
      </w:r>
      <w:r w:rsidRPr="000A0677">
        <w:rPr>
          <w:b/>
          <w:bCs/>
        </w:rPr>
        <w:t>Anexo II</w:t>
      </w:r>
      <w:r w:rsidR="000A0677" w:rsidRPr="000A0677">
        <w:rPr>
          <w:b/>
          <w:bCs/>
        </w:rPr>
        <w:t>I</w:t>
      </w:r>
      <w:r w:rsidRPr="000A0677">
        <w:rPr>
          <w:b/>
          <w:bCs/>
        </w:rPr>
        <w:t xml:space="preserve"> – Regras de Cálculo</w:t>
      </w:r>
      <w:r w:rsidR="00F20A13">
        <w:rPr>
          <w:b/>
          <w:bCs/>
        </w:rPr>
        <w:t xml:space="preserve"> da Mensalidade</w:t>
      </w:r>
      <w:r w:rsidRPr="000A0677">
        <w:rPr>
          <w:b/>
          <w:bCs/>
        </w:rPr>
        <w:t>.</w:t>
      </w:r>
    </w:p>
    <w:p w14:paraId="71A3816C" w14:textId="520EC2C6" w:rsidR="00FA54FC" w:rsidRDefault="00FA54FC" w:rsidP="00890202">
      <w:pPr>
        <w:pStyle w:val="NormalWeb"/>
        <w:spacing w:line="276" w:lineRule="auto"/>
        <w:jc w:val="both"/>
      </w:pPr>
      <w:r>
        <w:t xml:space="preserve">3.2. O pagamento será efetuado até o dia 10 de cada mês, por boleto bancário, PIX ou outro meio aceito pela </w:t>
      </w:r>
      <w:r w:rsidR="00091DE6">
        <w:t>CONTRATADA</w:t>
      </w:r>
      <w:r>
        <w:t>.</w:t>
      </w:r>
    </w:p>
    <w:p w14:paraId="28A90518" w14:textId="77777777" w:rsidR="00FA54FC" w:rsidRDefault="00FA54FC" w:rsidP="00890202">
      <w:pPr>
        <w:pStyle w:val="NormalWeb"/>
        <w:spacing w:line="276" w:lineRule="auto"/>
        <w:jc w:val="both"/>
      </w:pPr>
      <w:r>
        <w:t xml:space="preserve">3.3. O atraso implicará </w:t>
      </w:r>
      <w:r w:rsidRPr="002D1BEA">
        <w:rPr>
          <w:b/>
          <w:bCs/>
        </w:rPr>
        <w:t>multa de 2%</w:t>
      </w:r>
      <w:r>
        <w:t xml:space="preserve"> sobre o valor devido, juros de 1% ao mês e correção monetária pelo IPCA.</w:t>
      </w:r>
    </w:p>
    <w:p w14:paraId="7735431B" w14:textId="77777777" w:rsidR="00FA54FC" w:rsidRDefault="00FA54FC" w:rsidP="00890202">
      <w:pPr>
        <w:pStyle w:val="NormalWeb"/>
        <w:spacing w:line="276" w:lineRule="auto"/>
        <w:jc w:val="both"/>
      </w:pPr>
      <w:r>
        <w:t xml:space="preserve">3.4. Em caso de cobrança judicial ou extrajudicial, incidirão honorários advocatícios limitados a </w:t>
      </w:r>
      <w:r w:rsidRPr="00197708">
        <w:t>10% do valor devido.</w:t>
      </w:r>
    </w:p>
    <w:p w14:paraId="7FB8D04C" w14:textId="77777777" w:rsidR="003B14D1" w:rsidRDefault="003B14D1" w:rsidP="00890202">
      <w:pPr>
        <w:pStyle w:val="Heading3"/>
        <w:spacing w:line="276" w:lineRule="auto"/>
      </w:pPr>
    </w:p>
    <w:p w14:paraId="5E91AFCE" w14:textId="004C0718" w:rsidR="00FA54FC" w:rsidRDefault="002412CF" w:rsidP="00890202">
      <w:pPr>
        <w:pStyle w:val="Heading3"/>
        <w:spacing w:line="276" w:lineRule="auto"/>
      </w:pPr>
      <w:r>
        <w:t>CLÁUSULA QUARTA – CUSTOS E ENCARGOS REGULATÓRIOS</w:t>
      </w:r>
    </w:p>
    <w:p w14:paraId="1612642E" w14:textId="59E31D78" w:rsidR="00FA54FC" w:rsidRDefault="00FA54FC" w:rsidP="00890202">
      <w:pPr>
        <w:pStyle w:val="NormalWeb"/>
        <w:spacing w:line="276" w:lineRule="auto"/>
        <w:jc w:val="both"/>
      </w:pPr>
      <w:r>
        <w:t>4.1. Antes da operação</w:t>
      </w:r>
      <w:r w:rsidR="0069737A">
        <w:t xml:space="preserve"> efetiva</w:t>
      </w:r>
      <w:r>
        <w:t xml:space="preserve">, </w:t>
      </w:r>
      <w:r w:rsidR="0069737A">
        <w:t xml:space="preserve">todos os custos e encargos relacionados à aquisição, instalação e homologação do sistema serão de responsabilidade da </w:t>
      </w:r>
      <w:r w:rsidR="00091DE6">
        <w:t>CONTRATADA</w:t>
      </w:r>
      <w:r w:rsidR="0069737A">
        <w:t>.</w:t>
      </w:r>
    </w:p>
    <w:p w14:paraId="5A99F33B" w14:textId="1DE148A4" w:rsidR="00FA54FC" w:rsidRDefault="00FA54FC" w:rsidP="00890202">
      <w:pPr>
        <w:pStyle w:val="NormalWeb"/>
        <w:spacing w:line="276" w:lineRule="auto"/>
        <w:jc w:val="both"/>
      </w:pPr>
      <w:r>
        <w:t xml:space="preserve">4.2. </w:t>
      </w:r>
      <w:r w:rsidR="0069737A">
        <w:t xml:space="preserve">Após a entrada em operação, tarifas e encargos que não recebam desconto contratual, tais como bandeiras tarifárias, contribuição de iluminação pública (CIP), multas e juros moratórios, serão integralmente repassados ao </w:t>
      </w:r>
      <w:r w:rsidR="00A841AA">
        <w:t>CONTRATANTE</w:t>
      </w:r>
      <w:r w:rsidR="0069737A">
        <w:t>.</w:t>
      </w:r>
    </w:p>
    <w:p w14:paraId="5860BAA7" w14:textId="77777777" w:rsidR="00445321" w:rsidRDefault="00FA54FC" w:rsidP="00445321">
      <w:pPr>
        <w:spacing w:line="276" w:lineRule="auto"/>
        <w:rPr>
          <w:rFonts w:ascii=".AppleSystemUIFont" w:hAnsi=".AppleSystemUIFont"/>
          <w:color w:val="0E0E0E"/>
          <w:sz w:val="21"/>
          <w:szCs w:val="21"/>
        </w:rPr>
      </w:pPr>
      <w:r w:rsidRPr="00445321">
        <w:lastRenderedPageBreak/>
        <w:t>4.3.</w:t>
      </w:r>
      <w:r w:rsidRPr="00452FAB">
        <w:rPr>
          <w:b/>
          <w:bCs/>
        </w:rPr>
        <w:t xml:space="preserve"> </w:t>
      </w:r>
      <w:r w:rsidR="00445321" w:rsidRPr="00445321">
        <w:rPr>
          <w:color w:val="0E0E0E"/>
        </w:rPr>
        <w:t>O valor da mensalidade será reajustado automaticamente conforme os reajustes tarifários homologados pela ANEEL, nos termos do art. 93 da Resolução Normativa nº 1.000/2021.</w:t>
      </w:r>
    </w:p>
    <w:p w14:paraId="7BD56D93" w14:textId="77777777" w:rsidR="003B14D1" w:rsidRDefault="003B14D1" w:rsidP="00890202">
      <w:pPr>
        <w:pStyle w:val="NormalWeb"/>
        <w:spacing w:line="276" w:lineRule="auto"/>
        <w:jc w:val="both"/>
        <w:rPr>
          <w:b/>
          <w:bCs/>
          <w:sz w:val="28"/>
          <w:szCs w:val="28"/>
        </w:rPr>
      </w:pPr>
    </w:p>
    <w:p w14:paraId="41B95049" w14:textId="701BF6BC" w:rsidR="00FA54FC" w:rsidRPr="00C91459" w:rsidRDefault="00D12AAC" w:rsidP="00890202">
      <w:pPr>
        <w:pStyle w:val="NormalWeb"/>
        <w:spacing w:line="276" w:lineRule="auto"/>
        <w:jc w:val="both"/>
        <w:rPr>
          <w:b/>
          <w:bCs/>
          <w:sz w:val="28"/>
          <w:szCs w:val="28"/>
        </w:rPr>
      </w:pPr>
      <w:r w:rsidRPr="00C91459">
        <w:rPr>
          <w:b/>
          <w:bCs/>
          <w:sz w:val="28"/>
          <w:szCs w:val="28"/>
        </w:rPr>
        <w:t>CLÁUSULA QUINTA – PRAZO DE VIGÊNCIA</w:t>
      </w:r>
    </w:p>
    <w:p w14:paraId="7D49CB98" w14:textId="3ACF75D6" w:rsidR="000A0677" w:rsidRDefault="00FA54FC" w:rsidP="00890202">
      <w:pPr>
        <w:pStyle w:val="NormalWeb"/>
        <w:spacing w:line="276" w:lineRule="auto"/>
        <w:jc w:val="both"/>
      </w:pPr>
      <w:r>
        <w:t xml:space="preserve">5.1. </w:t>
      </w:r>
      <w:r w:rsidR="00C91459">
        <w:t>O presente contrato terá prazo de vigência de 60 meses, contados a partir da data de entrada em operação comercial do sistema, conforme especificado n</w:t>
      </w:r>
      <w:r w:rsidR="00523B40">
        <w:t>as</w:t>
      </w:r>
      <w:r w:rsidR="00C91459">
        <w:t xml:space="preserve"> </w:t>
      </w:r>
      <w:r w:rsidR="000A0677" w:rsidRPr="00197708">
        <w:rPr>
          <w:rStyle w:val="Strong"/>
        </w:rPr>
        <w:t>Especificações Técnicas e Proposta Comercial</w:t>
      </w:r>
      <w:r w:rsidR="000A0677">
        <w:t>.</w:t>
      </w:r>
    </w:p>
    <w:p w14:paraId="13148693" w14:textId="77777777" w:rsidR="00FA54FC" w:rsidRPr="00197708" w:rsidRDefault="00FA54FC" w:rsidP="00890202">
      <w:pPr>
        <w:pStyle w:val="NormalWeb"/>
        <w:spacing w:line="276" w:lineRule="auto"/>
        <w:jc w:val="both"/>
      </w:pPr>
      <w:r w:rsidRPr="00197708">
        <w:t>5.2. O prazo é essencial ao equilíbrio econômico-financeiro do contrato.</w:t>
      </w:r>
    </w:p>
    <w:p w14:paraId="157B6EBA" w14:textId="6F894D60" w:rsidR="00FA54FC" w:rsidRDefault="00FA54FC" w:rsidP="00890202">
      <w:pPr>
        <w:pStyle w:val="NormalWeb"/>
        <w:spacing w:line="276" w:lineRule="auto"/>
        <w:jc w:val="both"/>
      </w:pPr>
      <w:r w:rsidRPr="00197708">
        <w:t xml:space="preserve">5.3. A </w:t>
      </w:r>
      <w:r w:rsidR="00091DE6">
        <w:t>CONTRATADA</w:t>
      </w:r>
      <w:r w:rsidRPr="00197708">
        <w:t xml:space="preserve"> terá até 120 dias, prorrogáveis por igual período em caso de entraves regulatórios, para concluir a instalação e homologação do sistema.</w:t>
      </w:r>
    </w:p>
    <w:p w14:paraId="47160186" w14:textId="77777777" w:rsidR="003B14D1" w:rsidRDefault="003B14D1" w:rsidP="00890202">
      <w:pPr>
        <w:pStyle w:val="Heading3"/>
        <w:spacing w:line="276" w:lineRule="auto"/>
      </w:pPr>
    </w:p>
    <w:p w14:paraId="3B538753" w14:textId="45D9942B" w:rsidR="00FA54FC" w:rsidRDefault="00D12AAC" w:rsidP="00890202">
      <w:pPr>
        <w:pStyle w:val="Heading3"/>
        <w:spacing w:line="276" w:lineRule="auto"/>
      </w:pPr>
      <w:r>
        <w:t xml:space="preserve">CLÁUSULA SEXTA – OBRIGAÇÕES DA </w:t>
      </w:r>
      <w:r w:rsidR="00091DE6">
        <w:t>CONTRATADA</w:t>
      </w:r>
    </w:p>
    <w:p w14:paraId="0E7B4602" w14:textId="04466E8F" w:rsidR="00FA54FC" w:rsidRDefault="00FA54FC" w:rsidP="003B14D1">
      <w:pPr>
        <w:pStyle w:val="NormalWeb"/>
        <w:spacing w:before="0" w:beforeAutospacing="0" w:after="0" w:afterAutospacing="0" w:line="276" w:lineRule="auto"/>
      </w:pPr>
      <w:r>
        <w:t xml:space="preserve">A </w:t>
      </w:r>
      <w:r w:rsidR="00091DE6">
        <w:t>CONTRATADA</w:t>
      </w:r>
      <w:r>
        <w:t xml:space="preserve"> obriga-se a:</w:t>
      </w:r>
      <w:r>
        <w:br/>
        <w:t>a) Fornecer, instalar e colocar em funcionamento o sistema fotovoltaico;</w:t>
      </w:r>
      <w:r>
        <w:br/>
        <w:t>b) Homologar o sistema perante a distribuidora;</w:t>
      </w:r>
      <w:r>
        <w:br/>
      </w:r>
      <w:r w:rsidRPr="00197708">
        <w:t>c) Realizar manutenções preventivas anuais e corretivas sempre que necessário;</w:t>
      </w:r>
      <w:r w:rsidRPr="00197708">
        <w:br/>
        <w:t>d) Manter seguro do sistema contra incêndio, sinistro e riscos elétricos;</w:t>
      </w:r>
      <w:r>
        <w:br/>
        <w:t>e) Monitorar o sistema remotamente e disponibilizar relatórios de performance semestrais;</w:t>
      </w:r>
      <w:r>
        <w:br/>
        <w:t xml:space="preserve">f) Substituir, sem custo ao </w:t>
      </w:r>
      <w:r w:rsidR="00A841AA">
        <w:t>CONTRATANTE</w:t>
      </w:r>
      <w:r>
        <w:t xml:space="preserve">, equipamentos defeituosos que impeçam a performance mínima </w:t>
      </w:r>
      <w:r w:rsidR="00091DE6">
        <w:t>CONTRATADA</w:t>
      </w:r>
      <w:r>
        <w:t>.</w:t>
      </w:r>
    </w:p>
    <w:p w14:paraId="2A397FD0" w14:textId="72A6B0E1" w:rsidR="00C91459" w:rsidRDefault="00C91459" w:rsidP="003B14D1">
      <w:pPr>
        <w:pStyle w:val="NormalWeb"/>
        <w:spacing w:before="0" w:beforeAutospacing="0" w:after="0" w:afterAutospacing="0" w:line="276" w:lineRule="auto"/>
      </w:pPr>
      <w:r w:rsidRPr="00C91459">
        <w:t xml:space="preserve">g) Disponibilizar relatórios anuais de performance ao </w:t>
      </w:r>
      <w:r w:rsidR="00A841AA">
        <w:t>CONTRATANTE</w:t>
      </w:r>
      <w:r w:rsidRPr="00C91459">
        <w:t>.</w:t>
      </w:r>
    </w:p>
    <w:p w14:paraId="2771DEDC" w14:textId="77777777" w:rsidR="003B14D1" w:rsidRDefault="003B14D1" w:rsidP="00890202">
      <w:pPr>
        <w:pStyle w:val="Heading3"/>
        <w:spacing w:after="240" w:line="276" w:lineRule="auto"/>
      </w:pPr>
    </w:p>
    <w:p w14:paraId="7AE9142B" w14:textId="32454B98" w:rsidR="00FA54FC" w:rsidRPr="00D12AAC" w:rsidRDefault="00D12AAC" w:rsidP="00890202">
      <w:pPr>
        <w:pStyle w:val="Heading3"/>
        <w:spacing w:after="240" w:line="276" w:lineRule="auto"/>
      </w:pPr>
      <w:r w:rsidRPr="00D12AAC">
        <w:t xml:space="preserve">CLÁUSULA SÉTIMA – OBRIGAÇÕES E RESPONSABILIDADES DO </w:t>
      </w:r>
      <w:r w:rsidR="00A841AA">
        <w:t>CONTRATANTE</w:t>
      </w:r>
    </w:p>
    <w:p w14:paraId="5AB7AC02" w14:textId="51AD9A76" w:rsidR="00183D04" w:rsidRDefault="00183D04" w:rsidP="00890202">
      <w:pPr>
        <w:pStyle w:val="NormalWeb"/>
        <w:spacing w:before="0" w:beforeAutospacing="0" w:after="0" w:afterAutospacing="0" w:line="276" w:lineRule="auto"/>
      </w:pPr>
      <w:r>
        <w:t xml:space="preserve">7.1. </w:t>
      </w:r>
      <w:r w:rsidR="00FA54FC">
        <w:t xml:space="preserve">O </w:t>
      </w:r>
      <w:r w:rsidR="00A841AA">
        <w:t>CONTRATANTE</w:t>
      </w:r>
      <w:r w:rsidR="00FA54FC">
        <w:t xml:space="preserve"> obriga-se</w:t>
      </w:r>
      <w:r w:rsidR="00875191">
        <w:t xml:space="preserve">, durante </w:t>
      </w:r>
      <w:r w:rsidR="00E704BE">
        <w:t xml:space="preserve">toda </w:t>
      </w:r>
      <w:r w:rsidR="00875191">
        <w:t>a vigência des</w:t>
      </w:r>
      <w:r w:rsidR="00991B1F">
        <w:t>t</w:t>
      </w:r>
      <w:r w:rsidR="00875191">
        <w:t>e contrato,</w:t>
      </w:r>
      <w:r w:rsidR="00FA54FC">
        <w:t xml:space="preserve"> a:</w:t>
      </w:r>
    </w:p>
    <w:p w14:paraId="268AFD04" w14:textId="1ED31F3A" w:rsidR="0027626B" w:rsidRPr="0027626B" w:rsidRDefault="00FA54FC" w:rsidP="00EB7B67">
      <w:pPr>
        <w:pStyle w:val="NormalWeb"/>
        <w:spacing w:before="0" w:beforeAutospacing="0" w:after="0" w:afterAutospacing="0" w:line="276" w:lineRule="auto"/>
      </w:pPr>
      <w:r>
        <w:t>a) Efetuar pontualmente os pagamentos;</w:t>
      </w:r>
      <w:r>
        <w:br/>
        <w:t>b) Garantir acesso ao local para instalação, vistoria e manutenção;</w:t>
      </w:r>
      <w:r>
        <w:br/>
        <w:t>c) Não intervir no sistema nem autorizar terceiros não credenciados;</w:t>
      </w:r>
      <w:r w:rsidR="0027626B">
        <w:br/>
      </w:r>
      <w:r w:rsidRPr="0027626B">
        <w:lastRenderedPageBreak/>
        <w:t xml:space="preserve">d) </w:t>
      </w:r>
      <w:r w:rsidR="0027626B" w:rsidRPr="0027626B">
        <w:t>Manter rede Wi-Fi funcional e estável, sendo exclusivamente responsável por quedas de conexão, bloqueios, limitações de roteadores, alteração de senha ou instabilidade que impeçam o monitoramento remoto;</w:t>
      </w:r>
    </w:p>
    <w:p w14:paraId="11F57899" w14:textId="5DD5A828" w:rsidR="00FF624C" w:rsidRDefault="00FA54FC" w:rsidP="00FF624C">
      <w:pPr>
        <w:pStyle w:val="NormalWeb"/>
        <w:spacing w:before="0" w:beforeAutospacing="0" w:after="0" w:afterAutospacing="0" w:line="276" w:lineRule="auto"/>
      </w:pPr>
      <w:r>
        <w:t xml:space="preserve">e) </w:t>
      </w:r>
      <w:r w:rsidR="00575F1B">
        <w:t>Manter o local da instalação em condições seguras, livre de animais soltos ou riscos de acidentes</w:t>
      </w:r>
      <w:r w:rsidR="00194C78">
        <w:t>.</w:t>
      </w:r>
      <w:r w:rsidR="00FF624C">
        <w:br/>
      </w:r>
      <w:r w:rsidR="00B972CD" w:rsidRPr="00B972CD">
        <w:t>f) Disponibilizar pontos de água funcionais, tais como torneiras externas ou acesso à caixa d’água, próximos ao local de instalação da usina, sempre que necessário para a execução de limpezas, manutenções preventivas ou corretivas nos módulos fotovoltaicos.</w:t>
      </w:r>
      <w:r w:rsidR="00EB6232">
        <w:br/>
      </w:r>
      <w:r w:rsidR="00311753">
        <w:t xml:space="preserve">g) </w:t>
      </w:r>
      <w:r w:rsidR="00311753" w:rsidRPr="00301227">
        <w:t>Manter a cobertura e as áreas próximas à usina em condições adequadas, incluindo limpeza de calhas, retirada de entulhos e manutenção básica que evite sombreamento, acúmulo de sujeira ou riscos operacionais ao sistema.</w:t>
      </w:r>
      <w:r w:rsidR="00EB7B67">
        <w:br/>
        <w:t>h) Não instalar, permitir, construir ou manter quaisquer estruturas, equipamentos, objetos, vegetação ou obras que provoquem sombreamento, dificultem o acesso ou interfiram no funcionamento do sistema fotovoltaico, tais como antenas, caixas-d’água, câmeras, cercas, tubulações, placas, equipamentos diversos ou alterações estruturais no telhado.</w:t>
      </w:r>
      <w:r w:rsidR="00EB6232">
        <w:br/>
        <w:t xml:space="preserve">i) </w:t>
      </w:r>
      <w:r w:rsidR="00FF624C">
        <w:t>Comunicar previamente à CONTRATADA qualquer obra, reforma, modificação estrutural, alteração de cobertura, substituição de telhado, instalação de equipamentos, antenas, caixas-d’água, câmeras, tubulações, vegetação alta ou qualquer intervenção que possa interferir no acesso, fixação, monitoramento, segurança ou performance do sistema fotovoltaico.</w:t>
      </w:r>
    </w:p>
    <w:p w14:paraId="22096FA0" w14:textId="0409B83E" w:rsidR="00183D04" w:rsidRDefault="00183D04" w:rsidP="00890202">
      <w:pPr>
        <w:pStyle w:val="p1"/>
        <w:spacing w:line="276" w:lineRule="auto"/>
      </w:pPr>
      <w:r>
        <w:t xml:space="preserve">7.2. O </w:t>
      </w:r>
      <w:r w:rsidR="00A841AA">
        <w:t>CONTRATANTE</w:t>
      </w:r>
      <w:r>
        <w:t xml:space="preserve"> declara possuir autorização do titular cadastrado para utilizar a unidade consumidora objeto deste contrato, responsabilizando-se integralmente pela veracidade da informação.</w:t>
      </w:r>
    </w:p>
    <w:p w14:paraId="66925DCD" w14:textId="57BE7E15" w:rsidR="00FB242C" w:rsidRPr="00FB242C" w:rsidRDefault="00FB242C" w:rsidP="00FB242C">
      <w:pPr>
        <w:rPr>
          <w:color w:val="0E0E0E"/>
        </w:rPr>
      </w:pPr>
      <w:r>
        <w:t xml:space="preserve">7.3. </w:t>
      </w:r>
      <w:r w:rsidRPr="00FB242C">
        <w:rPr>
          <w:color w:val="0E0E0E"/>
        </w:rPr>
        <w:t xml:space="preserve">Quando o </w:t>
      </w:r>
      <w:r w:rsidR="00A841AA">
        <w:rPr>
          <w:color w:val="0E0E0E"/>
        </w:rPr>
        <w:t>CONTRATANTE</w:t>
      </w:r>
      <w:r w:rsidRPr="00FB242C">
        <w:rPr>
          <w:color w:val="0E0E0E"/>
        </w:rPr>
        <w:t xml:space="preserve"> não for o titular cadastrado ou proprietário do imóvel, a autorização existente não dispensa a apresentação do Anexo IV nos casos previstos na Cláusula 13.1.</w:t>
      </w:r>
    </w:p>
    <w:p w14:paraId="5F0C0099" w14:textId="5B8D052D" w:rsidR="00183D04" w:rsidRDefault="00183D04" w:rsidP="00890202">
      <w:pPr>
        <w:pStyle w:val="p1"/>
        <w:spacing w:line="276" w:lineRule="auto"/>
      </w:pPr>
      <w:r>
        <w:t>7.</w:t>
      </w:r>
      <w:r w:rsidR="00FB242C">
        <w:t>4</w:t>
      </w:r>
      <w:r>
        <w:t xml:space="preserve">. A </w:t>
      </w:r>
      <w:r w:rsidR="00091DE6">
        <w:t>CONTRATADA</w:t>
      </w:r>
      <w:r>
        <w:t xml:space="preserve"> não se responsabiliza por quaisquer divergências cadastrais junto à distribuidora, sendo de responsabilidade exclusiva do </w:t>
      </w:r>
      <w:r w:rsidR="00A841AA">
        <w:t>CONTRATANTE</w:t>
      </w:r>
      <w:r>
        <w:t xml:space="preserve"> manter a regularidade da titularidade ou da autorização de uso da unidade consumidora.</w:t>
      </w:r>
    </w:p>
    <w:p w14:paraId="39277F72" w14:textId="14069E49" w:rsidR="000A5FF2" w:rsidRPr="000A5FF2" w:rsidRDefault="00183D04" w:rsidP="000A5FF2">
      <w:pPr>
        <w:spacing w:line="276" w:lineRule="auto"/>
        <w:rPr>
          <w:color w:val="0E0E0E"/>
        </w:rPr>
      </w:pPr>
      <w:r>
        <w:t>7.</w:t>
      </w:r>
      <w:r w:rsidR="00FB242C">
        <w:t>5</w:t>
      </w:r>
      <w:r>
        <w:t xml:space="preserve">. </w:t>
      </w:r>
      <w:r w:rsidR="000A5FF2" w:rsidRPr="000A5FF2">
        <w:rPr>
          <w:color w:val="0E0E0E"/>
        </w:rPr>
        <w:t xml:space="preserve">A </w:t>
      </w:r>
      <w:r w:rsidR="00091DE6">
        <w:rPr>
          <w:color w:val="0E0E0E"/>
        </w:rPr>
        <w:t>CONTRATADA</w:t>
      </w:r>
      <w:r w:rsidR="000A5FF2" w:rsidRPr="000A5FF2">
        <w:rPr>
          <w:color w:val="0E0E0E"/>
        </w:rPr>
        <w:t xml:space="preserve"> não será responsável por quaisquer questionamentos administrativos ou judiciais decorrentes da divergência de titularidade da unidade consumidora, cabendo exclusivamente ao </w:t>
      </w:r>
      <w:r w:rsidR="00A841AA">
        <w:rPr>
          <w:color w:val="0E0E0E"/>
        </w:rPr>
        <w:t>CONTRATANTE</w:t>
      </w:r>
      <w:r w:rsidR="000A5FF2" w:rsidRPr="000A5FF2">
        <w:rPr>
          <w:color w:val="0E0E0E"/>
        </w:rPr>
        <w:t xml:space="preserve"> adotar as providências necessárias para regularização junto à distribuidora.</w:t>
      </w:r>
    </w:p>
    <w:p w14:paraId="5761F6C8" w14:textId="77777777" w:rsidR="003B14D1" w:rsidRDefault="003B14D1" w:rsidP="000A5FF2">
      <w:pPr>
        <w:pStyle w:val="p1"/>
        <w:spacing w:line="276" w:lineRule="auto"/>
        <w:rPr>
          <w:b/>
          <w:bCs/>
          <w:sz w:val="28"/>
          <w:szCs w:val="28"/>
        </w:rPr>
      </w:pPr>
    </w:p>
    <w:p w14:paraId="4798B7CA" w14:textId="00DA725C" w:rsidR="00FA54FC" w:rsidRPr="003B14D1" w:rsidRDefault="00D12AAC" w:rsidP="000A5FF2">
      <w:pPr>
        <w:pStyle w:val="p1"/>
        <w:spacing w:line="276" w:lineRule="auto"/>
        <w:rPr>
          <w:b/>
          <w:bCs/>
          <w:sz w:val="28"/>
          <w:szCs w:val="28"/>
        </w:rPr>
      </w:pPr>
      <w:r w:rsidRPr="003B14D1">
        <w:rPr>
          <w:b/>
          <w:bCs/>
          <w:sz w:val="28"/>
          <w:szCs w:val="28"/>
        </w:rPr>
        <w:lastRenderedPageBreak/>
        <w:t>CLÁUSULA OITAVA – GARANTIA, OPERAÇÃO E MANUTENÇÃO</w:t>
      </w:r>
    </w:p>
    <w:p w14:paraId="48CF8E9C" w14:textId="5F352BE1" w:rsidR="00FA54FC" w:rsidRDefault="00FA54FC" w:rsidP="00890202">
      <w:pPr>
        <w:pStyle w:val="NormalWeb"/>
        <w:spacing w:line="276" w:lineRule="auto"/>
        <w:jc w:val="both"/>
      </w:pPr>
      <w:r>
        <w:t xml:space="preserve">8.1. </w:t>
      </w:r>
      <w:r w:rsidR="00575F1B">
        <w:t xml:space="preserve">Durante toda a vigência contratual, a </w:t>
      </w:r>
      <w:r w:rsidR="00091DE6">
        <w:t>CONTRATADA</w:t>
      </w:r>
      <w:r w:rsidR="00575F1B">
        <w:t xml:space="preserve"> será responsável por todas as atividades relacionadas à operação, manutenção preventiva e corretiva, monitoramento, limpeza, homologação e seguro do sistema.</w:t>
      </w:r>
    </w:p>
    <w:p w14:paraId="5D9EC26C" w14:textId="003E93D3" w:rsidR="009D1197" w:rsidRDefault="009D1197" w:rsidP="00890202">
      <w:pPr>
        <w:pStyle w:val="p1"/>
        <w:spacing w:line="276" w:lineRule="auto"/>
      </w:pPr>
      <w:r>
        <w:t xml:space="preserve">8.2. A </w:t>
      </w:r>
      <w:r w:rsidR="00091DE6">
        <w:t>CONTRATADA</w:t>
      </w:r>
      <w:r>
        <w:t xml:space="preserve"> poderá, a seu exclusivo critério, subcontratar terceiros para execução parcial ou total das atividades de instalação, manutenção, monitoramento e demais serviços relativos ao sistema, sem que isso implique alteração das responsabilidades assumidas.</w:t>
      </w:r>
    </w:p>
    <w:p w14:paraId="21A0C830" w14:textId="73CF61FC" w:rsidR="005B121A" w:rsidRPr="002569B2" w:rsidRDefault="00FA54FC" w:rsidP="002569B2">
      <w:pPr>
        <w:spacing w:line="276" w:lineRule="auto"/>
        <w:rPr>
          <w:rStyle w:val="s1"/>
          <w:color w:val="0E0E0E"/>
        </w:rPr>
      </w:pPr>
      <w:r>
        <w:t>8.</w:t>
      </w:r>
      <w:r w:rsidR="00226E06">
        <w:t>3</w:t>
      </w:r>
      <w:r>
        <w:t xml:space="preserve">. </w:t>
      </w:r>
      <w:r w:rsidR="002569B2" w:rsidRPr="002569B2">
        <w:rPr>
          <w:color w:val="0E0E0E"/>
        </w:rPr>
        <w:t xml:space="preserve">Findo o contrato, ou caso o CONTRATANTE exerça a opção de compra antecipada, todas as responsabilidades </w:t>
      </w:r>
      <w:r w:rsidR="005C3B32" w:rsidRPr="002569B2">
        <w:rPr>
          <w:rStyle w:val="s1"/>
        </w:rPr>
        <w:t>pelo sistema fotovoltaico, incluindo manutenções, seguros, limpezas, monitoramento e eventuais custos de homologação ou reparos, serão integralmente assumidas pelo CONTRATANTE, exceto quanto às garantias de fábrica dos equipamentos, que deverão ser acionadas diretamente pelo CONTRATANTE</w:t>
      </w:r>
      <w:r w:rsidR="005B121A" w:rsidRPr="002569B2">
        <w:rPr>
          <w:rStyle w:val="s1"/>
        </w:rPr>
        <w:t xml:space="preserve"> </w:t>
      </w:r>
      <w:r w:rsidR="005C3B32" w:rsidRPr="002569B2">
        <w:rPr>
          <w:rStyle w:val="s1"/>
        </w:rPr>
        <w:t>junto ao fabricante.</w:t>
      </w:r>
    </w:p>
    <w:p w14:paraId="473BCB94" w14:textId="00824BC0" w:rsidR="004D083F" w:rsidRPr="00C10C98" w:rsidRDefault="004D083F" w:rsidP="005C3B32">
      <w:pPr>
        <w:pStyle w:val="p1"/>
        <w:spacing w:line="276" w:lineRule="auto"/>
        <w:jc w:val="both"/>
      </w:pPr>
      <w:r w:rsidRPr="00C10C98">
        <w:t>8.4. Suspensão de Manutenção em Caso de Atraso</w:t>
      </w:r>
    </w:p>
    <w:p w14:paraId="5BFDB838" w14:textId="5FEFF8DC" w:rsidR="004D083F" w:rsidRDefault="004D083F" w:rsidP="004D083F">
      <w:pPr>
        <w:pStyle w:val="p2"/>
      </w:pPr>
      <w:r>
        <w:t xml:space="preserve">A manutenção preventiva e corretiva, bem como quaisquer atendimentos técnicos, somente será realizada para </w:t>
      </w:r>
      <w:r w:rsidR="00A841AA">
        <w:t>CONTRATANTE</w:t>
      </w:r>
      <w:r>
        <w:t>S que estejam adimplentes.</w:t>
      </w:r>
    </w:p>
    <w:p w14:paraId="2F9112D0" w14:textId="77777777" w:rsidR="004D083F" w:rsidRDefault="004D083F" w:rsidP="004D083F">
      <w:pPr>
        <w:pStyle w:val="p2"/>
      </w:pPr>
      <w:r>
        <w:t xml:space="preserve">O </w:t>
      </w:r>
      <w:r w:rsidRPr="00930216">
        <w:rPr>
          <w:b/>
          <w:bCs/>
        </w:rPr>
        <w:t xml:space="preserve">atraso superior a 15 (quinze) </w:t>
      </w:r>
      <w:r>
        <w:t xml:space="preserve">dias no pagamento de qualquer parcela implica </w:t>
      </w:r>
      <w:r>
        <w:rPr>
          <w:rStyle w:val="s1"/>
          <w:b/>
          <w:bCs/>
        </w:rPr>
        <w:t>suspensão imediata do direito à manutenção</w:t>
      </w:r>
      <w:r>
        <w:t>, até a regularização integral dos valores pendentes.</w:t>
      </w:r>
    </w:p>
    <w:p w14:paraId="61D00DB2" w14:textId="77777777" w:rsidR="004D083F" w:rsidRDefault="004D083F" w:rsidP="004D083F">
      <w:pPr>
        <w:pStyle w:val="p2"/>
      </w:pPr>
      <w:r>
        <w:t>Durante o período de inadimplência:</w:t>
      </w:r>
    </w:p>
    <w:p w14:paraId="70CE7876" w14:textId="7966212F" w:rsidR="004D083F" w:rsidRDefault="004D083F" w:rsidP="004D083F">
      <w:pPr>
        <w:pStyle w:val="p2"/>
      </w:pPr>
      <w:r>
        <w:t xml:space="preserve">a) a </w:t>
      </w:r>
      <w:r w:rsidR="00091DE6">
        <w:t>CONTRATADA</w:t>
      </w:r>
      <w:r>
        <w:t xml:space="preserve"> </w:t>
      </w:r>
      <w:r w:rsidRPr="00930216">
        <w:rPr>
          <w:b/>
          <w:bCs/>
        </w:rPr>
        <w:t>não será responsável por falhas, interrupções ou redução</w:t>
      </w:r>
      <w:r>
        <w:t xml:space="preserve"> da geração do sistema fotovoltaico;</w:t>
      </w:r>
    </w:p>
    <w:p w14:paraId="3BF03FBA" w14:textId="77777777" w:rsidR="004D083F" w:rsidRDefault="004D083F" w:rsidP="004D083F">
      <w:pPr>
        <w:pStyle w:val="p2"/>
      </w:pPr>
      <w:r>
        <w:t>b) eventuais perdas de geração não geram direito a abatimento, compensação ou reembolso;</w:t>
      </w:r>
    </w:p>
    <w:p w14:paraId="0AC99BF7" w14:textId="4E67C33A" w:rsidR="004D083F" w:rsidRDefault="004D083F" w:rsidP="004D083F">
      <w:pPr>
        <w:pStyle w:val="p2"/>
      </w:pPr>
      <w:r>
        <w:t xml:space="preserve">c) o </w:t>
      </w:r>
      <w:r w:rsidR="00A841AA">
        <w:t>CONTRATANTE</w:t>
      </w:r>
      <w:r>
        <w:t xml:space="preserve"> permanecerá integralmente responsável pelo pagamento da energia consumida diretamente da distribuidora, inclusive em </w:t>
      </w:r>
      <w:r w:rsidRPr="00864FAB">
        <w:rPr>
          <w:b/>
          <w:bCs/>
        </w:rPr>
        <w:t>tarifa cheia</w:t>
      </w:r>
      <w:r>
        <w:t>, caso não haja geração durante o período de inadimplência;</w:t>
      </w:r>
    </w:p>
    <w:p w14:paraId="7370FA97" w14:textId="77777777" w:rsidR="004D083F" w:rsidRDefault="004D083F" w:rsidP="004D083F">
      <w:pPr>
        <w:pStyle w:val="p2"/>
      </w:pPr>
      <w:r>
        <w:t xml:space="preserve">d) </w:t>
      </w:r>
      <w:r w:rsidRPr="00DA7DD0">
        <w:rPr>
          <w:b/>
          <w:bCs/>
        </w:rPr>
        <w:t>não haverá extensão de garantias</w:t>
      </w:r>
      <w:r>
        <w:t>, prazos contratuais ou compensações decorrentes da suspensão de manutenção.</w:t>
      </w:r>
    </w:p>
    <w:p w14:paraId="5E88BC6E" w14:textId="3C26439A" w:rsidR="00A845DE" w:rsidRDefault="004623F0" w:rsidP="004623F0">
      <w:pPr>
        <w:pStyle w:val="p1"/>
        <w:spacing w:line="276" w:lineRule="auto"/>
      </w:pPr>
      <w:r>
        <w:t xml:space="preserve">8.5. </w:t>
      </w:r>
      <w:r w:rsidR="00A845DE" w:rsidRPr="00A845DE">
        <w:t>Suspensão de Garantias em Caso de Atraso</w:t>
      </w:r>
    </w:p>
    <w:p w14:paraId="74813062" w14:textId="0D49AD44" w:rsidR="004623F0" w:rsidRDefault="004623F0" w:rsidP="004623F0">
      <w:pPr>
        <w:pStyle w:val="p1"/>
        <w:spacing w:line="276" w:lineRule="auto"/>
      </w:pPr>
      <w:r>
        <w:t>Durante períodos de inadimplência, além da suspensão da manutenção prevista na Cláusula 8.4, ficam igualmente suspensos:</w:t>
      </w:r>
    </w:p>
    <w:p w14:paraId="38A02431" w14:textId="77777777" w:rsidR="004623F0" w:rsidRDefault="004623F0" w:rsidP="004623F0">
      <w:pPr>
        <w:pStyle w:val="p1"/>
        <w:spacing w:line="276" w:lineRule="auto"/>
      </w:pPr>
      <w:r>
        <w:lastRenderedPageBreak/>
        <w:t>a) a garantia técnica sobre o sistema;</w:t>
      </w:r>
    </w:p>
    <w:p w14:paraId="72993FB8" w14:textId="77777777" w:rsidR="004623F0" w:rsidRDefault="004623F0" w:rsidP="004623F0">
      <w:pPr>
        <w:pStyle w:val="p1"/>
        <w:spacing w:line="276" w:lineRule="auto"/>
      </w:pPr>
      <w:r>
        <w:t>b) a garantia de performance e de geração mínima;</w:t>
      </w:r>
    </w:p>
    <w:p w14:paraId="7C2E6077" w14:textId="77777777" w:rsidR="004623F0" w:rsidRDefault="004623F0" w:rsidP="004623F0">
      <w:pPr>
        <w:pStyle w:val="p1"/>
        <w:spacing w:line="276" w:lineRule="auto"/>
      </w:pPr>
      <w:r>
        <w:t>c) o cumprimento de prazos contratuais relacionados à manutenção, reparos e atendimentos;</w:t>
      </w:r>
    </w:p>
    <w:p w14:paraId="1A37A15B" w14:textId="77777777" w:rsidR="004623F0" w:rsidRDefault="004623F0" w:rsidP="004623F0">
      <w:pPr>
        <w:pStyle w:val="p1"/>
        <w:spacing w:line="276" w:lineRule="auto"/>
      </w:pPr>
      <w:r>
        <w:t>d) qualquer obrigação de compensação por geração reduzida ou interrupção do funcionamento.</w:t>
      </w:r>
    </w:p>
    <w:p w14:paraId="23A1F934" w14:textId="77777777" w:rsidR="004623F0" w:rsidRDefault="004623F0" w:rsidP="004623F0">
      <w:pPr>
        <w:pStyle w:val="p1"/>
        <w:spacing w:line="276" w:lineRule="auto"/>
      </w:pPr>
      <w:r>
        <w:t>Nenhuma suspensão prevista nesta cláusula implicará prorrogação de prazo contratual, extensão de garantias, abatimentos financeiros ou indenizações futuras.</w:t>
      </w:r>
    </w:p>
    <w:p w14:paraId="0469CE60" w14:textId="77777777" w:rsidR="00256A83" w:rsidRPr="004623F0" w:rsidRDefault="00256A83" w:rsidP="00890202">
      <w:pPr>
        <w:pStyle w:val="NormalWeb"/>
        <w:spacing w:line="276" w:lineRule="auto"/>
        <w:jc w:val="both"/>
        <w:rPr>
          <w:b/>
          <w:bCs/>
          <w:sz w:val="28"/>
          <w:szCs w:val="28"/>
          <w:lang w:val="en-BR"/>
        </w:rPr>
      </w:pPr>
    </w:p>
    <w:p w14:paraId="3C7E3749" w14:textId="7E044220" w:rsidR="00FA54FC" w:rsidRPr="005856DC" w:rsidRDefault="00D12AAC" w:rsidP="00890202">
      <w:pPr>
        <w:pStyle w:val="NormalWeb"/>
        <w:spacing w:line="276" w:lineRule="auto"/>
        <w:jc w:val="both"/>
        <w:rPr>
          <w:b/>
          <w:bCs/>
          <w:sz w:val="28"/>
          <w:szCs w:val="28"/>
        </w:rPr>
      </w:pPr>
      <w:r w:rsidRPr="005856DC">
        <w:rPr>
          <w:b/>
          <w:bCs/>
          <w:sz w:val="28"/>
          <w:szCs w:val="28"/>
        </w:rPr>
        <w:t>CLÁUSULA NONA – PERFORMANCE</w:t>
      </w:r>
    </w:p>
    <w:p w14:paraId="511BC00A" w14:textId="7B6C8F23" w:rsidR="00FA54FC" w:rsidRDefault="00FA54FC" w:rsidP="00890202">
      <w:pPr>
        <w:pStyle w:val="NormalWeb"/>
        <w:spacing w:line="276" w:lineRule="auto"/>
        <w:jc w:val="both"/>
      </w:pPr>
      <w:r>
        <w:t xml:space="preserve">9.1. </w:t>
      </w:r>
      <w:r w:rsidR="00234AA8">
        <w:t xml:space="preserve">A </w:t>
      </w:r>
      <w:r w:rsidR="00091DE6">
        <w:t>CONTRATADA</w:t>
      </w:r>
      <w:r w:rsidR="00234AA8">
        <w:t xml:space="preserve"> assegura geração mínima média anual equivalente à energia </w:t>
      </w:r>
      <w:r w:rsidR="00FA43DB">
        <w:t>contratada</w:t>
      </w:r>
      <w:r w:rsidR="00234AA8">
        <w:t xml:space="preserve"> (Kc), considerada em ciclos de 12 (doze) meses consecutivos.</w:t>
      </w:r>
    </w:p>
    <w:p w14:paraId="30A31547" w14:textId="4DD21FAF" w:rsidR="00FA54FC" w:rsidRDefault="00FA54FC" w:rsidP="00890202">
      <w:pPr>
        <w:pStyle w:val="NormalWeb"/>
        <w:spacing w:line="276" w:lineRule="auto"/>
        <w:jc w:val="both"/>
      </w:pPr>
      <w:r>
        <w:t xml:space="preserve">9.2. </w:t>
      </w:r>
      <w:r w:rsidR="00234AA8">
        <w:t xml:space="preserve">Caso a geração média anual fique abaixo do montante contratado, a </w:t>
      </w:r>
      <w:r w:rsidR="00091DE6">
        <w:t>CONTRATADA</w:t>
      </w:r>
      <w:r w:rsidR="00234AA8">
        <w:t xml:space="preserve"> será responsável por cobrir integralmente a diferença, arcando com os custos junto à distribuidora, salvo em situações de força maior, nos termos do art. 393 do Código Civil.</w:t>
      </w:r>
    </w:p>
    <w:p w14:paraId="7B740FDE" w14:textId="19C0BDBB" w:rsidR="00234AA8" w:rsidRDefault="00234AA8" w:rsidP="00890202">
      <w:pPr>
        <w:pStyle w:val="NormalWeb"/>
        <w:spacing w:line="276" w:lineRule="auto"/>
        <w:jc w:val="both"/>
      </w:pPr>
      <w:r>
        <w:t xml:space="preserve">9.3. Nos meses em que a geração for inferior à energia </w:t>
      </w:r>
      <w:r w:rsidR="00FA43DB">
        <w:t>contratada</w:t>
      </w:r>
      <w:r>
        <w:t xml:space="preserve">, mas o consumo do </w:t>
      </w:r>
      <w:r w:rsidR="00A841AA">
        <w:t>CONTRATANTE</w:t>
      </w:r>
      <w:r>
        <w:t xml:space="preserve"> permanecer dentro da quantidade de kWh prevista em contrato, não haverá cobrança de deficiência naquele mês. Nessa hipótese, a </w:t>
      </w:r>
      <w:r w:rsidR="00091DE6">
        <w:t>CONTRATADA</w:t>
      </w:r>
      <w:r>
        <w:t xml:space="preserve"> assumirá diretamente a quitação da fatura junto à distribuidora.</w:t>
      </w:r>
    </w:p>
    <w:p w14:paraId="2E91B801" w14:textId="50414684" w:rsidR="00234AA8" w:rsidRDefault="00234AA8" w:rsidP="00890202">
      <w:pPr>
        <w:pStyle w:val="NormalWeb"/>
        <w:spacing w:line="276" w:lineRule="auto"/>
        <w:jc w:val="both"/>
      </w:pPr>
      <w:r>
        <w:t xml:space="preserve">9.4. Nos meses em que o consumo do </w:t>
      </w:r>
      <w:r w:rsidR="00A841AA">
        <w:t>CONTRATANTE</w:t>
      </w:r>
      <w:r>
        <w:t xml:space="preserve"> exceder os kWh contratados, o excedente será cobrado normalmente, aplicando-se a fórmula da Cláusula Terceira.</w:t>
      </w:r>
    </w:p>
    <w:p w14:paraId="5667CC68" w14:textId="2CEF4A2D" w:rsidR="006424C8" w:rsidRDefault="006424C8" w:rsidP="006424C8">
      <w:pPr>
        <w:spacing w:line="276" w:lineRule="auto"/>
        <w:rPr>
          <w:color w:val="0E0E0E"/>
        </w:rPr>
      </w:pPr>
      <w:r w:rsidRPr="006424C8">
        <w:rPr>
          <w:color w:val="0E0E0E"/>
        </w:rPr>
        <w:t xml:space="preserve">9.5. A </w:t>
      </w:r>
      <w:r w:rsidR="00091DE6">
        <w:rPr>
          <w:color w:val="0E0E0E"/>
        </w:rPr>
        <w:t>CONTRATADA</w:t>
      </w:r>
      <w:r w:rsidRPr="006424C8">
        <w:rPr>
          <w:color w:val="0E0E0E"/>
        </w:rPr>
        <w:t xml:space="preserve"> não se responsabiliza por eventuais reduções temporárias de geração decorrentes de sombreamento, acúmulo de sujeira, alterações climáticas, variações sazonais, manutenções programadas ou eventos externos que fujam ao seu controle operacional.</w:t>
      </w:r>
    </w:p>
    <w:p w14:paraId="112C21AA" w14:textId="77777777" w:rsidR="003300CD" w:rsidRDefault="003300CD" w:rsidP="006424C8">
      <w:pPr>
        <w:spacing w:line="276" w:lineRule="auto"/>
        <w:rPr>
          <w:color w:val="0E0E0E"/>
        </w:rPr>
      </w:pPr>
    </w:p>
    <w:p w14:paraId="3679A757" w14:textId="502A1F66" w:rsidR="000B491B" w:rsidRDefault="003300CD" w:rsidP="000B491B">
      <w:pPr>
        <w:rPr>
          <w:rFonts w:ascii=".AppleSystemUIFont" w:hAnsi=".AppleSystemUIFont"/>
          <w:color w:val="0E0E0E"/>
          <w:sz w:val="21"/>
          <w:szCs w:val="21"/>
        </w:rPr>
      </w:pPr>
      <w:r>
        <w:t xml:space="preserve">9.6. A garantia de performance não se aplica quando houver qualquer interferência causada pelo </w:t>
      </w:r>
      <w:r w:rsidR="00A841AA">
        <w:t>CONTRATANTE</w:t>
      </w:r>
      <w:r>
        <w:t xml:space="preserve">, </w:t>
      </w:r>
      <w:r w:rsidR="00037042">
        <w:t>ou terceiros por ele autorizado</w:t>
      </w:r>
      <w:r w:rsidR="00F252C7">
        <w:t>s</w:t>
      </w:r>
      <w:r w:rsidR="00037042">
        <w:t xml:space="preserve">, </w:t>
      </w:r>
      <w:r>
        <w:t xml:space="preserve">incluindo, mas não se limitando a: sombreamento novo ou ampliado, instalação de equipamentos no telhado, reformas, obstruções, </w:t>
      </w:r>
      <w:r w:rsidRPr="000B491B">
        <w:t xml:space="preserve">falta de limpeza, alteração estrutural, impedimento de acesso, desligamento indevido do sistema, remoção de equipamentos, alteração manual das configurações </w:t>
      </w:r>
      <w:r w:rsidR="0079643C" w:rsidRPr="000B491B">
        <w:rPr>
          <w:color w:val="0E0E0E"/>
        </w:rPr>
        <w:t xml:space="preserve">ou qualquer condição criada pelo CONTRATANTE ou por terceiros por ele autorizados, </w:t>
      </w:r>
      <w:r w:rsidR="000B491B" w:rsidRPr="000B491B">
        <w:rPr>
          <w:color w:val="0E0E0E"/>
        </w:rPr>
        <w:t>que venha a reduzir a geração.</w:t>
      </w:r>
    </w:p>
    <w:p w14:paraId="61D3BD2C" w14:textId="7415903D" w:rsidR="0079643C" w:rsidRPr="0079643C" w:rsidRDefault="0079643C" w:rsidP="0079643C">
      <w:pPr>
        <w:rPr>
          <w:color w:val="0E0E0E"/>
        </w:rPr>
      </w:pPr>
    </w:p>
    <w:p w14:paraId="4F1461BE" w14:textId="77777777" w:rsidR="003B14D1" w:rsidRDefault="003B14D1" w:rsidP="0079643C">
      <w:pPr>
        <w:spacing w:line="276" w:lineRule="auto"/>
        <w:rPr>
          <w:b/>
          <w:bCs/>
          <w:sz w:val="28"/>
          <w:szCs w:val="28"/>
        </w:rPr>
      </w:pPr>
    </w:p>
    <w:p w14:paraId="274CB7AF" w14:textId="64453BCF" w:rsidR="00FA54FC" w:rsidRPr="005D78F5" w:rsidRDefault="00D12AAC" w:rsidP="0079643C">
      <w:pPr>
        <w:spacing w:line="276" w:lineRule="auto"/>
        <w:rPr>
          <w:b/>
          <w:bCs/>
          <w:sz w:val="28"/>
          <w:szCs w:val="28"/>
        </w:rPr>
      </w:pPr>
      <w:r w:rsidRPr="005D78F5">
        <w:rPr>
          <w:b/>
          <w:bCs/>
          <w:sz w:val="28"/>
          <w:szCs w:val="28"/>
        </w:rPr>
        <w:t>CLÁUSULA DÉCIMA – RESPONSABILIDADE E LIMITAÇÃO</w:t>
      </w:r>
    </w:p>
    <w:p w14:paraId="452F8CB1" w14:textId="674A7F99" w:rsidR="00FA54FC" w:rsidRDefault="00FA54FC" w:rsidP="00890202">
      <w:pPr>
        <w:pStyle w:val="NormalWeb"/>
        <w:spacing w:line="276" w:lineRule="auto"/>
        <w:jc w:val="both"/>
      </w:pPr>
      <w:r>
        <w:t xml:space="preserve">10.1. </w:t>
      </w:r>
      <w:r w:rsidRPr="00197708">
        <w:t xml:space="preserve">A </w:t>
      </w:r>
      <w:r w:rsidR="00091DE6">
        <w:t>CONTRATADA</w:t>
      </w:r>
      <w:r w:rsidRPr="00197708">
        <w:t xml:space="preserve"> responde por danos causados ao imóvel durante a instalação</w:t>
      </w:r>
      <w:r w:rsidR="000D41C9" w:rsidRPr="00197708">
        <w:t xml:space="preserve"> e</w:t>
      </w:r>
      <w:r w:rsidR="000D41C9" w:rsidRPr="002938BB">
        <w:t xml:space="preserve"> apenas a </w:t>
      </w:r>
      <w:r w:rsidR="00091DE6">
        <w:t>CONTRATADA</w:t>
      </w:r>
      <w:r w:rsidR="001C1F1A">
        <w:t xml:space="preserve"> ou seus </w:t>
      </w:r>
      <w:r w:rsidR="00E45E9D">
        <w:t xml:space="preserve">técnicos credenciados </w:t>
      </w:r>
      <w:r w:rsidR="00E45E9D" w:rsidRPr="002938BB">
        <w:t>poder</w:t>
      </w:r>
      <w:r w:rsidR="00E45E9D">
        <w:t>ão</w:t>
      </w:r>
      <w:r w:rsidR="000D41C9" w:rsidRPr="002938BB">
        <w:t xml:space="preserve"> realizar operações de manutenção no sistema,</w:t>
      </w:r>
      <w:r w:rsidR="002938BB">
        <w:t xml:space="preserve"> </w:t>
      </w:r>
      <w:r w:rsidR="000D41C9">
        <w:t xml:space="preserve">sendo vedada qualquer intervenção do </w:t>
      </w:r>
      <w:r w:rsidR="00A841AA">
        <w:t>CONTRATANTE</w:t>
      </w:r>
      <w:r w:rsidR="000D41C9">
        <w:t xml:space="preserve"> ou de terceiros não autorizados.</w:t>
      </w:r>
    </w:p>
    <w:p w14:paraId="4C352D27" w14:textId="77777777" w:rsidR="00FA54FC" w:rsidRPr="00197708" w:rsidRDefault="00FA54FC" w:rsidP="00890202">
      <w:pPr>
        <w:pStyle w:val="NormalWeb"/>
        <w:spacing w:line="276" w:lineRule="auto"/>
        <w:jc w:val="both"/>
      </w:pPr>
      <w:r>
        <w:t xml:space="preserve">10.2. </w:t>
      </w:r>
      <w:r w:rsidRPr="00197708">
        <w:t>As responsabilidades de cada parte limitam-se ao valor do contrato, vedada a cobrança de lucros cessantes, salvo dolo.</w:t>
      </w:r>
    </w:p>
    <w:p w14:paraId="2F121C9E" w14:textId="21377F4A" w:rsidR="00FA54FC" w:rsidRDefault="00FA54FC" w:rsidP="00890202">
      <w:pPr>
        <w:pStyle w:val="NormalWeb"/>
        <w:spacing w:line="276" w:lineRule="auto"/>
        <w:jc w:val="both"/>
      </w:pPr>
      <w:r w:rsidRPr="00197708">
        <w:t xml:space="preserve">10.3. O </w:t>
      </w:r>
      <w:r w:rsidR="00A841AA">
        <w:t>CONTRATANTE</w:t>
      </w:r>
      <w:r w:rsidRPr="00197708">
        <w:t xml:space="preserve"> responde pelos tributos incidentes sobre a unidade consumidora.</w:t>
      </w:r>
    </w:p>
    <w:p w14:paraId="64E09F01" w14:textId="70E5C6BB" w:rsidR="007E5BFA" w:rsidRDefault="007E5BFA" w:rsidP="00890202">
      <w:pPr>
        <w:pStyle w:val="p1"/>
        <w:spacing w:line="276" w:lineRule="auto"/>
        <w:jc w:val="both"/>
      </w:pPr>
      <w:r>
        <w:t xml:space="preserve">10.4. Utilizar a energia </w:t>
      </w:r>
      <w:r w:rsidR="00FA43DB">
        <w:t>contratada</w:t>
      </w:r>
      <w:r>
        <w:t xml:space="preserve"> prioritariamente para a unidade consumidora objeto deste contrato, sendo facultado ao </w:t>
      </w:r>
      <w:r w:rsidR="00A841AA">
        <w:t>CONTRATANTE</w:t>
      </w:r>
      <w:r>
        <w:t xml:space="preserve"> compartilhar ou destinar a energia gerada para outras unidades consumidoras, </w:t>
      </w:r>
      <w:r>
        <w:rPr>
          <w:rStyle w:val="s1"/>
          <w:b/>
          <w:bCs/>
        </w:rPr>
        <w:t xml:space="preserve">desde que todas estejam devidamente cadastradas junto à distribuidora sob o mesmo CPF ou CNPJ do titular </w:t>
      </w:r>
      <w:r w:rsidR="00A841AA">
        <w:rPr>
          <w:rStyle w:val="s1"/>
          <w:b/>
          <w:bCs/>
        </w:rPr>
        <w:t>CONTRATANTE</w:t>
      </w:r>
      <w:r>
        <w:rPr>
          <w:rStyle w:val="s1"/>
          <w:b/>
          <w:bCs/>
        </w:rPr>
        <w:t xml:space="preserve"> ou da </w:t>
      </w:r>
      <w:r w:rsidR="00091DE6">
        <w:rPr>
          <w:rStyle w:val="s1"/>
          <w:b/>
          <w:bCs/>
        </w:rPr>
        <w:t>CONTRATADA</w:t>
      </w:r>
      <w:r>
        <w:t xml:space="preserve">, e mediante </w:t>
      </w:r>
      <w:r>
        <w:rPr>
          <w:rStyle w:val="s1"/>
          <w:b/>
          <w:bCs/>
        </w:rPr>
        <w:t xml:space="preserve">aprovação prévia e expressa da </w:t>
      </w:r>
      <w:r w:rsidR="00091DE6">
        <w:rPr>
          <w:rStyle w:val="s1"/>
          <w:b/>
          <w:bCs/>
        </w:rPr>
        <w:t>CONTRATADA</w:t>
      </w:r>
      <w:r>
        <w:t xml:space="preserve">. O compartilhamento deverá obedecer integralmente às normas técnicas e regulatórias da ANEEL e da distribuidora local, não podendo implicar qualquer ônus, responsabilidade ou prejuízo operacional à </w:t>
      </w:r>
      <w:r w:rsidR="00091DE6">
        <w:t>CONTRATADA</w:t>
      </w:r>
      <w:r>
        <w:t>.</w:t>
      </w:r>
    </w:p>
    <w:p w14:paraId="0BAC68A4" w14:textId="621FDB3E" w:rsidR="00AD316A" w:rsidRDefault="0088681D" w:rsidP="00AD316A">
      <w:pPr>
        <w:spacing w:line="276" w:lineRule="auto"/>
        <w:rPr>
          <w:color w:val="0E0E0E"/>
        </w:rPr>
      </w:pPr>
      <w:r w:rsidRPr="0088681D">
        <w:rPr>
          <w:color w:val="0E0E0E"/>
        </w:rPr>
        <w:t xml:space="preserve">10.5. A </w:t>
      </w:r>
      <w:r w:rsidR="00091DE6">
        <w:rPr>
          <w:color w:val="0E0E0E"/>
        </w:rPr>
        <w:t>CONTRATADA</w:t>
      </w:r>
      <w:r w:rsidRPr="0088681D">
        <w:rPr>
          <w:color w:val="0E0E0E"/>
        </w:rPr>
        <w:t xml:space="preserve"> poderá acessar o local de instalação, </w:t>
      </w:r>
      <w:r w:rsidR="00AD316A" w:rsidRPr="00AD316A">
        <w:rPr>
          <w:color w:val="0E0E0E"/>
        </w:rPr>
        <w:t>mediante comunicação prévia, para fins de inspeção técnica, manutenção, vistoria de segurança ou recolhimento do sistema, preservando a integridade do imóvel</w:t>
      </w:r>
      <w:r w:rsidR="00852DF5">
        <w:rPr>
          <w:color w:val="0E0E0E"/>
        </w:rPr>
        <w:t>,</w:t>
      </w:r>
      <w:r w:rsidR="00AD316A" w:rsidRPr="00AD316A">
        <w:rPr>
          <w:color w:val="0E0E0E"/>
        </w:rPr>
        <w:t xml:space="preserve"> evitando transtornos desnecessários e resguardando o sossego do CONTRATANTE.</w:t>
      </w:r>
    </w:p>
    <w:p w14:paraId="66DA4FD4" w14:textId="77777777" w:rsidR="00AD316A" w:rsidRPr="00AD316A" w:rsidRDefault="00AD316A" w:rsidP="00AD316A">
      <w:pPr>
        <w:spacing w:line="276" w:lineRule="auto"/>
        <w:rPr>
          <w:color w:val="0E0E0E"/>
        </w:rPr>
      </w:pPr>
    </w:p>
    <w:p w14:paraId="155D36B3" w14:textId="70371EC9" w:rsidR="00E51957" w:rsidRDefault="00E51957" w:rsidP="00AD316A">
      <w:pPr>
        <w:spacing w:line="276" w:lineRule="auto"/>
      </w:pPr>
      <w:r>
        <w:t xml:space="preserve">10.6. O </w:t>
      </w:r>
      <w:r w:rsidR="00A841AA">
        <w:t>CONTRATANTE</w:t>
      </w:r>
      <w:r>
        <w:t xml:space="preserve"> será integral e exclusivamente responsável por quaisquer obras, reformas, instalações, alterações estruturais, adaptações, ampliações, reparos, substituições de telhado, instalação de antenas, caixas-d’água, equipamentos, estruturas, vegetação ou quaisquer intervenções que prejudiquem, limitem, reduzam a performance, impeçam o funcionamento ou dificultem o acesso ao sistema fotovoltaico.</w:t>
      </w:r>
    </w:p>
    <w:p w14:paraId="38F14914" w14:textId="4A90DDD8" w:rsidR="00E51957" w:rsidRDefault="00E51957" w:rsidP="00BE0DAF">
      <w:pPr>
        <w:pStyle w:val="p1"/>
        <w:spacing w:line="276" w:lineRule="auto"/>
      </w:pPr>
      <w:r>
        <w:rPr>
          <w:rStyle w:val="s1"/>
          <w:b/>
          <w:bCs/>
        </w:rPr>
        <w:t>Parágrafo 1º.</w:t>
      </w:r>
      <w:r>
        <w:t xml:space="preserve"> Caso tais intervenções exijam remoção, reposicionamento, readequação, reinstalação, emissão de nova ART, novo projeto elétrico, novo projeto estrutural, nova homologação ou qualquer adequação técnica, todos os custos decorrentes serão suportados integral e exclusivamente pelo </w:t>
      </w:r>
      <w:r w:rsidR="00A841AA">
        <w:t>CONTRATANTE</w:t>
      </w:r>
      <w:r>
        <w:t>.</w:t>
      </w:r>
    </w:p>
    <w:p w14:paraId="166C057F" w14:textId="1538B5C3" w:rsidR="00E51957" w:rsidRDefault="00E51957" w:rsidP="00BE0DAF">
      <w:pPr>
        <w:pStyle w:val="p1"/>
        <w:spacing w:line="276" w:lineRule="auto"/>
      </w:pPr>
      <w:r>
        <w:rPr>
          <w:rStyle w:val="s1"/>
          <w:b/>
          <w:bCs/>
        </w:rPr>
        <w:lastRenderedPageBreak/>
        <w:t>Parágrafo 2º.</w:t>
      </w:r>
      <w:r>
        <w:t xml:space="preserve"> Durante o período das obras, reformas, interferências ou impedimentos, a </w:t>
      </w:r>
      <w:r w:rsidR="00091DE6">
        <w:t>CONTRATADA</w:t>
      </w:r>
      <w:r>
        <w:t xml:space="preserve"> não responderá por perdas de geração, falhas de performance, danos a equipamentos, interrupções no fornecimento de energia, redução de créditos de energia ou qualquer impacto no desempenho da usina.</w:t>
      </w:r>
    </w:p>
    <w:p w14:paraId="424FC4CD" w14:textId="1277887A" w:rsidR="00E51957" w:rsidRDefault="00E51957" w:rsidP="00BE0DAF">
      <w:pPr>
        <w:pStyle w:val="p1"/>
        <w:spacing w:line="276" w:lineRule="auto"/>
      </w:pPr>
      <w:r>
        <w:rPr>
          <w:rStyle w:val="s1"/>
          <w:b/>
          <w:bCs/>
        </w:rPr>
        <w:t>Parágrafo 3º.</w:t>
      </w:r>
      <w:r>
        <w:t xml:space="preserve"> A garantia técnica, a obrigação de performance e quaisquer compromissos de geração mínima ficam automaticamente suspensos enquanto persistirem interferências estruturais, sombreamento, obstruções, impedimentos físicos ou qualquer condição criada pelo </w:t>
      </w:r>
      <w:r w:rsidR="00A841AA">
        <w:t>CONTRATANTE</w:t>
      </w:r>
      <w:r>
        <w:t xml:space="preserve"> ou terceiros por ele autorizados.</w:t>
      </w:r>
    </w:p>
    <w:p w14:paraId="20A32B9C" w14:textId="4315BE86" w:rsidR="00E51957" w:rsidRDefault="00E51957" w:rsidP="00BE0DAF">
      <w:pPr>
        <w:pStyle w:val="p1"/>
        <w:spacing w:line="276" w:lineRule="auto"/>
      </w:pPr>
      <w:r>
        <w:rPr>
          <w:rStyle w:val="s1"/>
          <w:b/>
          <w:bCs/>
        </w:rPr>
        <w:t>Parágrafo 4º.</w:t>
      </w:r>
      <w:r>
        <w:t xml:space="preserve"> Caso a obra, reforma ou alteração estrutural cause dano irreparável ao sistema, comprometa sua segurança, inviabilize sua operação ou impeça seu pleno funcionamento, a </w:t>
      </w:r>
      <w:r w:rsidR="00091DE6">
        <w:t>CONTRATADA</w:t>
      </w:r>
      <w:r>
        <w:t xml:space="preserve"> poderá, a seu critério, recolher imediatamente o sistema fotovoltaico, sem prejuízo das cobranças devidas, dos valores vencidos, das penalidades contratuais e da eventual multa rescisória.</w:t>
      </w:r>
    </w:p>
    <w:p w14:paraId="6ABFA79D" w14:textId="4931F547" w:rsidR="00BE0DAF" w:rsidRDefault="00BE0DAF" w:rsidP="00BE0DAF">
      <w:pPr>
        <w:pStyle w:val="p1"/>
        <w:spacing w:line="276" w:lineRule="auto"/>
      </w:pPr>
      <w:r>
        <w:t xml:space="preserve">10.7. Em caso de vandalismo, furto, roubo, queda de árvores, descargas atmosféricas, eventos climáticos extremos, infiltrações, danos estruturais, incêndio causado por terceiros, animais, pragas, impacto de objetos ou qualquer evento externo não relacionado à instalação, operação ou manutenção realizada pela </w:t>
      </w:r>
      <w:r w:rsidR="00091DE6">
        <w:t>CONTRATADA</w:t>
      </w:r>
      <w:r>
        <w:t xml:space="preserve">, o </w:t>
      </w:r>
      <w:r w:rsidR="00A841AA">
        <w:t>CONTRATANTE</w:t>
      </w:r>
      <w:r>
        <w:t xml:space="preserve"> será responsável por:</w:t>
      </w:r>
    </w:p>
    <w:p w14:paraId="4B581DC3" w14:textId="77777777" w:rsidR="00BE0DAF" w:rsidRDefault="00BE0DAF" w:rsidP="00BE0DAF">
      <w:pPr>
        <w:pStyle w:val="p1"/>
        <w:spacing w:line="276" w:lineRule="auto"/>
      </w:pPr>
      <w:r>
        <w:t>a) providenciar boletim de ocorrência, quando aplicável;</w:t>
      </w:r>
    </w:p>
    <w:p w14:paraId="0E7AA606" w14:textId="40A3B3E0" w:rsidR="00BE0DAF" w:rsidRDefault="00BE0DAF" w:rsidP="00BE0DAF">
      <w:pPr>
        <w:pStyle w:val="p1"/>
        <w:spacing w:line="276" w:lineRule="auto"/>
      </w:pPr>
      <w:r>
        <w:t xml:space="preserve">b) comunicar imediatamente à </w:t>
      </w:r>
      <w:r w:rsidR="00091DE6">
        <w:t>CONTRATADA</w:t>
      </w:r>
      <w:r>
        <w:t>;</w:t>
      </w:r>
    </w:p>
    <w:p w14:paraId="123FE20A" w14:textId="77777777" w:rsidR="00BE0DAF" w:rsidRDefault="00BE0DAF" w:rsidP="003F6EFF">
      <w:pPr>
        <w:pStyle w:val="p1"/>
        <w:spacing w:line="276" w:lineRule="auto"/>
      </w:pPr>
      <w:r>
        <w:t>c) garantir acesso seguro para avaliação técnica, reparo ou recolhimento do sistema.</w:t>
      </w:r>
    </w:p>
    <w:p w14:paraId="27BF71FB" w14:textId="13646964" w:rsidR="00BE0DAF" w:rsidRDefault="00BE0DAF" w:rsidP="003F6EFF">
      <w:pPr>
        <w:pStyle w:val="p1"/>
        <w:spacing w:line="276" w:lineRule="auto"/>
      </w:pPr>
      <w:r>
        <w:rPr>
          <w:rStyle w:val="s1"/>
          <w:b/>
          <w:bCs/>
        </w:rPr>
        <w:t>Parágrafo único.</w:t>
      </w:r>
      <w:r>
        <w:t xml:space="preserve"> Franquias de seguro, valores não indenizados, exclusões de cobertura, danos estruturais, má conservação do telhado, falta de manutenção da residência, infiltrações ou problemas relacionados à estrutura física do imóvel correrão por conta exclusiva do </w:t>
      </w:r>
      <w:r w:rsidR="00A841AA">
        <w:t>CONTRATANTE</w:t>
      </w:r>
      <w:r>
        <w:t>.</w:t>
      </w:r>
    </w:p>
    <w:p w14:paraId="2E18F735" w14:textId="076B7AB1" w:rsidR="003F6EFF" w:rsidRDefault="003F6EFF" w:rsidP="003F6EFF">
      <w:pPr>
        <w:pStyle w:val="p1"/>
        <w:spacing w:line="276" w:lineRule="auto"/>
      </w:pPr>
      <w:r>
        <w:t xml:space="preserve">10.8. A </w:t>
      </w:r>
      <w:r w:rsidR="00091DE6">
        <w:t>CONTRATADA</w:t>
      </w:r>
      <w:r>
        <w:t xml:space="preserve"> não se responsabiliza por vícios, fragilidades, corrosões, empenamentos, torções, trincas, rachaduras, infiltrações, desgaste natural, defeitos estruturais, podridão, madeira deteriorada, falhas construtivas ou condições inadequadas do telhado ou da edificação que comprometam a instalação, segurança ou funcionamento do sistema fotovoltaico.</w:t>
      </w:r>
    </w:p>
    <w:p w14:paraId="6F0BAB87" w14:textId="42A0F3BB" w:rsidR="003F6EFF" w:rsidRDefault="003F6EFF" w:rsidP="003F6EFF">
      <w:pPr>
        <w:pStyle w:val="p1"/>
        <w:spacing w:line="276" w:lineRule="auto"/>
      </w:pPr>
      <w:r>
        <w:t xml:space="preserve">Caso a vistoria técnica identifique risco à integridade da instalação, a </w:t>
      </w:r>
      <w:r w:rsidR="00091DE6">
        <w:t>CONTRATADA</w:t>
      </w:r>
      <w:r>
        <w:t xml:space="preserve"> poderá suspender a execução até que as adequações estruturais necessárias sejam realizadas pelo </w:t>
      </w:r>
      <w:r w:rsidR="00A841AA">
        <w:t>CONTRATANTE</w:t>
      </w:r>
      <w:r>
        <w:t xml:space="preserve">, sem que isso configure atraso contratual por parte da </w:t>
      </w:r>
      <w:r w:rsidR="00091DE6">
        <w:t>CONTRATADA</w:t>
      </w:r>
      <w:r>
        <w:t>.</w:t>
      </w:r>
    </w:p>
    <w:p w14:paraId="42309C2D" w14:textId="77777777" w:rsidR="003B14D1" w:rsidRDefault="003B14D1" w:rsidP="00890202">
      <w:pPr>
        <w:pStyle w:val="Heading3"/>
        <w:spacing w:after="120" w:line="276" w:lineRule="auto"/>
        <w:jc w:val="both"/>
      </w:pPr>
    </w:p>
    <w:p w14:paraId="1840DFC1" w14:textId="12D9A236" w:rsidR="00FA54FC" w:rsidRDefault="00D12AAC" w:rsidP="00890202">
      <w:pPr>
        <w:pStyle w:val="Heading3"/>
        <w:spacing w:after="120" w:line="276" w:lineRule="auto"/>
        <w:jc w:val="both"/>
      </w:pPr>
      <w:r>
        <w:t>CLÁUSULA DÉCIMA PRIMEIRA – CASO FORTUITO E FORÇA MAIOR</w:t>
      </w:r>
    </w:p>
    <w:p w14:paraId="0BD4A24B" w14:textId="77777777" w:rsidR="00FA54FC" w:rsidRDefault="00130E47" w:rsidP="00890202">
      <w:pPr>
        <w:pStyle w:val="NormalWeb"/>
        <w:spacing w:line="276" w:lineRule="auto"/>
        <w:jc w:val="both"/>
      </w:pPr>
      <w:r>
        <w:t xml:space="preserve">11.1. </w:t>
      </w:r>
      <w:r w:rsidR="007E270F">
        <w:t>Nenhuma das partes será responsabilizada por atraso ou descumprimento decorrente de caso fortuito ou força maior, nos termos do art. 393 do Código Civil.</w:t>
      </w:r>
    </w:p>
    <w:p w14:paraId="7762CD0B" w14:textId="7CDD34D6" w:rsidR="007E270F" w:rsidRDefault="007E270F" w:rsidP="00890202">
      <w:pPr>
        <w:pStyle w:val="NormalWeb"/>
        <w:spacing w:line="276" w:lineRule="auto"/>
        <w:jc w:val="both"/>
      </w:pPr>
      <w:r>
        <w:t xml:space="preserve">11.2 Nos casos de sistemas on-grid, durante a indisponibilidade da geração por caso fortuito ou força maior, caberá ao </w:t>
      </w:r>
      <w:r w:rsidR="00A841AA">
        <w:t>CONTRATANTE</w:t>
      </w:r>
      <w:r>
        <w:t xml:space="preserve"> o pagamento direto à distribuidora da energia consumida no período, sem gerar direito a abatimento na mensalidade devida à </w:t>
      </w:r>
      <w:r w:rsidR="00091DE6">
        <w:t>CONTRATADA</w:t>
      </w:r>
      <w:r>
        <w:t>.</w:t>
      </w:r>
    </w:p>
    <w:p w14:paraId="399E1FD0" w14:textId="5DE44AC7" w:rsidR="00FA54FC" w:rsidRDefault="00D12AAC" w:rsidP="00890202">
      <w:pPr>
        <w:pStyle w:val="Heading3"/>
        <w:spacing w:after="120" w:line="276" w:lineRule="auto"/>
        <w:jc w:val="both"/>
      </w:pPr>
      <w:r>
        <w:t>CLÁUSULA DÉCIMA SEGUNDA – RESCISÃO, PENALIDADES E OPÇÃO DE COMPRA</w:t>
      </w:r>
    </w:p>
    <w:p w14:paraId="02374F60" w14:textId="77777777" w:rsidR="002D44CE" w:rsidRDefault="002D44CE" w:rsidP="00890202">
      <w:pPr>
        <w:pStyle w:val="NormalWeb"/>
        <w:spacing w:before="0" w:beforeAutospacing="0" w:after="0" w:afterAutospacing="0" w:line="276" w:lineRule="auto"/>
      </w:pPr>
    </w:p>
    <w:p w14:paraId="1EECBD11" w14:textId="77777777" w:rsidR="00EE1F06" w:rsidRDefault="00FA54FC" w:rsidP="00890202">
      <w:pPr>
        <w:pStyle w:val="NormalWeb"/>
        <w:spacing w:before="0" w:beforeAutospacing="0" w:after="0" w:afterAutospacing="0" w:line="276" w:lineRule="auto"/>
      </w:pPr>
      <w:r>
        <w:t>12.1. O contrato poderá ser rescindido:</w:t>
      </w:r>
    </w:p>
    <w:p w14:paraId="7B1DE893" w14:textId="77777777" w:rsidR="00EE1F06" w:rsidRDefault="00FA54FC" w:rsidP="00890202">
      <w:pPr>
        <w:pStyle w:val="NormalWeb"/>
        <w:spacing w:before="0" w:beforeAutospacing="0" w:after="0" w:afterAutospacing="0" w:line="276" w:lineRule="auto"/>
      </w:pPr>
      <w:r>
        <w:t>a) por inadimplemento de qualquer cláusula;</w:t>
      </w:r>
      <w:r>
        <w:br/>
        <w:t>b) por mútuo acordo;</w:t>
      </w:r>
    </w:p>
    <w:p w14:paraId="45705779" w14:textId="50A0D13A" w:rsidR="00FA54FC" w:rsidRDefault="00FA54FC" w:rsidP="00890202">
      <w:pPr>
        <w:pStyle w:val="NormalWeb"/>
        <w:spacing w:before="0" w:beforeAutospacing="0" w:after="0" w:afterAutospacing="0" w:line="276" w:lineRule="auto"/>
        <w:jc w:val="both"/>
      </w:pPr>
      <w:r>
        <w:t>c</w:t>
      </w:r>
      <w:r w:rsidRPr="00197708">
        <w:t xml:space="preserve">) por interesse do </w:t>
      </w:r>
      <w:r w:rsidR="00A841AA">
        <w:t>CONTRATANTE</w:t>
      </w:r>
      <w:r w:rsidRPr="00197708">
        <w:t>, mediante multa proporcional às parcelas vincendas, limitada a 30% do saldo devedor.</w:t>
      </w:r>
    </w:p>
    <w:p w14:paraId="4FC300EB" w14:textId="160E2A40" w:rsidR="00FC0FF9" w:rsidRDefault="00FA54FC" w:rsidP="00890202">
      <w:pPr>
        <w:pStyle w:val="NormalWeb"/>
        <w:spacing w:line="276" w:lineRule="auto"/>
      </w:pPr>
      <w:r>
        <w:t xml:space="preserve">12.2. </w:t>
      </w:r>
      <w:r w:rsidR="005D78F5">
        <w:t xml:space="preserve">Após o cumprimento de 6 (seis) meses completos de vigência contratual, </w:t>
      </w:r>
      <w:r>
        <w:t xml:space="preserve">o </w:t>
      </w:r>
      <w:r w:rsidR="00A841AA">
        <w:t>CONTRATANTE</w:t>
      </w:r>
      <w:r>
        <w:t xml:space="preserve"> poderá exercer a opção de compra, conforme </w:t>
      </w:r>
      <w:r w:rsidR="00FC0FF9" w:rsidRPr="00A8467D">
        <w:rPr>
          <w:rStyle w:val="s1"/>
          <w:b/>
        </w:rPr>
        <w:t>Anexo II</w:t>
      </w:r>
      <w:r w:rsidR="00FC0FF9" w:rsidRPr="00A8467D">
        <w:rPr>
          <w:b/>
        </w:rPr>
        <w:t xml:space="preserve"> </w:t>
      </w:r>
      <w:r w:rsidR="00FC0FF9" w:rsidRPr="00A8467D">
        <w:t xml:space="preserve">– </w:t>
      </w:r>
      <w:r w:rsidR="00FC0FF9">
        <w:t>O</w:t>
      </w:r>
      <w:r w:rsidR="00FC0FF9" w:rsidRPr="00A8467D">
        <w:t xml:space="preserve">pção de </w:t>
      </w:r>
      <w:r w:rsidR="00FC0FF9">
        <w:t>C</w:t>
      </w:r>
      <w:r w:rsidR="00FC0FF9" w:rsidRPr="00A8467D">
        <w:t xml:space="preserve">ompra da </w:t>
      </w:r>
      <w:r w:rsidR="00FC0FF9">
        <w:t>U</w:t>
      </w:r>
      <w:r w:rsidR="00FC0FF9" w:rsidRPr="00A8467D">
        <w:t>sina</w:t>
      </w:r>
      <w:r w:rsidR="00FC0FF9">
        <w:t>.</w:t>
      </w:r>
    </w:p>
    <w:p w14:paraId="6C4EEB17" w14:textId="60505161" w:rsidR="00FA54FC" w:rsidRDefault="00FA54FC" w:rsidP="00890202">
      <w:pPr>
        <w:pStyle w:val="NormalWeb"/>
        <w:spacing w:line="276" w:lineRule="auto"/>
      </w:pPr>
      <w:r>
        <w:t xml:space="preserve">12.3. </w:t>
      </w:r>
      <w:r w:rsidRPr="00197708">
        <w:t xml:space="preserve">Em caso de inadimplência superior a 60 dias, a </w:t>
      </w:r>
      <w:r w:rsidR="00091DE6">
        <w:t>CONTRATADA</w:t>
      </w:r>
      <w:r w:rsidRPr="00197708">
        <w:t xml:space="preserve"> poderá desligar o sistema, sem prejuízo da cobrança.</w:t>
      </w:r>
    </w:p>
    <w:p w14:paraId="22A7DDE3" w14:textId="77777777" w:rsidR="00E73B12" w:rsidRDefault="00C61769" w:rsidP="00E73B12">
      <w:pPr>
        <w:pStyle w:val="p1"/>
      </w:pPr>
      <w:r w:rsidRPr="00890202">
        <w:rPr>
          <w:color w:val="0E0E0E"/>
        </w:rPr>
        <w:t>12.4.</w:t>
      </w:r>
      <w:r w:rsidR="00E73B12">
        <w:rPr>
          <w:color w:val="0E0E0E"/>
        </w:rPr>
        <w:t xml:space="preserve"> </w:t>
      </w:r>
      <w:r w:rsidR="00E73B12" w:rsidRPr="00DA7DD0">
        <w:t>Recolhimento do Sistema em Caso de Inadimplência ou Rescisão</w:t>
      </w:r>
    </w:p>
    <w:p w14:paraId="2D468757" w14:textId="1F3FEDE6" w:rsidR="002A7014" w:rsidRDefault="002A7014" w:rsidP="002A7014">
      <w:pPr>
        <w:pStyle w:val="p1"/>
      </w:pPr>
      <w:r>
        <w:t xml:space="preserve">Em caso de rescisão motivada por inadimplência do </w:t>
      </w:r>
      <w:r w:rsidR="00A841AA">
        <w:t>CONTRATANTE</w:t>
      </w:r>
      <w:r>
        <w:t xml:space="preserve">, a </w:t>
      </w:r>
      <w:r w:rsidR="00091DE6">
        <w:t>CONTRATADA</w:t>
      </w:r>
      <w:r>
        <w:t xml:space="preserve"> poderá, a seu critério, proceder ao desligamento e recolhimento do sistema fotovoltaico instalado,</w:t>
      </w:r>
      <w:r w:rsidR="00546588">
        <w:t xml:space="preserve"> </w:t>
      </w:r>
      <w:r w:rsidR="00FE256F" w:rsidRPr="00FE256F">
        <w:rPr>
          <w:b/>
          <w:bCs/>
        </w:rPr>
        <w:t>mediante comunicação prévia por escrito, enviada por e-mail, aplicativo de mensagens ou</w:t>
      </w:r>
      <w:r w:rsidR="00546588">
        <w:rPr>
          <w:b/>
          <w:bCs/>
        </w:rPr>
        <w:t xml:space="preserve"> </w:t>
      </w:r>
      <w:r w:rsidR="00FE256F" w:rsidRPr="00FE256F">
        <w:rPr>
          <w:b/>
          <w:bCs/>
        </w:rPr>
        <w:t xml:space="preserve">qualquer meio </w:t>
      </w:r>
      <w:r w:rsidR="00A752F4">
        <w:rPr>
          <w:b/>
          <w:bCs/>
        </w:rPr>
        <w:t xml:space="preserve">idôneo </w:t>
      </w:r>
      <w:r w:rsidR="00FE256F" w:rsidRPr="00FE256F">
        <w:rPr>
          <w:b/>
          <w:bCs/>
        </w:rPr>
        <w:t>que permita comprovação de entrega.</w:t>
      </w:r>
    </w:p>
    <w:p w14:paraId="22453CF5" w14:textId="42D1272F" w:rsidR="002A7014" w:rsidRDefault="002A7014" w:rsidP="002A7014">
      <w:pPr>
        <w:pStyle w:val="p1"/>
      </w:pPr>
      <w:r>
        <w:t xml:space="preserve">O </w:t>
      </w:r>
      <w:r w:rsidR="00A841AA">
        <w:t>CONTRATANTE</w:t>
      </w:r>
      <w:r>
        <w:t xml:space="preserve"> compromete-se a </w:t>
      </w:r>
      <w:r w:rsidRPr="00B77879">
        <w:rPr>
          <w:b/>
          <w:bCs/>
        </w:rPr>
        <w:t>permitir o acesso de técnicos</w:t>
      </w:r>
      <w:r>
        <w:t xml:space="preserve"> ou prepostos da</w:t>
      </w:r>
      <w:r w:rsidR="00B77879">
        <w:t xml:space="preserve"> </w:t>
      </w:r>
      <w:r w:rsidR="00091DE6">
        <w:t>CONTRATADA</w:t>
      </w:r>
      <w:r>
        <w:t xml:space="preserve"> ao local da instalação, a qualquer tempo após a notificação, para a retirada do equipamento, sob pena de responder por perdas e danos decorrentes de eventual obstrução, deterioração, ocultação ou remoção indevida do sistema.</w:t>
      </w:r>
    </w:p>
    <w:p w14:paraId="20874408" w14:textId="5C308D9B" w:rsidR="002A7014" w:rsidRDefault="002A7014" w:rsidP="002A7014">
      <w:pPr>
        <w:pStyle w:val="p1"/>
      </w:pPr>
      <w:r>
        <w:lastRenderedPageBreak/>
        <w:t xml:space="preserve">O recolhimento do sistema </w:t>
      </w:r>
      <w:r w:rsidRPr="00DC7BBD">
        <w:rPr>
          <w:b/>
          <w:bCs/>
        </w:rPr>
        <w:t xml:space="preserve">não isenta o </w:t>
      </w:r>
      <w:r w:rsidR="00A841AA">
        <w:rPr>
          <w:b/>
          <w:bCs/>
        </w:rPr>
        <w:t>CONTRATANTE</w:t>
      </w:r>
      <w:r>
        <w:t xml:space="preserve"> </w:t>
      </w:r>
      <w:r w:rsidRPr="00DC7BBD">
        <w:rPr>
          <w:b/>
          <w:bCs/>
        </w:rPr>
        <w:t>das obrigações financeiras</w:t>
      </w:r>
      <w:r>
        <w:t xml:space="preserve"> já vencidas, das penalidades contratuais aplicáveis nem do ressarcimento de eventuais danos causados ao equipamento.</w:t>
      </w:r>
    </w:p>
    <w:p w14:paraId="7807F1DC" w14:textId="3E944588" w:rsidR="001E78F7" w:rsidRDefault="002A7014" w:rsidP="001E78F7">
      <w:pPr>
        <w:spacing w:line="276" w:lineRule="auto"/>
        <w:rPr>
          <w:rFonts w:ascii=".AppleSystemUIFont" w:hAnsi=".AppleSystemUIFont"/>
          <w:color w:val="0E0E0E"/>
          <w:sz w:val="21"/>
          <w:szCs w:val="21"/>
        </w:rPr>
      </w:pPr>
      <w:r>
        <w:t xml:space="preserve">O </w:t>
      </w:r>
      <w:r w:rsidR="00A841AA">
        <w:t>CONTRATANTE</w:t>
      </w:r>
      <w:r>
        <w:t xml:space="preserve"> autoriza, desde já, o acesso da </w:t>
      </w:r>
      <w:r w:rsidR="00091DE6">
        <w:t>CONTRATADA</w:t>
      </w:r>
      <w:r>
        <w:t xml:space="preserve"> ou de seus prepostos ao local de instalação para execução desse procedimento, </w:t>
      </w:r>
      <w:r>
        <w:rPr>
          <w:rStyle w:val="s1"/>
          <w:b/>
          <w:bCs/>
        </w:rPr>
        <w:t xml:space="preserve">dispensando a necessidade de autorização judicial, </w:t>
      </w:r>
      <w:r w:rsidR="001E78F7">
        <w:rPr>
          <w:rFonts w:ascii=".AppleSystemUIFont" w:hAnsi=".AppleSystemUIFont"/>
          <w:color w:val="0E0E0E"/>
          <w:sz w:val="21"/>
          <w:szCs w:val="21"/>
        </w:rPr>
        <w:t>nos termos do art. 1.228, §3º do Código Civil Brasileiro, que assegura ao proprietário o direito de reaver o bem móvel de sua titularidade.</w:t>
      </w:r>
    </w:p>
    <w:p w14:paraId="4C69ECF0" w14:textId="77777777" w:rsidR="003B14D1" w:rsidRDefault="00D12AAC" w:rsidP="00890202">
      <w:pPr>
        <w:spacing w:line="276" w:lineRule="auto"/>
        <w:rPr>
          <w:b/>
          <w:bCs/>
          <w:sz w:val="28"/>
          <w:szCs w:val="28"/>
        </w:rPr>
      </w:pPr>
      <w:r>
        <w:rPr>
          <w:b/>
          <w:bCs/>
          <w:sz w:val="28"/>
          <w:szCs w:val="28"/>
        </w:rPr>
        <w:br/>
      </w:r>
    </w:p>
    <w:p w14:paraId="0469525C" w14:textId="77777777" w:rsidR="003B14D1" w:rsidRDefault="003B14D1" w:rsidP="00890202">
      <w:pPr>
        <w:spacing w:line="276" w:lineRule="auto"/>
        <w:rPr>
          <w:b/>
          <w:bCs/>
          <w:sz w:val="28"/>
          <w:szCs w:val="28"/>
        </w:rPr>
      </w:pPr>
    </w:p>
    <w:p w14:paraId="01E515FE" w14:textId="16B3A262" w:rsidR="00FA54FC" w:rsidRDefault="00D12AAC" w:rsidP="00890202">
      <w:pPr>
        <w:spacing w:line="276" w:lineRule="auto"/>
        <w:rPr>
          <w:b/>
          <w:bCs/>
          <w:sz w:val="28"/>
          <w:szCs w:val="28"/>
        </w:rPr>
      </w:pPr>
      <w:r w:rsidRPr="00890202">
        <w:rPr>
          <w:b/>
          <w:bCs/>
          <w:sz w:val="28"/>
          <w:szCs w:val="28"/>
        </w:rPr>
        <w:t>CLÁUSULA DÉCIMA TERCEIRA – ANUÊNCIA DO PROPRIETÁRIO DO IMÓVEL</w:t>
      </w:r>
    </w:p>
    <w:p w14:paraId="632B0D84" w14:textId="77777777" w:rsidR="00890202" w:rsidRPr="00890202" w:rsidRDefault="00890202" w:rsidP="00890202">
      <w:pPr>
        <w:spacing w:line="276" w:lineRule="auto"/>
        <w:rPr>
          <w:rFonts w:ascii=".AppleSystemUIFont" w:hAnsi=".AppleSystemUIFont"/>
          <w:b/>
          <w:bCs/>
          <w:color w:val="0E0E0E"/>
          <w:sz w:val="28"/>
          <w:szCs w:val="28"/>
        </w:rPr>
      </w:pPr>
    </w:p>
    <w:p w14:paraId="4DA0A993" w14:textId="77777777" w:rsidR="000614AF" w:rsidRDefault="00EE1F06" w:rsidP="00890202">
      <w:pPr>
        <w:spacing w:line="276" w:lineRule="auto"/>
        <w:jc w:val="both"/>
        <w:rPr>
          <w:color w:val="0E0E0E"/>
        </w:rPr>
      </w:pPr>
      <w:r w:rsidRPr="007D3A14">
        <w:t xml:space="preserve">13.1. </w:t>
      </w:r>
      <w:r w:rsidR="000614AF" w:rsidRPr="007D3A14">
        <w:rPr>
          <w:color w:val="0E0E0E"/>
        </w:rPr>
        <w:t xml:space="preserve">É obrigatória, nos casos de imóvel alugado, cedido, em copropriedade, em processo de inventário ou pertencente a espólio, a apresentação do </w:t>
      </w:r>
      <w:r w:rsidR="000614AF" w:rsidRPr="007D3A14">
        <w:rPr>
          <w:rStyle w:val="s1"/>
          <w:b/>
          <w:bCs/>
          <w:color w:val="0E0E0E"/>
        </w:rPr>
        <w:t>Anexo IV – Termo de Autorização e Procuração do Proprietário, Herdeiros ou Representantes Legais</w:t>
      </w:r>
      <w:r w:rsidR="000614AF" w:rsidRPr="007D3A14">
        <w:rPr>
          <w:color w:val="0E0E0E"/>
        </w:rPr>
        <w:t>, devidamente assinado e com firma reconhecida, autorizando a utilização do imóvel para instalação e operação do sistema fotovoltaico.</w:t>
      </w:r>
    </w:p>
    <w:p w14:paraId="19F8459D" w14:textId="77777777" w:rsidR="00C830F4" w:rsidRPr="00C830F4" w:rsidRDefault="00132E08" w:rsidP="00C830F4">
      <w:pPr>
        <w:pStyle w:val="p1"/>
      </w:pPr>
      <w:r>
        <w:t xml:space="preserve">13.2. </w:t>
      </w:r>
      <w:r w:rsidR="00C830F4" w:rsidRPr="00C830F4">
        <w:t>Quando o titular cadastrado junto à distribuidora for pessoa falecida, a autorização para instalação e operação do sistema poderá ser formalizada por meio de Declaração Conjunta de Herdeiros, com firma reconhecida, na qual todos os herdeiros legais declarem ser os atuais possuidores do imóvel e anuam expressamente à instalação, operação, manutenção e eventual retirada do sistema.</w:t>
      </w:r>
    </w:p>
    <w:p w14:paraId="00E75C39" w14:textId="4F79A9D3" w:rsidR="00C830F4" w:rsidRPr="00C830F4" w:rsidRDefault="00C830F4" w:rsidP="00C830F4">
      <w:pPr>
        <w:pStyle w:val="p1"/>
      </w:pPr>
      <w:r w:rsidRPr="00C830F4">
        <w:t xml:space="preserve">Parágrafo único. A Declaração Conjunta de Herdeiros integra e complementa o Anexo IV, não o substituindo, sendo obrigatória a apresentação do Anexo IV devidamente assinado por todos os herdeiros quando houver necessidade de outorga de poderes à </w:t>
      </w:r>
      <w:r w:rsidR="00091DE6">
        <w:t>CONTRATADA</w:t>
      </w:r>
      <w:r w:rsidRPr="00C830F4">
        <w:t xml:space="preserve"> para representação perante a distribuidora de energia e órgãos públicos.</w:t>
      </w:r>
    </w:p>
    <w:p w14:paraId="4DF38B09" w14:textId="46C9B426" w:rsidR="00132E08" w:rsidRPr="00132E08" w:rsidRDefault="00132E08" w:rsidP="00C830F4">
      <w:pPr>
        <w:pStyle w:val="p1"/>
        <w:spacing w:line="276" w:lineRule="auto"/>
        <w:rPr>
          <w:color w:val="0E0E0E"/>
        </w:rPr>
      </w:pPr>
    </w:p>
    <w:p w14:paraId="1329BC4D" w14:textId="5A4FF97B" w:rsidR="00FA54FC" w:rsidRPr="008C4EE8" w:rsidRDefault="00D12AAC" w:rsidP="00890202">
      <w:pPr>
        <w:pStyle w:val="NormalWeb"/>
        <w:spacing w:before="0" w:beforeAutospacing="0" w:after="0" w:afterAutospacing="0" w:line="276" w:lineRule="auto"/>
        <w:jc w:val="both"/>
        <w:rPr>
          <w:b/>
          <w:bCs/>
          <w:sz w:val="28"/>
          <w:szCs w:val="28"/>
        </w:rPr>
      </w:pPr>
      <w:r w:rsidRPr="008C4EE8">
        <w:rPr>
          <w:b/>
          <w:bCs/>
          <w:sz w:val="28"/>
          <w:szCs w:val="28"/>
        </w:rPr>
        <w:t>CLÁUSULA DÉCIMA QUARTA – DISPOSIÇÕES GERAIS</w:t>
      </w:r>
    </w:p>
    <w:p w14:paraId="43299C41" w14:textId="77777777" w:rsidR="003A1711" w:rsidRPr="003A1711" w:rsidRDefault="003A1711" w:rsidP="00890202">
      <w:pPr>
        <w:pStyle w:val="NormalWeb"/>
        <w:spacing w:before="0" w:beforeAutospacing="0" w:after="0" w:afterAutospacing="0" w:line="276" w:lineRule="auto"/>
        <w:jc w:val="both"/>
        <w:rPr>
          <w:b/>
          <w:bCs/>
        </w:rPr>
      </w:pPr>
    </w:p>
    <w:p w14:paraId="2E5C51FD" w14:textId="77777777" w:rsidR="003A1711" w:rsidRDefault="00FA54FC" w:rsidP="00890202">
      <w:pPr>
        <w:pStyle w:val="NormalWeb"/>
        <w:spacing w:before="0" w:beforeAutospacing="0" w:after="0" w:afterAutospacing="0" w:line="276" w:lineRule="auto"/>
      </w:pPr>
      <w:r>
        <w:t>14.1. Este contrato constitui título executivo extrajudicial (art. 784, III, CPC).</w:t>
      </w:r>
    </w:p>
    <w:p w14:paraId="6EB82AA8" w14:textId="77777777" w:rsidR="00CC672C" w:rsidRPr="00CC672C" w:rsidRDefault="00FA54FC" w:rsidP="00CC672C">
      <w:pPr>
        <w:spacing w:line="276" w:lineRule="auto"/>
        <w:rPr>
          <w:color w:val="0E0E0E"/>
        </w:rPr>
      </w:pPr>
      <w:r>
        <w:br/>
      </w:r>
      <w:r w:rsidRPr="00CC672C">
        <w:t xml:space="preserve">14.2. </w:t>
      </w:r>
      <w:r w:rsidR="00CC672C" w:rsidRPr="00CC672C">
        <w:rPr>
          <w:color w:val="0E0E0E"/>
        </w:rPr>
        <w:t xml:space="preserve">Alterações regulatórias, tarifárias ou normativas não extinguem o contrato, mantendo-se suas condições essenciais, salvo se tais alterações tornarem impossível ou ilegal a execução do </w:t>
      </w:r>
      <w:r w:rsidR="00CC672C" w:rsidRPr="00CC672C">
        <w:rPr>
          <w:color w:val="0E0E0E"/>
        </w:rPr>
        <w:lastRenderedPageBreak/>
        <w:t>objeto, hipótese em que as partes deverão ajustar-se de boa-fé para restabelecer o equilíbrio econômico-financeiro.</w:t>
      </w:r>
    </w:p>
    <w:p w14:paraId="01368993" w14:textId="77777777" w:rsidR="00CC672C" w:rsidRDefault="00CC672C" w:rsidP="00CC672C">
      <w:pPr>
        <w:rPr>
          <w:rFonts w:ascii=".AppleSystemUIFont" w:hAnsi=".AppleSystemUIFont"/>
          <w:color w:val="0E0E0E"/>
          <w:sz w:val="21"/>
          <w:szCs w:val="21"/>
        </w:rPr>
      </w:pPr>
    </w:p>
    <w:p w14:paraId="02FA65BF" w14:textId="2A495B3B" w:rsidR="00BD6AFB" w:rsidRDefault="00FA54FC" w:rsidP="00890202">
      <w:pPr>
        <w:pStyle w:val="NormalWeb"/>
        <w:spacing w:before="0" w:beforeAutospacing="0" w:after="0" w:afterAutospacing="0" w:line="276" w:lineRule="auto"/>
      </w:pPr>
      <w:r>
        <w:t xml:space="preserve">14.3. </w:t>
      </w:r>
      <w:r w:rsidRPr="00197708">
        <w:t>Admite-se assinatura eletrônica (Lei nº 14.063/2020).</w:t>
      </w:r>
    </w:p>
    <w:p w14:paraId="5B1DF433" w14:textId="77777777" w:rsidR="003A1711" w:rsidRDefault="003A1711" w:rsidP="00890202">
      <w:pPr>
        <w:pStyle w:val="NormalWeb"/>
        <w:spacing w:before="0" w:beforeAutospacing="0" w:after="0" w:afterAutospacing="0" w:line="276" w:lineRule="auto"/>
      </w:pPr>
    </w:p>
    <w:p w14:paraId="272E41FE" w14:textId="77777777" w:rsidR="002B6511" w:rsidRDefault="002B6511" w:rsidP="00890202">
      <w:pPr>
        <w:pStyle w:val="NormalWeb"/>
        <w:spacing w:before="0" w:beforeAutospacing="0" w:after="0" w:afterAutospacing="0" w:line="276" w:lineRule="auto"/>
      </w:pPr>
      <w:r>
        <w:t>14.4. Qualquer comunicação entre as partes deverá ser formal, por escrito ou meio eletrônico que permita comprovação.</w:t>
      </w:r>
    </w:p>
    <w:p w14:paraId="34A66240" w14:textId="77777777" w:rsidR="003A1711" w:rsidRDefault="003A1711" w:rsidP="00890202">
      <w:pPr>
        <w:pStyle w:val="NormalWeb"/>
        <w:spacing w:before="0" w:beforeAutospacing="0" w:after="0" w:afterAutospacing="0" w:line="276" w:lineRule="auto"/>
      </w:pPr>
    </w:p>
    <w:p w14:paraId="6E13F4D5" w14:textId="4BCD37AF" w:rsidR="004A5A65" w:rsidRDefault="007E270F" w:rsidP="00890202">
      <w:pPr>
        <w:pStyle w:val="NormalWeb"/>
        <w:spacing w:before="0" w:beforeAutospacing="0" w:after="0" w:afterAutospacing="0" w:line="276" w:lineRule="auto"/>
        <w:jc w:val="both"/>
      </w:pPr>
      <w:r>
        <w:t>14.5</w:t>
      </w:r>
      <w:r w:rsidR="004C662B">
        <w:t>.</w:t>
      </w:r>
      <w:r>
        <w:t xml:space="preserve"> As obrigações assumidas neste contrato têm caráter irrevogável e irretratável, não gerando vínculo societário ou trabalhista entre as partes.</w:t>
      </w:r>
    </w:p>
    <w:p w14:paraId="2B1EFFAB" w14:textId="77777777" w:rsidR="00E75F2D" w:rsidRPr="00E75F2D" w:rsidRDefault="00E75F2D" w:rsidP="00E75F2D">
      <w:pPr>
        <w:pStyle w:val="p1"/>
      </w:pPr>
      <w:r w:rsidRPr="00E75F2D">
        <w:t>14.6. Alteração de CNPJ, Razão Social ou Sucessão Empresarial</w:t>
      </w:r>
    </w:p>
    <w:p w14:paraId="5F431F6E" w14:textId="77777777" w:rsidR="00E75F2D" w:rsidRDefault="00E75F2D" w:rsidP="00E75F2D">
      <w:pPr>
        <w:pStyle w:val="p2"/>
      </w:pPr>
      <w:r>
        <w:t>A CONTRATADA poderá alterar sua natureza jurídica, razão social ou CNPJ sem necessidade de aditivo contratual, permanecendo integralmente válidos todos os direitos e obrigações previstos neste instrumento. Em caso de reorganização societária, transformação empresarial, fusão, incorporação ou sucessão de empresas, a pessoa jurídica sucessora assumirá automaticamente a posição contratual da CONTRATADA, garantindo a continuidade da prestação dos serviços, sem prejuízo ao CONTRATANTE.</w:t>
      </w:r>
    </w:p>
    <w:p w14:paraId="0EA48971" w14:textId="77777777" w:rsidR="004A5A65" w:rsidRDefault="004A5A65" w:rsidP="00890202">
      <w:pPr>
        <w:pStyle w:val="NormalWeb"/>
        <w:spacing w:before="0" w:beforeAutospacing="0" w:after="0" w:afterAutospacing="0" w:line="276" w:lineRule="auto"/>
        <w:jc w:val="both"/>
      </w:pPr>
    </w:p>
    <w:p w14:paraId="6359CE49" w14:textId="048D186B" w:rsidR="005D0AB3" w:rsidRDefault="00D12AAC" w:rsidP="00890202">
      <w:pPr>
        <w:pStyle w:val="NormalWeb"/>
        <w:spacing w:before="0" w:beforeAutospacing="0" w:after="0" w:afterAutospacing="0" w:line="276" w:lineRule="auto"/>
        <w:rPr>
          <w:b/>
          <w:bCs/>
          <w:sz w:val="28"/>
          <w:szCs w:val="28"/>
        </w:rPr>
      </w:pPr>
      <w:r w:rsidRPr="005D0AB3">
        <w:rPr>
          <w:b/>
          <w:bCs/>
          <w:sz w:val="28"/>
          <w:szCs w:val="28"/>
        </w:rPr>
        <w:t>CLÁUSULA DÉCIMA QUINTA – MUDANÇA DE LOCAL DE INSTALAÇÃO</w:t>
      </w:r>
    </w:p>
    <w:p w14:paraId="7999B6A1" w14:textId="77777777" w:rsidR="00300828" w:rsidRDefault="00300828" w:rsidP="00890202">
      <w:pPr>
        <w:pStyle w:val="NormalWeb"/>
        <w:spacing w:before="0" w:beforeAutospacing="0" w:after="0" w:afterAutospacing="0" w:line="276" w:lineRule="auto"/>
        <w:rPr>
          <w:b/>
          <w:bCs/>
          <w:sz w:val="28"/>
          <w:szCs w:val="28"/>
        </w:rPr>
      </w:pPr>
    </w:p>
    <w:p w14:paraId="074BB6FE" w14:textId="76717F25" w:rsidR="009D1197" w:rsidRDefault="005D0AB3" w:rsidP="00890202">
      <w:pPr>
        <w:spacing w:line="276" w:lineRule="auto"/>
        <w:rPr>
          <w:color w:val="0E0E0E"/>
        </w:rPr>
      </w:pPr>
      <w:r>
        <w:t xml:space="preserve">15.1. </w:t>
      </w:r>
      <w:r w:rsidR="009D1197" w:rsidRPr="009D1197">
        <w:rPr>
          <w:color w:val="0E0E0E"/>
        </w:rPr>
        <w:t xml:space="preserve">A instalação do sistema será realizada no endereço inicialmente indicado pelo </w:t>
      </w:r>
      <w:r w:rsidR="00A841AA">
        <w:rPr>
          <w:color w:val="0E0E0E"/>
        </w:rPr>
        <w:t>CONTRATANTE</w:t>
      </w:r>
      <w:r w:rsidR="009D1197" w:rsidRPr="009D1197">
        <w:rPr>
          <w:color w:val="0E0E0E"/>
        </w:rPr>
        <w:t xml:space="preserve"> e nele permanecerá durante toda a vigência do contrato.</w:t>
      </w:r>
    </w:p>
    <w:p w14:paraId="7EB7D409" w14:textId="77777777" w:rsidR="009D1197" w:rsidRPr="009D1197" w:rsidRDefault="009D1197" w:rsidP="00890202">
      <w:pPr>
        <w:spacing w:line="276" w:lineRule="auto"/>
        <w:rPr>
          <w:color w:val="0E0E0E"/>
        </w:rPr>
      </w:pPr>
    </w:p>
    <w:p w14:paraId="6D4E4C16" w14:textId="3CB9FDCF" w:rsidR="009D1197" w:rsidRDefault="009D1197" w:rsidP="00890202">
      <w:pPr>
        <w:spacing w:line="276" w:lineRule="auto"/>
        <w:rPr>
          <w:color w:val="0E0E0E"/>
        </w:rPr>
      </w:pPr>
      <w:r>
        <w:rPr>
          <w:color w:val="0E0E0E"/>
        </w:rPr>
        <w:t>15.2</w:t>
      </w:r>
      <w:r w:rsidR="00147D62">
        <w:rPr>
          <w:color w:val="0E0E0E"/>
        </w:rPr>
        <w:t>.</w:t>
      </w:r>
      <w:r>
        <w:rPr>
          <w:color w:val="0E0E0E"/>
        </w:rPr>
        <w:t xml:space="preserve"> </w:t>
      </w:r>
      <w:r w:rsidRPr="009D1197">
        <w:rPr>
          <w:color w:val="0E0E0E"/>
        </w:rPr>
        <w:t xml:space="preserve">Será permitida </w:t>
      </w:r>
      <w:r w:rsidRPr="00C4594C">
        <w:rPr>
          <w:b/>
          <w:bCs/>
          <w:color w:val="0E0E0E"/>
        </w:rPr>
        <w:t>uma única substituição</w:t>
      </w:r>
      <w:r w:rsidR="00147D62">
        <w:rPr>
          <w:color w:val="0E0E0E"/>
        </w:rPr>
        <w:t>, desde que no mesmo município,</w:t>
      </w:r>
      <w:r w:rsidRPr="009D1197">
        <w:rPr>
          <w:color w:val="0E0E0E"/>
        </w:rPr>
        <w:t xml:space="preserve"> de imóvel sem custo adicional para o </w:t>
      </w:r>
      <w:r w:rsidR="00A841AA">
        <w:rPr>
          <w:color w:val="0E0E0E"/>
        </w:rPr>
        <w:t>CONTRATANTE</w:t>
      </w:r>
      <w:r w:rsidRPr="009D1197">
        <w:rPr>
          <w:color w:val="0E0E0E"/>
        </w:rPr>
        <w:t xml:space="preserve">, desde que tecnicamente viável e mediante anuência expressa da </w:t>
      </w:r>
      <w:r w:rsidR="00091DE6">
        <w:rPr>
          <w:color w:val="0E0E0E"/>
        </w:rPr>
        <w:t>CONTRATADA</w:t>
      </w:r>
      <w:r w:rsidRPr="009D1197">
        <w:rPr>
          <w:color w:val="0E0E0E"/>
        </w:rPr>
        <w:t>.</w:t>
      </w:r>
    </w:p>
    <w:p w14:paraId="6FC9DAB4" w14:textId="77777777" w:rsidR="009D1197" w:rsidRPr="009D1197" w:rsidRDefault="009D1197" w:rsidP="00890202">
      <w:pPr>
        <w:spacing w:line="276" w:lineRule="auto"/>
        <w:rPr>
          <w:color w:val="0E0E0E"/>
        </w:rPr>
      </w:pPr>
    </w:p>
    <w:p w14:paraId="2DD82F31" w14:textId="3D9E3CAB" w:rsidR="009D1197" w:rsidRDefault="009D1197" w:rsidP="00890202">
      <w:pPr>
        <w:spacing w:line="276" w:lineRule="auto"/>
        <w:rPr>
          <w:color w:val="0E0E0E"/>
        </w:rPr>
      </w:pPr>
      <w:r>
        <w:rPr>
          <w:color w:val="0E0E0E"/>
        </w:rPr>
        <w:t>15.3</w:t>
      </w:r>
      <w:r w:rsidR="00147D62">
        <w:rPr>
          <w:color w:val="0E0E0E"/>
        </w:rPr>
        <w:t>.</w:t>
      </w:r>
      <w:r>
        <w:rPr>
          <w:color w:val="0E0E0E"/>
        </w:rPr>
        <w:t xml:space="preserve"> </w:t>
      </w:r>
      <w:r w:rsidRPr="009D1197">
        <w:rPr>
          <w:color w:val="0E0E0E"/>
        </w:rPr>
        <w:t xml:space="preserve">Havendo necessidade de nova mudança, todos os custos de projeto, materiais, </w:t>
      </w:r>
      <w:r w:rsidR="00147D62">
        <w:rPr>
          <w:color w:val="0E0E0E"/>
        </w:rPr>
        <w:t xml:space="preserve">transporte, </w:t>
      </w:r>
      <w:r w:rsidRPr="009D1197">
        <w:rPr>
          <w:color w:val="0E0E0E"/>
        </w:rPr>
        <w:t xml:space="preserve">instalação, homologação e eventuais adequações serão </w:t>
      </w:r>
      <w:r w:rsidRPr="00D70263">
        <w:rPr>
          <w:b/>
          <w:bCs/>
          <w:color w:val="0E0E0E"/>
        </w:rPr>
        <w:t xml:space="preserve">integral e exclusivamente suportados pelo </w:t>
      </w:r>
      <w:r w:rsidR="00A841AA">
        <w:rPr>
          <w:b/>
          <w:bCs/>
          <w:color w:val="0E0E0E"/>
        </w:rPr>
        <w:t>CONTRATANTE</w:t>
      </w:r>
      <w:r w:rsidRPr="009D1197">
        <w:rPr>
          <w:color w:val="0E0E0E"/>
        </w:rPr>
        <w:t>.</w:t>
      </w:r>
    </w:p>
    <w:p w14:paraId="599731C2" w14:textId="77777777" w:rsidR="009D1197" w:rsidRPr="009D1197" w:rsidRDefault="009D1197" w:rsidP="00890202">
      <w:pPr>
        <w:spacing w:line="276" w:lineRule="auto"/>
        <w:rPr>
          <w:color w:val="0E0E0E"/>
        </w:rPr>
      </w:pPr>
    </w:p>
    <w:p w14:paraId="185CB9D8" w14:textId="789B990D" w:rsidR="009D1197" w:rsidRPr="009D1197" w:rsidRDefault="00147D62" w:rsidP="00890202">
      <w:pPr>
        <w:spacing w:line="276" w:lineRule="auto"/>
        <w:rPr>
          <w:color w:val="0E0E0E"/>
        </w:rPr>
      </w:pPr>
      <w:r>
        <w:rPr>
          <w:color w:val="0E0E0E"/>
        </w:rPr>
        <w:t xml:space="preserve">15.4. </w:t>
      </w:r>
      <w:r w:rsidR="009D1197" w:rsidRPr="009D1197">
        <w:rPr>
          <w:color w:val="0E0E0E"/>
        </w:rPr>
        <w:t xml:space="preserve">Em qualquer hipótese, a propriedade e a posse do sistema permanecem vinculadas à </w:t>
      </w:r>
      <w:r w:rsidR="00091DE6">
        <w:rPr>
          <w:color w:val="0E0E0E"/>
        </w:rPr>
        <w:t>CONTRATADA</w:t>
      </w:r>
      <w:r w:rsidR="003F5B93">
        <w:rPr>
          <w:color w:val="0E0E0E"/>
        </w:rPr>
        <w:t xml:space="preserve"> </w:t>
      </w:r>
      <w:r w:rsidR="009D1197" w:rsidRPr="009D1197">
        <w:rPr>
          <w:color w:val="0E0E0E"/>
        </w:rPr>
        <w:t>até a quitação integral do contrato ou exercício válido da opção de compra.</w:t>
      </w:r>
    </w:p>
    <w:p w14:paraId="38524931" w14:textId="77777777" w:rsidR="005D0AB3" w:rsidRDefault="005D0AB3" w:rsidP="00890202">
      <w:pPr>
        <w:pStyle w:val="p2"/>
        <w:spacing w:line="276" w:lineRule="auto"/>
      </w:pPr>
      <w:r>
        <w:t>15.</w:t>
      </w:r>
      <w:r w:rsidR="00147D62">
        <w:t>5</w:t>
      </w:r>
      <w:r>
        <w:t>. A solicitação de mudança deverá ser formalizada com antecedência mínima de 60 (sessenta) dias, ficando sujeita à viabilidade técnica e regulatória.</w:t>
      </w:r>
    </w:p>
    <w:p w14:paraId="78C124D1" w14:textId="77777777" w:rsidR="003B14D1" w:rsidRDefault="003B14D1" w:rsidP="00890202">
      <w:pPr>
        <w:pStyle w:val="p1"/>
        <w:spacing w:line="276" w:lineRule="auto"/>
        <w:rPr>
          <w:b/>
          <w:bCs/>
          <w:sz w:val="28"/>
          <w:szCs w:val="28"/>
        </w:rPr>
      </w:pPr>
    </w:p>
    <w:p w14:paraId="47CEBFB5" w14:textId="14180694" w:rsidR="003A1711" w:rsidRPr="003A1711" w:rsidRDefault="00D12AAC" w:rsidP="00890202">
      <w:pPr>
        <w:pStyle w:val="p1"/>
        <w:spacing w:line="276" w:lineRule="auto"/>
        <w:rPr>
          <w:sz w:val="28"/>
          <w:szCs w:val="28"/>
        </w:rPr>
      </w:pPr>
      <w:r w:rsidRPr="003A1711">
        <w:rPr>
          <w:b/>
          <w:bCs/>
          <w:sz w:val="28"/>
          <w:szCs w:val="28"/>
        </w:rPr>
        <w:t>CLÁUSULA DÉCIMA SEXTA – CESSÃO E TRANSFERÊNCIA DE DIREITO DE USO</w:t>
      </w:r>
    </w:p>
    <w:p w14:paraId="619D539A" w14:textId="2468CE87" w:rsidR="003A1711" w:rsidRDefault="003A1711" w:rsidP="00890202">
      <w:pPr>
        <w:pStyle w:val="p3"/>
        <w:spacing w:line="276" w:lineRule="auto"/>
      </w:pPr>
      <w:r>
        <w:t xml:space="preserve">16.1. O </w:t>
      </w:r>
      <w:r w:rsidR="00A841AA">
        <w:t>CONTRATANTE</w:t>
      </w:r>
      <w:r>
        <w:t xml:space="preserve"> não poderá ceder, transferir, onerar ou de qualquer forma dispor dos direitos e obrigações decorrentes deste contrato a terceiros, seja a título gratuito ou oneroso, sem a prévia e expressa anuência da </w:t>
      </w:r>
      <w:r w:rsidR="00091DE6">
        <w:t>CONTRATADA</w:t>
      </w:r>
      <w:r>
        <w:t>.</w:t>
      </w:r>
    </w:p>
    <w:p w14:paraId="6B9D1468" w14:textId="67A9D4A3" w:rsidR="003A1711" w:rsidRDefault="003A1711" w:rsidP="00890202">
      <w:pPr>
        <w:pStyle w:val="p3"/>
        <w:spacing w:line="276" w:lineRule="auto"/>
      </w:pPr>
      <w:r>
        <w:t xml:space="preserve">16.2. A eventual cessão ou transferência somente poderá ocorrer mediante análise e aprovação prévia da </w:t>
      </w:r>
      <w:r w:rsidR="00091DE6">
        <w:t>CONTRATADA</w:t>
      </w:r>
      <w:r>
        <w:t>, que se reserva o direito de recusar o novo interessado caso este não atenda às condições técnicas, financeiras ou cadastrais exigidas.</w:t>
      </w:r>
    </w:p>
    <w:p w14:paraId="0424D558" w14:textId="31361C3B" w:rsidR="003A1711" w:rsidRDefault="003A1711" w:rsidP="00890202">
      <w:pPr>
        <w:pStyle w:val="p3"/>
        <w:spacing w:line="276" w:lineRule="auto"/>
      </w:pPr>
      <w:r>
        <w:t xml:space="preserve">16.3. A cessão autorizada será formalizada por meio de termo aditivo contratual, firmado pelo </w:t>
      </w:r>
      <w:r w:rsidR="00A841AA">
        <w:t>CONTRATANTE</w:t>
      </w:r>
      <w:r>
        <w:t xml:space="preserve"> original, pelo novo cessionário e pela </w:t>
      </w:r>
      <w:r w:rsidR="00091DE6">
        <w:t>CONTRATADA</w:t>
      </w:r>
      <w:r>
        <w:t xml:space="preserve">, permanecendo o </w:t>
      </w:r>
      <w:r w:rsidR="00A841AA">
        <w:t>CONTRATANTE</w:t>
      </w:r>
      <w:r>
        <w:t xml:space="preserve"> originário </w:t>
      </w:r>
      <w:r w:rsidRPr="003A529B">
        <w:rPr>
          <w:b/>
          <w:bCs/>
        </w:rPr>
        <w:t>solidariamente responsável</w:t>
      </w:r>
      <w:r>
        <w:t xml:space="preserve"> pelas obrigações até a formalização do aditivo.</w:t>
      </w:r>
    </w:p>
    <w:p w14:paraId="14193251" w14:textId="2C8B0C1C" w:rsidR="003A1711" w:rsidRDefault="003A1711" w:rsidP="00890202">
      <w:pPr>
        <w:pStyle w:val="p3"/>
        <w:spacing w:line="276" w:lineRule="auto"/>
      </w:pPr>
      <w:r>
        <w:t xml:space="preserve">16.4. Qualquer cessão ou transferência realizada sem a devida anuência da </w:t>
      </w:r>
      <w:r w:rsidR="00091DE6">
        <w:t>CONTRATADA</w:t>
      </w:r>
      <w:r>
        <w:t xml:space="preserve"> será considerada nula de pleno direito, não produzindo efeitos perante a </w:t>
      </w:r>
      <w:r w:rsidR="00091DE6">
        <w:t>CONTRATADA</w:t>
      </w:r>
      <w:r>
        <w:t>, que poderá, inclusive, rescindir o contrato de imediato, aplicando as penalidades cabíveis, inclusive a multa rescisória.</w:t>
      </w:r>
    </w:p>
    <w:p w14:paraId="52236B10" w14:textId="77777777" w:rsidR="003B14D1" w:rsidRDefault="003B14D1" w:rsidP="00890202">
      <w:pPr>
        <w:pStyle w:val="p1"/>
        <w:spacing w:line="276" w:lineRule="auto"/>
        <w:rPr>
          <w:b/>
          <w:bCs/>
          <w:sz w:val="28"/>
          <w:szCs w:val="28"/>
        </w:rPr>
      </w:pPr>
    </w:p>
    <w:p w14:paraId="25ABFA62" w14:textId="24AE69F4" w:rsidR="005D0AB3" w:rsidRPr="00481C14" w:rsidRDefault="00D12AAC" w:rsidP="00890202">
      <w:pPr>
        <w:pStyle w:val="p1"/>
        <w:spacing w:line="276" w:lineRule="auto"/>
        <w:rPr>
          <w:sz w:val="28"/>
          <w:szCs w:val="28"/>
        </w:rPr>
      </w:pPr>
      <w:r w:rsidRPr="00481C14">
        <w:rPr>
          <w:b/>
          <w:bCs/>
          <w:sz w:val="28"/>
          <w:szCs w:val="28"/>
        </w:rPr>
        <w:t>CLÁUSULA DÉCIMA</w:t>
      </w:r>
      <w:r>
        <w:rPr>
          <w:b/>
          <w:bCs/>
          <w:sz w:val="28"/>
          <w:szCs w:val="28"/>
        </w:rPr>
        <w:t xml:space="preserve"> SETIMA</w:t>
      </w:r>
      <w:r w:rsidRPr="00481C14">
        <w:rPr>
          <w:b/>
          <w:bCs/>
          <w:sz w:val="28"/>
          <w:szCs w:val="28"/>
        </w:rPr>
        <w:t xml:space="preserve"> – SUCESSÃO</w:t>
      </w:r>
    </w:p>
    <w:p w14:paraId="51B15AD7" w14:textId="2075A57F" w:rsidR="00B45F53" w:rsidRDefault="005D0AB3" w:rsidP="00890202">
      <w:pPr>
        <w:pStyle w:val="p1"/>
        <w:spacing w:line="276" w:lineRule="auto"/>
        <w:jc w:val="both"/>
      </w:pPr>
      <w:r>
        <w:t>1</w:t>
      </w:r>
      <w:r w:rsidR="004D0E33">
        <w:t>7</w:t>
      </w:r>
      <w:r>
        <w:t xml:space="preserve">.1. </w:t>
      </w:r>
      <w:r w:rsidR="00B45F53" w:rsidRPr="00B45F53">
        <w:t xml:space="preserve">Em caso de falecimento, invalidez permanente ou incapacidade civil do </w:t>
      </w:r>
      <w:r w:rsidR="00A841AA">
        <w:t>CONTRATANTE</w:t>
      </w:r>
      <w:r w:rsidR="00B45F53" w:rsidRPr="00B45F53">
        <w:t>, seus sucessores legais ou representantes devidamente nomeados assumirão integralmente as obrigações contratuais, permanecendo responsáveis pelo cumprimento do contrato até o seu término, inclusive quanto às parcelas vincendas, obrigações acessórias e demais responsabilidades previstas neste instrumento.</w:t>
      </w:r>
    </w:p>
    <w:p w14:paraId="1BF6D0C2" w14:textId="77777777" w:rsidR="009D1197" w:rsidRPr="009D1197" w:rsidRDefault="009D1197" w:rsidP="00890202">
      <w:pPr>
        <w:spacing w:line="276" w:lineRule="auto"/>
        <w:rPr>
          <w:rFonts w:ascii=".AppleSystemUIFont" w:hAnsi=".AppleSystemUIFont"/>
          <w:color w:val="0E0E0E"/>
        </w:rPr>
      </w:pPr>
      <w:r>
        <w:rPr>
          <w:rFonts w:ascii=".AppleSystemUIFont" w:hAnsi=".AppleSystemUIFont"/>
          <w:color w:val="0E0E0E"/>
        </w:rPr>
        <w:t>1</w:t>
      </w:r>
      <w:r w:rsidR="004D0E33">
        <w:rPr>
          <w:rFonts w:ascii=".AppleSystemUIFont" w:hAnsi=".AppleSystemUIFont"/>
          <w:color w:val="0E0E0E"/>
        </w:rPr>
        <w:t>7</w:t>
      </w:r>
      <w:r>
        <w:rPr>
          <w:rFonts w:ascii=".AppleSystemUIFont" w:hAnsi=".AppleSystemUIFont"/>
          <w:color w:val="0E0E0E"/>
        </w:rPr>
        <w:t xml:space="preserve">.2. </w:t>
      </w:r>
      <w:r w:rsidRPr="009D1197">
        <w:rPr>
          <w:rFonts w:ascii=".AppleSystemUIFont" w:hAnsi=".AppleSystemUIFont"/>
          <w:color w:val="0E0E0E"/>
        </w:rPr>
        <w:t xml:space="preserve">Alternativamente, poderão os sucessores optar pela rescisão antecipada, hipótese em que incidirá a multa rescisória </w:t>
      </w:r>
      <w:r>
        <w:rPr>
          <w:rFonts w:ascii=".AppleSystemUIFont" w:hAnsi=".AppleSystemUIFont"/>
          <w:color w:val="0E0E0E"/>
        </w:rPr>
        <w:t>de 30%</w:t>
      </w:r>
      <w:r w:rsidRPr="009D1197">
        <w:rPr>
          <w:rFonts w:ascii=".AppleSystemUIFont" w:hAnsi=".AppleSystemUIFont"/>
          <w:color w:val="0E0E0E"/>
        </w:rPr>
        <w:t>, calculada sobre o saldo devedor remanescente</w:t>
      </w:r>
      <w:r>
        <w:rPr>
          <w:rFonts w:ascii=".AppleSystemUIFont" w:hAnsi=".AppleSystemUIFont"/>
          <w:color w:val="0E0E0E"/>
        </w:rPr>
        <w:t>.</w:t>
      </w:r>
    </w:p>
    <w:p w14:paraId="66B37678" w14:textId="0CC73000" w:rsidR="005D0AB3" w:rsidRDefault="005D0AB3" w:rsidP="00890202">
      <w:pPr>
        <w:pStyle w:val="p2"/>
        <w:spacing w:line="276" w:lineRule="auto"/>
      </w:pPr>
      <w:r>
        <w:t>1</w:t>
      </w:r>
      <w:r w:rsidR="004D0E33">
        <w:t>7</w:t>
      </w:r>
      <w:r>
        <w:t>.</w:t>
      </w:r>
      <w:r w:rsidR="009D1197">
        <w:t>3</w:t>
      </w:r>
      <w:r>
        <w:t xml:space="preserve">. A </w:t>
      </w:r>
      <w:r w:rsidR="00091DE6">
        <w:t>CONTRATADA</w:t>
      </w:r>
      <w:r>
        <w:t xml:space="preserve"> poderá exigir a apresentação de documentos comprobatórios da sucessão legítima, mantendo a continuidade da prestação dos serviços até a regularização da titularidade.</w:t>
      </w:r>
    </w:p>
    <w:p w14:paraId="2EC5FC96" w14:textId="77777777" w:rsidR="003B14D1" w:rsidRDefault="003B14D1" w:rsidP="00BB35A8">
      <w:pPr>
        <w:rPr>
          <w:b/>
          <w:bCs/>
          <w:sz w:val="28"/>
          <w:szCs w:val="28"/>
        </w:rPr>
      </w:pPr>
    </w:p>
    <w:p w14:paraId="2B939851" w14:textId="33CF3235" w:rsidR="00BB35A8" w:rsidRPr="001B6E6B" w:rsidRDefault="00D12AAC" w:rsidP="00BB35A8">
      <w:pPr>
        <w:rPr>
          <w:b/>
          <w:bCs/>
          <w:color w:val="0E0E0E"/>
          <w:sz w:val="28"/>
          <w:szCs w:val="28"/>
        </w:rPr>
      </w:pPr>
      <w:r w:rsidRPr="001B6E6B">
        <w:rPr>
          <w:b/>
          <w:bCs/>
          <w:sz w:val="28"/>
          <w:szCs w:val="28"/>
        </w:rPr>
        <w:t xml:space="preserve">CLÁUSULA DÉCIMA OITAVA – </w:t>
      </w:r>
      <w:r w:rsidRPr="001B6E6B">
        <w:rPr>
          <w:b/>
          <w:bCs/>
          <w:color w:val="0E0E0E"/>
          <w:sz w:val="28"/>
          <w:szCs w:val="28"/>
        </w:rPr>
        <w:t>DOS ANEXOS, DA SUA</w:t>
      </w:r>
      <w:r>
        <w:rPr>
          <w:b/>
          <w:bCs/>
          <w:color w:val="0E0E0E"/>
          <w:sz w:val="28"/>
          <w:szCs w:val="28"/>
        </w:rPr>
        <w:t xml:space="preserve"> </w:t>
      </w:r>
      <w:r w:rsidRPr="001B6E6B">
        <w:rPr>
          <w:b/>
          <w:bCs/>
          <w:color w:val="0E0E0E"/>
          <w:sz w:val="28"/>
          <w:szCs w:val="28"/>
        </w:rPr>
        <w:t>DISPONIBILIZAÇÃO E DO INÍCIO DAS COBRANÇAS</w:t>
      </w:r>
    </w:p>
    <w:p w14:paraId="584732A4" w14:textId="77777777" w:rsidR="00BB35A8" w:rsidRPr="003B14D1" w:rsidRDefault="00BB35A8" w:rsidP="00BB35A8">
      <w:pPr>
        <w:pStyle w:val="Heading3"/>
        <w:spacing w:line="276" w:lineRule="auto"/>
        <w:rPr>
          <w:b w:val="0"/>
          <w:bCs/>
          <w:sz w:val="24"/>
          <w:szCs w:val="24"/>
        </w:rPr>
      </w:pPr>
      <w:r w:rsidRPr="003B14D1">
        <w:rPr>
          <w:b w:val="0"/>
          <w:bCs/>
          <w:sz w:val="24"/>
          <w:szCs w:val="24"/>
        </w:rPr>
        <w:t>18.1. Integração dos anexos</w:t>
      </w:r>
    </w:p>
    <w:p w14:paraId="3E6EA7E7" w14:textId="77777777" w:rsidR="00BB35A8" w:rsidRDefault="00BB35A8" w:rsidP="00BB35A8">
      <w:pPr>
        <w:pStyle w:val="p1"/>
        <w:numPr>
          <w:ilvl w:val="0"/>
          <w:numId w:val="6"/>
        </w:numPr>
        <w:spacing w:line="276" w:lineRule="auto"/>
      </w:pPr>
      <w:r>
        <w:rPr>
          <w:rStyle w:val="s1"/>
          <w:b/>
          <w:bCs/>
        </w:rPr>
        <w:t>Anexo I</w:t>
      </w:r>
      <w:r>
        <w:t xml:space="preserve"> – Especificações Técnicas e Proposta Comercial;</w:t>
      </w:r>
    </w:p>
    <w:p w14:paraId="362C1918" w14:textId="2C0651CB" w:rsidR="00BB35A8" w:rsidRDefault="00BB35A8" w:rsidP="00BB35A8">
      <w:pPr>
        <w:pStyle w:val="p1"/>
        <w:numPr>
          <w:ilvl w:val="0"/>
          <w:numId w:val="6"/>
        </w:numPr>
        <w:spacing w:line="276" w:lineRule="auto"/>
      </w:pPr>
      <w:r w:rsidRPr="00856B89">
        <w:rPr>
          <w:rStyle w:val="s1"/>
          <w:b/>
          <w:bCs/>
        </w:rPr>
        <w:t>Anexo II</w:t>
      </w:r>
      <w:r>
        <w:t xml:space="preserve"> –</w:t>
      </w:r>
      <w:r w:rsidR="008B1A7B">
        <w:t xml:space="preserve"> </w:t>
      </w:r>
      <w:r w:rsidR="008119D8">
        <w:t>O</w:t>
      </w:r>
      <w:r w:rsidR="008119D8" w:rsidRPr="00A8467D">
        <w:t xml:space="preserve">pção de </w:t>
      </w:r>
      <w:r w:rsidR="008119D8">
        <w:t>C</w:t>
      </w:r>
      <w:r w:rsidR="008119D8" w:rsidRPr="00A8467D">
        <w:t xml:space="preserve">ompra da </w:t>
      </w:r>
      <w:r w:rsidR="008119D8">
        <w:t>U</w:t>
      </w:r>
      <w:r w:rsidR="008119D8" w:rsidRPr="00A8467D">
        <w:t xml:space="preserve">sina </w:t>
      </w:r>
      <w:r w:rsidR="008119D8">
        <w:t>(Valores e Condições);</w:t>
      </w:r>
    </w:p>
    <w:p w14:paraId="54CB6ED5" w14:textId="77777777" w:rsidR="00BB35A8" w:rsidRDefault="00BB35A8" w:rsidP="00BB35A8">
      <w:pPr>
        <w:pStyle w:val="p1"/>
        <w:numPr>
          <w:ilvl w:val="0"/>
          <w:numId w:val="6"/>
        </w:numPr>
        <w:spacing w:line="276" w:lineRule="auto"/>
      </w:pPr>
      <w:r>
        <w:rPr>
          <w:rStyle w:val="s1"/>
          <w:b/>
          <w:bCs/>
        </w:rPr>
        <w:t>Anexo III</w:t>
      </w:r>
      <w:r>
        <w:t xml:space="preserve"> – Regras de Cálculo da Mensalidade;</w:t>
      </w:r>
    </w:p>
    <w:p w14:paraId="1B67B54D" w14:textId="77777777" w:rsidR="00BB35A8" w:rsidRDefault="00BB35A8" w:rsidP="00BB35A8">
      <w:pPr>
        <w:pStyle w:val="p1"/>
        <w:numPr>
          <w:ilvl w:val="0"/>
          <w:numId w:val="6"/>
        </w:numPr>
        <w:spacing w:line="276" w:lineRule="auto"/>
      </w:pPr>
      <w:r>
        <w:rPr>
          <w:rStyle w:val="s1"/>
          <w:b/>
          <w:bCs/>
        </w:rPr>
        <w:t>Anexo IV</w:t>
      </w:r>
      <w:r>
        <w:t xml:space="preserve"> – Termo de Autorização e Procuração do Proprietário, Herdeiros ou Representantes Legais;</w:t>
      </w:r>
    </w:p>
    <w:p w14:paraId="5412E3AD" w14:textId="77777777" w:rsidR="00BB35A8" w:rsidRDefault="00BB35A8" w:rsidP="00BB35A8">
      <w:pPr>
        <w:pStyle w:val="p1"/>
        <w:numPr>
          <w:ilvl w:val="0"/>
          <w:numId w:val="6"/>
        </w:numPr>
        <w:spacing w:line="276" w:lineRule="auto"/>
      </w:pPr>
      <w:r>
        <w:rPr>
          <w:rStyle w:val="s1"/>
          <w:b/>
          <w:bCs/>
        </w:rPr>
        <w:t>Anexo VII</w:t>
      </w:r>
      <w:r>
        <w:t xml:space="preserve"> – Termo de Entrega e Aceite Técnico da Usina.</w:t>
      </w:r>
    </w:p>
    <w:p w14:paraId="73B53943" w14:textId="77777777" w:rsidR="00BB35A8" w:rsidRDefault="00BB35A8" w:rsidP="00BB35A8">
      <w:pPr>
        <w:pStyle w:val="p1"/>
        <w:spacing w:line="276" w:lineRule="auto"/>
      </w:pPr>
      <w:r w:rsidRPr="000005F0">
        <w:t>18.</w:t>
      </w:r>
      <w:r>
        <w:t>2</w:t>
      </w:r>
      <w:r w:rsidRPr="000005F0">
        <w:t>. Condição para Disponibilização dos Anexos I e VII</w:t>
      </w:r>
    </w:p>
    <w:p w14:paraId="0A62C23E" w14:textId="219946CC" w:rsidR="00BB35A8" w:rsidRDefault="00BB35A8" w:rsidP="00BB35A8">
      <w:pPr>
        <w:pStyle w:val="p1"/>
        <w:spacing w:line="276" w:lineRule="auto"/>
      </w:pPr>
      <w:r>
        <w:t xml:space="preserve">O </w:t>
      </w:r>
      <w:r>
        <w:rPr>
          <w:rStyle w:val="s1"/>
          <w:b/>
          <w:bCs/>
        </w:rPr>
        <w:t>Anexo I – Especificações Técnicas e Proposta Comercial</w:t>
      </w:r>
      <w:r>
        <w:t xml:space="preserve"> e o </w:t>
      </w:r>
      <w:r>
        <w:rPr>
          <w:rStyle w:val="s1"/>
          <w:b/>
          <w:bCs/>
        </w:rPr>
        <w:t>Anexo VII – Termo de Entrega e Aceite Técnico da Usina</w:t>
      </w:r>
      <w:r>
        <w:t xml:space="preserve"> serão disponibilizados ao </w:t>
      </w:r>
      <w:r w:rsidR="00A841AA">
        <w:t>CONTRATANTE</w:t>
      </w:r>
      <w:r>
        <w:t xml:space="preserve"> somente após a assinatura deste contrato e a efetiva execução das etapas correspondentes pela </w:t>
      </w:r>
      <w:r w:rsidR="00091DE6">
        <w:t>CONTRATADA</w:t>
      </w:r>
      <w:r>
        <w:t>.</w:t>
      </w:r>
    </w:p>
    <w:p w14:paraId="09C28497" w14:textId="77777777" w:rsidR="00BB35A8" w:rsidRDefault="00BB35A8" w:rsidP="00BB35A8">
      <w:pPr>
        <w:pStyle w:val="p2"/>
        <w:spacing w:line="276" w:lineRule="auto"/>
      </w:pPr>
      <w:r>
        <w:t xml:space="preserve">O Anexo I será apresentado e assinado </w:t>
      </w:r>
      <w:r>
        <w:rPr>
          <w:rStyle w:val="s1"/>
          <w:b/>
          <w:bCs/>
        </w:rPr>
        <w:t>após a confirmação da compra e emissão da proposta técnica definitiva</w:t>
      </w:r>
      <w:r>
        <w:t>, refletindo as condições e equipamentos efetivamente adquiridos e instalados.</w:t>
      </w:r>
    </w:p>
    <w:p w14:paraId="066553F3" w14:textId="77777777" w:rsidR="00BB35A8" w:rsidRDefault="00BB35A8" w:rsidP="00BB35A8">
      <w:pPr>
        <w:pStyle w:val="p2"/>
        <w:spacing w:line="276" w:lineRule="auto"/>
      </w:pPr>
      <w:r>
        <w:t xml:space="preserve">O Anexo VII será assinado </w:t>
      </w:r>
      <w:r>
        <w:rPr>
          <w:rStyle w:val="s1"/>
          <w:b/>
          <w:bCs/>
        </w:rPr>
        <w:t>após a conclusão da instalação, testes, comissionamento e homologação junto à distribuidora de energia</w:t>
      </w:r>
      <w:r>
        <w:t>, marcando o início oficial da operação e da contagem de vigência contratual.</w:t>
      </w:r>
    </w:p>
    <w:p w14:paraId="78524281" w14:textId="77777777" w:rsidR="00BB35A8" w:rsidRDefault="00BB35A8" w:rsidP="00BB35A8">
      <w:pPr>
        <w:pStyle w:val="p1"/>
        <w:spacing w:line="276" w:lineRule="auto"/>
      </w:pPr>
      <w:r>
        <w:rPr>
          <w:rStyle w:val="s2"/>
        </w:rPr>
        <w:t xml:space="preserve">Ambos os anexos, uma vez assinados, </w:t>
      </w:r>
      <w:r>
        <w:rPr>
          <w:b/>
          <w:bCs/>
        </w:rPr>
        <w:t>passam a integrar este contrato com efeito retroativo</w:t>
      </w:r>
      <w:r>
        <w:rPr>
          <w:rStyle w:val="s2"/>
        </w:rPr>
        <w:t xml:space="preserve"> à data da assinatura deste instrumento, </w:t>
      </w:r>
      <w:r>
        <w:rPr>
          <w:b/>
          <w:bCs/>
        </w:rPr>
        <w:t>sem prejuízo da validade, eficácia e exigibilidade das demais cláusulas contratuais</w:t>
      </w:r>
      <w:r>
        <w:rPr>
          <w:rStyle w:val="s2"/>
        </w:rPr>
        <w:t>.</w:t>
      </w:r>
    </w:p>
    <w:p w14:paraId="06CE35AB" w14:textId="77777777" w:rsidR="00BB35A8" w:rsidRPr="00040690" w:rsidRDefault="00BB35A8" w:rsidP="00BB35A8">
      <w:pPr>
        <w:pStyle w:val="p1"/>
        <w:spacing w:line="276" w:lineRule="auto"/>
      </w:pPr>
      <w:r w:rsidRPr="00040690">
        <w:t>18.</w:t>
      </w:r>
      <w:r>
        <w:t>3</w:t>
      </w:r>
      <w:r w:rsidRPr="00040690">
        <w:t>. Ausência de Anexos Não Essenciais</w:t>
      </w:r>
    </w:p>
    <w:p w14:paraId="2FED9CB1" w14:textId="77777777" w:rsidR="00BB35A8" w:rsidRDefault="00BB35A8" w:rsidP="00BB35A8">
      <w:pPr>
        <w:pStyle w:val="p2"/>
        <w:spacing w:line="276" w:lineRule="auto"/>
      </w:pPr>
      <w:r>
        <w:t xml:space="preserve">A ausência, atraso ou eventual não apresentação de qualquer anexo </w:t>
      </w:r>
      <w:r>
        <w:rPr>
          <w:rStyle w:val="s1"/>
          <w:b/>
          <w:bCs/>
        </w:rPr>
        <w:t>não essencial</w:t>
      </w:r>
      <w:r>
        <w:t xml:space="preserve"> à execução deste contrato </w:t>
      </w:r>
      <w:r>
        <w:rPr>
          <w:rStyle w:val="s1"/>
          <w:b/>
          <w:bCs/>
        </w:rPr>
        <w:t>não invalida nem suspende a sua vigência e eficácia</w:t>
      </w:r>
      <w:r>
        <w:t>, desde que o objeto principal e as obrigações das partes estejam plenamente definidos neste instrumento.</w:t>
      </w:r>
    </w:p>
    <w:p w14:paraId="49A0F549" w14:textId="5EA43B52" w:rsidR="00BB35A8" w:rsidRDefault="00BB35A8" w:rsidP="00BB35A8">
      <w:pPr>
        <w:pStyle w:val="p2"/>
        <w:spacing w:line="276" w:lineRule="auto"/>
      </w:pPr>
      <w:r>
        <w:t xml:space="preserve">A </w:t>
      </w:r>
      <w:r w:rsidR="00091DE6">
        <w:t>CONTRATADA</w:t>
      </w:r>
      <w:r>
        <w:t xml:space="preserve"> poderá, a seu critério técnico, dispensar a elaboração de anexos cuja natureza seja apenas complementar ou informativa, quando sua ausência </w:t>
      </w:r>
      <w:r>
        <w:rPr>
          <w:rStyle w:val="s1"/>
          <w:b/>
          <w:bCs/>
        </w:rPr>
        <w:t>não comprometer o cumprimento do contrato ou a segurança jurídica das partes</w:t>
      </w:r>
      <w:r>
        <w:t>.</w:t>
      </w:r>
    </w:p>
    <w:p w14:paraId="3EEEDA32" w14:textId="77777777" w:rsidR="00BB35A8" w:rsidRPr="00440978" w:rsidRDefault="00BB35A8" w:rsidP="00BB35A8">
      <w:pPr>
        <w:pStyle w:val="p1"/>
        <w:spacing w:line="276" w:lineRule="auto"/>
      </w:pPr>
      <w:r w:rsidRPr="00440978">
        <w:lastRenderedPageBreak/>
        <w:t>18.</w:t>
      </w:r>
      <w:r>
        <w:t>4</w:t>
      </w:r>
      <w:r w:rsidRPr="00440978">
        <w:t>. Compatibilidade e Atualização de Conteúdo</w:t>
      </w:r>
    </w:p>
    <w:p w14:paraId="6C35807C" w14:textId="2F077AA6" w:rsidR="00BB35A8" w:rsidRPr="00440978" w:rsidRDefault="00BB35A8" w:rsidP="003B14D1">
      <w:pPr>
        <w:pStyle w:val="p2"/>
        <w:spacing w:line="276" w:lineRule="auto"/>
      </w:pPr>
      <w:r w:rsidRPr="00440978">
        <w:t xml:space="preserve">As informações constantes nos anexos deverão guardar compatibilidade com a </w:t>
      </w:r>
      <w:r w:rsidRPr="00440978">
        <w:rPr>
          <w:rStyle w:val="s1"/>
        </w:rPr>
        <w:t xml:space="preserve">Proposta Comercial inicial aceita pelo </w:t>
      </w:r>
      <w:r w:rsidR="00A841AA">
        <w:rPr>
          <w:rStyle w:val="s1"/>
        </w:rPr>
        <w:t>CONTRATANTE</w:t>
      </w:r>
      <w:r w:rsidRPr="00440978">
        <w:t xml:space="preserve">, podendo sofrer ajustes técnicos, comerciais ou de disponibilidade de equipamentos, </w:t>
      </w:r>
      <w:r w:rsidRPr="00440978">
        <w:rPr>
          <w:rStyle w:val="s1"/>
        </w:rPr>
        <w:t>desde que mantidos os níveis de potência, eficiência e qualidade iguais ou superiores</w:t>
      </w:r>
      <w:r w:rsidRPr="00440978">
        <w:t xml:space="preserve"> aos originalmente propostos, conforme a </w:t>
      </w:r>
      <w:r w:rsidRPr="00440978">
        <w:rPr>
          <w:rStyle w:val="s1"/>
        </w:rPr>
        <w:t>Cláusula 1.8 deste contrato</w:t>
      </w:r>
      <w:r w:rsidRPr="00440978">
        <w:t>.</w:t>
      </w:r>
    </w:p>
    <w:p w14:paraId="5B8F0A75" w14:textId="77777777" w:rsidR="00BB35A8" w:rsidRPr="0034579F" w:rsidRDefault="00BB35A8" w:rsidP="00BB35A8">
      <w:pPr>
        <w:pStyle w:val="p1"/>
        <w:spacing w:line="276" w:lineRule="auto"/>
      </w:pPr>
      <w:r w:rsidRPr="0034579F">
        <w:t>18.</w:t>
      </w:r>
      <w:r>
        <w:t>5</w:t>
      </w:r>
      <w:r w:rsidRPr="0034579F">
        <w:t>. Início das Cobranças e Ciclo de Faturamento</w:t>
      </w:r>
    </w:p>
    <w:p w14:paraId="19911C9F" w14:textId="77777777" w:rsidR="00BB35A8" w:rsidRPr="006312FE" w:rsidRDefault="00BB35A8" w:rsidP="00BB35A8">
      <w:pPr>
        <w:pStyle w:val="p2"/>
        <w:spacing w:line="276" w:lineRule="auto"/>
      </w:pPr>
      <w:r w:rsidRPr="006312FE">
        <w:t xml:space="preserve">O início da cobrança das mensalidades de leasing respeitará os prazos e condições deste contrato, </w:t>
      </w:r>
      <w:r w:rsidRPr="006312FE">
        <w:rPr>
          <w:rStyle w:val="s1"/>
          <w:b/>
          <w:bCs/>
        </w:rPr>
        <w:t>iniciando-se somente após o primeiro ciclo completo de geração de energia da usina fotovoltaica</w:t>
      </w:r>
      <w:r w:rsidRPr="006312FE">
        <w:t xml:space="preserve"> instalada e homologada.</w:t>
      </w:r>
    </w:p>
    <w:p w14:paraId="6F03CBBD" w14:textId="77777777" w:rsidR="00BB35A8" w:rsidRDefault="00BB35A8" w:rsidP="00BB35A8">
      <w:pPr>
        <w:spacing w:line="276" w:lineRule="auto"/>
        <w:rPr>
          <w:color w:val="0E0E0E"/>
        </w:rPr>
      </w:pPr>
      <w:r w:rsidRPr="00D02EEC">
        <w:rPr>
          <w:color w:val="0E0E0E"/>
        </w:rPr>
        <w:t>Para fins deste contrato, considera-se primeiro ciclo completo de geração o período integral de medição realizado pela distribuidora imediatamente após a data de homologação e ativação do sistema junto à concessionária local.</w:t>
      </w:r>
    </w:p>
    <w:p w14:paraId="7FABF28A" w14:textId="77777777" w:rsidR="00BB35A8" w:rsidRPr="00D02EEC" w:rsidRDefault="00BB35A8" w:rsidP="00BB35A8">
      <w:pPr>
        <w:spacing w:line="276" w:lineRule="auto"/>
        <w:rPr>
          <w:color w:val="0E0E0E"/>
        </w:rPr>
      </w:pPr>
    </w:p>
    <w:p w14:paraId="02849318" w14:textId="46FC027B" w:rsidR="00BB35A8" w:rsidRPr="00D02EEC" w:rsidRDefault="00BB35A8" w:rsidP="00BB35A8">
      <w:pPr>
        <w:spacing w:line="276" w:lineRule="auto"/>
      </w:pPr>
      <w:r w:rsidRPr="00D02EEC">
        <w:t xml:space="preserve">A eventual variação de datas de homologação ou leitura de consumo pela distribuidora </w:t>
      </w:r>
      <w:r w:rsidRPr="00D02EEC">
        <w:rPr>
          <w:rStyle w:val="s1"/>
          <w:b/>
          <w:bCs/>
        </w:rPr>
        <w:t xml:space="preserve">não altera o valor contratual nem caracteriza atraso por parte da </w:t>
      </w:r>
      <w:r w:rsidR="00091DE6">
        <w:rPr>
          <w:rStyle w:val="s1"/>
          <w:b/>
          <w:bCs/>
        </w:rPr>
        <w:t>CONTRATADA</w:t>
      </w:r>
      <w:r w:rsidRPr="00D02EEC">
        <w:t xml:space="preserve">, desde que o sistema tenha sido entregue e atestado conforme o </w:t>
      </w:r>
      <w:r w:rsidRPr="00D02EEC">
        <w:rPr>
          <w:rStyle w:val="s1"/>
          <w:b/>
          <w:bCs/>
        </w:rPr>
        <w:t>Anexo VII – Termo de Entrega e Aceite Técnico da Usina</w:t>
      </w:r>
      <w:r w:rsidRPr="00D02EEC">
        <w:t>.</w:t>
      </w:r>
    </w:p>
    <w:p w14:paraId="330BB60B" w14:textId="77777777" w:rsidR="00BB35A8" w:rsidRDefault="00BB35A8" w:rsidP="00BB35A8">
      <w:pPr>
        <w:pStyle w:val="p1"/>
        <w:spacing w:line="276" w:lineRule="auto"/>
      </w:pPr>
      <w:r w:rsidRPr="0034579F">
        <w:t>18.</w:t>
      </w:r>
      <w:r>
        <w:t>6</w:t>
      </w:r>
      <w:r w:rsidRPr="0034579F">
        <w:t xml:space="preserve">. </w:t>
      </w:r>
      <w:r>
        <w:t>Omissão de cláusulas e validade</w:t>
      </w:r>
    </w:p>
    <w:p w14:paraId="635391EC" w14:textId="77777777" w:rsidR="00BB35A8" w:rsidRDefault="00BB35A8" w:rsidP="00BB35A8">
      <w:pPr>
        <w:pStyle w:val="p1"/>
        <w:spacing w:line="276" w:lineRule="auto"/>
      </w:pPr>
      <w:r>
        <w:t xml:space="preserve">A eventual omissão de cláusula ou documento acessório não implicará nulidade deste contrato, </w:t>
      </w:r>
      <w:r w:rsidRPr="00B8186B">
        <w:rPr>
          <w:rStyle w:val="s1"/>
        </w:rPr>
        <w:t>aplicando-se subsidiariamente as normas do Código Civil e demais legislações vigentes</w:t>
      </w:r>
      <w:r w:rsidRPr="00B8186B">
        <w:t>.</w:t>
      </w:r>
    </w:p>
    <w:p w14:paraId="7A1E8F23" w14:textId="77777777" w:rsidR="00BB0A6F" w:rsidRDefault="00BB35A8" w:rsidP="00BB0A6F">
      <w:pPr>
        <w:spacing w:line="276" w:lineRule="auto"/>
        <w:rPr>
          <w:rFonts w:ascii=".AppleSystemUIFont" w:hAnsi=".AppleSystemUIFont"/>
          <w:color w:val="0E0E0E"/>
          <w:sz w:val="21"/>
          <w:szCs w:val="21"/>
        </w:rPr>
      </w:pPr>
      <w:r>
        <w:t xml:space="preserve">18.7. </w:t>
      </w:r>
      <w:r w:rsidR="00BB0A6F" w:rsidRPr="00BB0A6F">
        <w:rPr>
          <w:color w:val="0E0E0E"/>
        </w:rPr>
        <w:t>Em caso de divergência entre as disposições deste contrato e as constantes nos anexos, prevalecerão as disposições do corpo principal do contrato, salvo quando os anexos tratarem de matérias específicas e nelas houver previsão expressa.</w:t>
      </w:r>
    </w:p>
    <w:p w14:paraId="6B8BACF9" w14:textId="01662449" w:rsidR="00BB35A8" w:rsidRDefault="00BB35A8" w:rsidP="00BB0A6F">
      <w:pPr>
        <w:pStyle w:val="p1"/>
      </w:pPr>
      <w:r w:rsidRPr="00AE6FE5">
        <w:rPr>
          <w:rStyle w:val="s1"/>
        </w:rPr>
        <w:t>18.</w:t>
      </w:r>
      <w:r>
        <w:rPr>
          <w:rStyle w:val="s1"/>
        </w:rPr>
        <w:t>8</w:t>
      </w:r>
      <w:r w:rsidRPr="00AE6FE5">
        <w:rPr>
          <w:rStyle w:val="s1"/>
        </w:rPr>
        <w:t>.</w:t>
      </w:r>
      <w:r>
        <w:t xml:space="preserve"> Ajustes técnicos e comerciais (referência à proposta)</w:t>
      </w:r>
    </w:p>
    <w:p w14:paraId="6877AEFC" w14:textId="0995D624" w:rsidR="00BB35A8" w:rsidRPr="00444649" w:rsidRDefault="00BB35A8" w:rsidP="00BB35A8">
      <w:pPr>
        <w:rPr>
          <w:color w:val="0E0E0E"/>
        </w:rPr>
      </w:pPr>
      <w:r w:rsidRPr="00444649">
        <w:rPr>
          <w:color w:val="0E0E0E"/>
        </w:rPr>
        <w:t xml:space="preserve">O </w:t>
      </w:r>
      <w:r w:rsidR="00A841AA">
        <w:rPr>
          <w:color w:val="0E0E0E"/>
        </w:rPr>
        <w:t>CONTRATANTE</w:t>
      </w:r>
      <w:r w:rsidRPr="00444649">
        <w:rPr>
          <w:color w:val="0E0E0E"/>
        </w:rPr>
        <w:t xml:space="preserve"> declara estar ciente de que as especificações, potências e modelos apresentados na proposta inicial são referenciais</w:t>
      </w:r>
      <w:r w:rsidRPr="00444649">
        <w:rPr>
          <w:rStyle w:val="s1"/>
          <w:b/>
          <w:bCs/>
        </w:rPr>
        <w:t xml:space="preserve"> </w:t>
      </w:r>
      <w:r w:rsidRPr="00444649">
        <w:rPr>
          <w:rStyle w:val="s1"/>
        </w:rPr>
        <w:t>e sujeitos a ajustes técnicos e comerciais</w:t>
      </w:r>
      <w:r w:rsidRPr="00444649">
        <w:t>, os quais não alteram o equilíbrio econômico-financeiro do contrato, desde que o sistema final atenda ou supere a performance e a qualidade originalmente ofertadas.</w:t>
      </w:r>
    </w:p>
    <w:p w14:paraId="5F91A904" w14:textId="77777777" w:rsidR="00BB35A8" w:rsidRDefault="00BB35A8" w:rsidP="00890202">
      <w:pPr>
        <w:spacing w:line="276" w:lineRule="auto"/>
        <w:rPr>
          <w:b/>
          <w:bCs/>
          <w:color w:val="0E0E0E"/>
        </w:rPr>
      </w:pPr>
    </w:p>
    <w:p w14:paraId="050A3665" w14:textId="77777777" w:rsidR="00BB35A8" w:rsidRDefault="00BB35A8" w:rsidP="00890202">
      <w:pPr>
        <w:spacing w:line="276" w:lineRule="auto"/>
        <w:rPr>
          <w:b/>
          <w:bCs/>
          <w:color w:val="0E0E0E"/>
          <w:sz w:val="28"/>
          <w:szCs w:val="28"/>
        </w:rPr>
      </w:pPr>
    </w:p>
    <w:p w14:paraId="4ADEA6CF" w14:textId="5870DC62" w:rsidR="00690C97" w:rsidRPr="00BB35A8" w:rsidRDefault="00D12AAC" w:rsidP="00890202">
      <w:pPr>
        <w:spacing w:line="276" w:lineRule="auto"/>
        <w:rPr>
          <w:b/>
          <w:bCs/>
          <w:color w:val="0E0E0E"/>
          <w:sz w:val="28"/>
          <w:szCs w:val="28"/>
        </w:rPr>
      </w:pPr>
      <w:r w:rsidRPr="00BB35A8">
        <w:rPr>
          <w:b/>
          <w:bCs/>
          <w:color w:val="0E0E0E"/>
          <w:sz w:val="28"/>
          <w:szCs w:val="28"/>
        </w:rPr>
        <w:lastRenderedPageBreak/>
        <w:t>CLÁUSULA DÉCIMA NONA – PROTEÇÃO DE DADOS E CONFIDENCIALIDADE</w:t>
      </w:r>
    </w:p>
    <w:p w14:paraId="6170E751" w14:textId="77777777" w:rsidR="00690C97" w:rsidRPr="00690C97" w:rsidRDefault="00690C97" w:rsidP="00890202">
      <w:pPr>
        <w:spacing w:line="276" w:lineRule="auto"/>
        <w:rPr>
          <w:color w:val="0E0E0E"/>
        </w:rPr>
      </w:pPr>
    </w:p>
    <w:p w14:paraId="5AB225FE" w14:textId="77777777" w:rsidR="00690C97" w:rsidRDefault="00690C97" w:rsidP="00890202">
      <w:pPr>
        <w:spacing w:line="276" w:lineRule="auto"/>
        <w:rPr>
          <w:color w:val="0E0E0E"/>
        </w:rPr>
      </w:pPr>
      <w:r w:rsidRPr="00690C97">
        <w:rPr>
          <w:color w:val="0E0E0E"/>
        </w:rPr>
        <w:t>19.1. As partes comprometem-se a observar as disposições da Lei nº 13.709/2018 (Lei Geral de Proteção de Dados – LGPD), garantindo o tratamento adequado, seguro e sigiloso de todas as informações pessoais obtidas para a execução deste contrato.</w:t>
      </w:r>
    </w:p>
    <w:p w14:paraId="553DE629" w14:textId="77777777" w:rsidR="00690C97" w:rsidRPr="00690C97" w:rsidRDefault="00690C97" w:rsidP="00890202">
      <w:pPr>
        <w:spacing w:line="276" w:lineRule="auto"/>
        <w:rPr>
          <w:color w:val="0E0E0E"/>
        </w:rPr>
      </w:pPr>
    </w:p>
    <w:p w14:paraId="7F687675" w14:textId="77777777" w:rsidR="00690C97" w:rsidRPr="00690C97" w:rsidRDefault="00690C97" w:rsidP="00890202">
      <w:pPr>
        <w:spacing w:line="276" w:lineRule="auto"/>
        <w:rPr>
          <w:color w:val="0E0E0E"/>
        </w:rPr>
      </w:pPr>
      <w:r w:rsidRPr="00690C97">
        <w:rPr>
          <w:color w:val="0E0E0E"/>
        </w:rPr>
        <w:t>19.2. É vedada a divulgação ou compartilhamento de dados e informações comerciais, técnicas ou cadastrais das partes, salvo por exigência legal ou autorização expressa.</w:t>
      </w:r>
    </w:p>
    <w:p w14:paraId="0608FEC8" w14:textId="41AE395E" w:rsidR="00256A83" w:rsidRDefault="00256A83" w:rsidP="00890202">
      <w:pPr>
        <w:pStyle w:val="Heading3"/>
        <w:adjustRightInd w:val="0"/>
        <w:snapToGrid w:val="0"/>
        <w:spacing w:line="276" w:lineRule="auto"/>
      </w:pPr>
    </w:p>
    <w:p w14:paraId="15D4D339" w14:textId="45526C13" w:rsidR="00FA54FC" w:rsidRDefault="00D12AAC" w:rsidP="00890202">
      <w:pPr>
        <w:pStyle w:val="Heading3"/>
        <w:adjustRightInd w:val="0"/>
        <w:snapToGrid w:val="0"/>
        <w:spacing w:line="276" w:lineRule="auto"/>
      </w:pPr>
      <w:r>
        <w:t>CLÁUSULA VIGÉSIMA – FORO</w:t>
      </w:r>
    </w:p>
    <w:p w14:paraId="3706E1BF" w14:textId="77777777" w:rsidR="00C81B91" w:rsidRPr="00C81B91" w:rsidRDefault="00C81B91" w:rsidP="00890202">
      <w:pPr>
        <w:spacing w:line="276" w:lineRule="auto"/>
      </w:pPr>
    </w:p>
    <w:p w14:paraId="20B7EC74" w14:textId="4846C0F7" w:rsidR="004959AA" w:rsidRDefault="00C81B91" w:rsidP="00890202">
      <w:pPr>
        <w:adjustRightInd w:val="0"/>
        <w:snapToGrid w:val="0"/>
        <w:spacing w:line="276" w:lineRule="auto"/>
        <w:jc w:val="both"/>
      </w:pPr>
      <w:r>
        <w:t>20</w:t>
      </w:r>
      <w:r w:rsidR="004959AA">
        <w:t xml:space="preserve">.1 Fica eleito o foro da comarca de </w:t>
      </w:r>
      <w:r w:rsidR="004959AA" w:rsidRPr="003B14D1">
        <w:rPr>
          <w:b/>
          <w:bCs/>
        </w:rPr>
        <w:t>Anápolis/GO</w:t>
      </w:r>
      <w:r w:rsidR="004959AA">
        <w:t xml:space="preserve"> para dirimir quaisquer controvérsias decorrentes deste contrato, com renúncia a qualquer outro, por mais privilegiado que seja.</w:t>
      </w:r>
    </w:p>
    <w:p w14:paraId="4AF6E133" w14:textId="77777777" w:rsidR="004959AA" w:rsidRPr="00E72F66" w:rsidRDefault="004959AA" w:rsidP="00890202">
      <w:pPr>
        <w:adjustRightInd w:val="0"/>
        <w:snapToGrid w:val="0"/>
        <w:spacing w:line="276" w:lineRule="auto"/>
        <w:jc w:val="both"/>
      </w:pPr>
    </w:p>
    <w:p w14:paraId="7C2A512B" w14:textId="77777777" w:rsidR="00E72F66" w:rsidRPr="00E72F66" w:rsidRDefault="00E72F66" w:rsidP="00890202">
      <w:pPr>
        <w:spacing w:line="276" w:lineRule="auto"/>
        <w:jc w:val="both"/>
        <w:rPr>
          <w:color w:val="000000"/>
          <w:lang w:val="en-BR" w:eastAsia="en-US"/>
        </w:rPr>
      </w:pPr>
      <w:r w:rsidRPr="00E72F66">
        <w:rPr>
          <w:color w:val="000000"/>
          <w:lang w:val="en-BR" w:eastAsia="en-US"/>
        </w:rPr>
        <w:t>E assim, por estarem justas e convencionadas, as partes assinam o presente instrumento particular</w:t>
      </w:r>
    </w:p>
    <w:p w14:paraId="7E78D12F" w14:textId="5CA8D46E" w:rsidR="00E72F66" w:rsidRPr="00E72F66" w:rsidRDefault="00E72F66" w:rsidP="00890202">
      <w:pPr>
        <w:spacing w:line="276" w:lineRule="auto"/>
        <w:jc w:val="both"/>
        <w:rPr>
          <w:color w:val="000000"/>
          <w:lang w:val="en-BR" w:eastAsia="en-US"/>
        </w:rPr>
      </w:pPr>
      <w:r w:rsidRPr="00E72F66">
        <w:rPr>
          <w:color w:val="000000"/>
          <w:lang w:val="en-BR" w:eastAsia="en-US"/>
        </w:rPr>
        <w:t xml:space="preserve">de CONTRATO DE </w:t>
      </w:r>
      <w:r w:rsidR="008F169F">
        <w:rPr>
          <w:color w:val="000000"/>
          <w:lang w:val="en-BR" w:eastAsia="en-US"/>
        </w:rPr>
        <w:t>LEASING</w:t>
      </w:r>
      <w:r w:rsidRPr="00E72F66">
        <w:rPr>
          <w:color w:val="000000"/>
          <w:lang w:val="en-BR" w:eastAsia="en-US"/>
        </w:rPr>
        <w:t xml:space="preserve"> </w:t>
      </w:r>
      <w:r w:rsidR="008F169F">
        <w:rPr>
          <w:color w:val="000000"/>
          <w:lang w:val="en-BR" w:eastAsia="en-US"/>
        </w:rPr>
        <w:t xml:space="preserve">DE SISTEMA FOTOVOLTAICO </w:t>
      </w:r>
      <w:r w:rsidRPr="00E72F66">
        <w:rPr>
          <w:color w:val="000000"/>
          <w:lang w:val="en-BR" w:eastAsia="en-US"/>
        </w:rPr>
        <w:t>em 4 (quatro) vias de igual teor, com o devido reconhecimento</w:t>
      </w:r>
      <w:r>
        <w:rPr>
          <w:color w:val="000000"/>
          <w:lang w:val="en-BR" w:eastAsia="en-US"/>
        </w:rPr>
        <w:t xml:space="preserve"> </w:t>
      </w:r>
      <w:r w:rsidRPr="00E72F66">
        <w:rPr>
          <w:color w:val="000000"/>
          <w:lang w:val="en-BR" w:eastAsia="en-US"/>
        </w:rPr>
        <w:t>das assinaturas em cartório. Em sendo assinado digitalmente, as partes pactuam pela desnecessidade do</w:t>
      </w:r>
      <w:r>
        <w:rPr>
          <w:color w:val="000000"/>
          <w:lang w:val="en-BR" w:eastAsia="en-US"/>
        </w:rPr>
        <w:t xml:space="preserve"> </w:t>
      </w:r>
      <w:r w:rsidRPr="00E72F66">
        <w:rPr>
          <w:color w:val="000000"/>
          <w:lang w:val="en-BR" w:eastAsia="en-US"/>
        </w:rPr>
        <w:t>ato cartorário, reconhecendo as assinaturas como válidas, nos termos da Medida Provisória 2.200-2/2001.</w:t>
      </w:r>
    </w:p>
    <w:p w14:paraId="7BFDEDEF" w14:textId="77777777" w:rsidR="004959AA" w:rsidRPr="00E72F66" w:rsidRDefault="004959AA" w:rsidP="00F74A5B">
      <w:pPr>
        <w:adjustRightInd w:val="0"/>
        <w:snapToGrid w:val="0"/>
        <w:spacing w:line="276" w:lineRule="auto"/>
        <w:jc w:val="right"/>
        <w:rPr>
          <w:lang w:val="en-BR"/>
        </w:rPr>
      </w:pPr>
    </w:p>
    <w:p w14:paraId="17BF62A1" w14:textId="666C8032" w:rsidR="009D3C1C" w:rsidRDefault="004959AA" w:rsidP="009D3C1C">
      <w:pPr>
        <w:pStyle w:val="p1"/>
        <w:jc w:val="right"/>
      </w:pPr>
      <w:r>
        <w:t xml:space="preserve">Anápolis – GO, </w:t>
      </w:r>
      <w:r w:rsidR="009D3C1C">
        <w:t>{{dataAtualExtenso}</w:t>
      </w:r>
      <w:r w:rsidR="00D20956">
        <w:t>}</w:t>
      </w:r>
    </w:p>
    <w:p w14:paraId="13788C97" w14:textId="2CB5F18B" w:rsidR="004959AA" w:rsidRPr="001710DE" w:rsidRDefault="00B11195" w:rsidP="001710DE">
      <w:pPr>
        <w:adjustRightInd w:val="0"/>
        <w:snapToGrid w:val="0"/>
        <w:spacing w:line="276" w:lineRule="auto"/>
        <w:jc w:val="center"/>
        <w:rPr>
          <w:b/>
          <w:bCs/>
        </w:rPr>
      </w:pPr>
      <w:r w:rsidRPr="00B11195">
        <w:rPr>
          <w:b/>
          <w:bCs/>
        </w:rPr>
        <w:t>___________________________________________________________</w:t>
      </w:r>
      <w:r w:rsidR="001710DE">
        <w:rPr>
          <w:b/>
          <w:bCs/>
        </w:rPr>
        <w:br/>
      </w:r>
      <w:r w:rsidR="009D67AA" w:rsidRPr="009D67AA">
        <w:rPr>
          <w:b/>
          <w:bCs/>
        </w:rPr>
        <w:t>{{assinaturaContratante}}</w:t>
      </w:r>
      <w:r w:rsidR="00A632E3">
        <w:rPr>
          <w:b/>
          <w:bCs/>
        </w:rPr>
        <w:br/>
      </w:r>
      <w:r w:rsidR="00A632E3" w:rsidRPr="00A632E3">
        <w:t>{{nomeCompleto}}</w:t>
      </w:r>
      <w:r w:rsidR="009D3C1C">
        <w:br/>
      </w:r>
      <w:r w:rsidR="00A841AA">
        <w:t>CONTRATANTE</w:t>
      </w:r>
    </w:p>
    <w:p w14:paraId="271094F3" w14:textId="77777777" w:rsidR="0054451D" w:rsidRPr="002D44CE" w:rsidRDefault="0054451D" w:rsidP="0054451D">
      <w:pPr>
        <w:adjustRightInd w:val="0"/>
        <w:snapToGrid w:val="0"/>
        <w:spacing w:line="276" w:lineRule="auto"/>
        <w:jc w:val="center"/>
        <w:rPr>
          <w:b/>
          <w:bCs/>
        </w:rPr>
      </w:pPr>
      <w:r w:rsidRPr="002D44CE">
        <w:rPr>
          <w:b/>
          <w:bCs/>
        </w:rPr>
        <w:t>__________________________________________________________</w:t>
      </w:r>
    </w:p>
    <w:p w14:paraId="422F0100" w14:textId="77777777" w:rsidR="0054451D" w:rsidRPr="0054451D" w:rsidRDefault="0054451D" w:rsidP="0054451D">
      <w:pPr>
        <w:adjustRightInd w:val="0"/>
        <w:snapToGrid w:val="0"/>
        <w:spacing w:line="276" w:lineRule="auto"/>
        <w:jc w:val="center"/>
        <w:rPr>
          <w:b/>
          <w:bCs/>
        </w:rPr>
      </w:pPr>
      <w:r w:rsidRPr="0054451D">
        <w:rPr>
          <w:b/>
          <w:bCs/>
        </w:rPr>
        <w:t>{{assinaturaContratada}}</w:t>
      </w:r>
    </w:p>
    <w:p w14:paraId="204624DC" w14:textId="77777777" w:rsidR="0054451D" w:rsidRDefault="0054451D" w:rsidP="0054451D">
      <w:pPr>
        <w:adjustRightInd w:val="0"/>
        <w:snapToGrid w:val="0"/>
        <w:spacing w:line="276" w:lineRule="auto"/>
        <w:jc w:val="center"/>
        <w:rPr>
          <w:b/>
          <w:bCs/>
        </w:rPr>
      </w:pPr>
      <w:r w:rsidRPr="0054451D">
        <w:rPr>
          <w:b/>
          <w:bCs/>
        </w:rPr>
        <w:t>SolarInvest – Leandro Lima Ribeiro França</w:t>
      </w:r>
    </w:p>
    <w:p w14:paraId="59211C5B" w14:textId="77777777" w:rsidR="00BA10E6" w:rsidRDefault="00BA10E6" w:rsidP="00F74A5B">
      <w:pPr>
        <w:adjustRightInd w:val="0"/>
        <w:snapToGrid w:val="0"/>
        <w:spacing w:after="240" w:line="276" w:lineRule="auto"/>
        <w:rPr>
          <w:b/>
          <w:bCs/>
        </w:rPr>
      </w:pPr>
    </w:p>
    <w:p w14:paraId="34655FC5" w14:textId="77777777" w:rsidR="00BA10E6" w:rsidRDefault="00BA10E6" w:rsidP="00F74A5B">
      <w:pPr>
        <w:adjustRightInd w:val="0"/>
        <w:snapToGrid w:val="0"/>
        <w:spacing w:after="240" w:line="276" w:lineRule="auto"/>
        <w:rPr>
          <w:b/>
          <w:bCs/>
        </w:rPr>
      </w:pPr>
    </w:p>
    <w:p w14:paraId="1C618378" w14:textId="77777777" w:rsidR="00BA10E6" w:rsidRDefault="00BA10E6" w:rsidP="00F74A5B">
      <w:pPr>
        <w:adjustRightInd w:val="0"/>
        <w:snapToGrid w:val="0"/>
        <w:spacing w:after="240" w:line="276" w:lineRule="auto"/>
        <w:rPr>
          <w:b/>
          <w:bCs/>
        </w:rPr>
      </w:pPr>
    </w:p>
    <w:p w14:paraId="12B631AF" w14:textId="3017CEB3" w:rsidR="004959AA" w:rsidRDefault="004959AA" w:rsidP="00F74A5B">
      <w:pPr>
        <w:adjustRightInd w:val="0"/>
        <w:snapToGrid w:val="0"/>
        <w:spacing w:after="240" w:line="276" w:lineRule="auto"/>
        <w:rPr>
          <w:b/>
          <w:bCs/>
        </w:rPr>
      </w:pPr>
      <w:r w:rsidRPr="00822ABF">
        <w:rPr>
          <w:b/>
          <w:bCs/>
        </w:rPr>
        <w:lastRenderedPageBreak/>
        <w:t>Testemunhas:</w:t>
      </w:r>
    </w:p>
    <w:p w14:paraId="1278A222" w14:textId="430A6CB2" w:rsidR="00BA10E6" w:rsidRDefault="00BA10E6" w:rsidP="00BA10E6">
      <w:pPr>
        <w:adjustRightInd w:val="0"/>
        <w:snapToGrid w:val="0"/>
        <w:spacing w:line="276" w:lineRule="auto"/>
      </w:pPr>
      <w:r>
        <w:t>Testemunha 1:</w:t>
      </w:r>
      <w:r w:rsidR="00CC2DA9">
        <w:t xml:space="preserve"> ___________________________________________</w:t>
      </w:r>
      <w:r>
        <w:t xml:space="preserve"> </w:t>
      </w:r>
      <w:r w:rsidR="00CC2DA9">
        <w:br/>
        <w:t xml:space="preserve">                          </w:t>
      </w:r>
      <w:r>
        <w:t>{{testemunha1Nome}} – CPF {{testemunha1Cpf}}</w:t>
      </w:r>
    </w:p>
    <w:p w14:paraId="1259CAA5" w14:textId="77777777" w:rsidR="00BA10E6" w:rsidRDefault="00BA10E6" w:rsidP="00BA10E6">
      <w:pPr>
        <w:adjustRightInd w:val="0"/>
        <w:snapToGrid w:val="0"/>
        <w:spacing w:line="276" w:lineRule="auto"/>
      </w:pPr>
    </w:p>
    <w:p w14:paraId="464E2940" w14:textId="1BA6820F" w:rsidR="00680BFF" w:rsidRDefault="00BA10E6" w:rsidP="00BA10E6">
      <w:pPr>
        <w:adjustRightInd w:val="0"/>
        <w:snapToGrid w:val="0"/>
        <w:spacing w:line="276" w:lineRule="auto"/>
      </w:pPr>
      <w:r>
        <w:t>Testemunha 2:</w:t>
      </w:r>
      <w:r w:rsidR="00680BFF">
        <w:t xml:space="preserve"> ___________________________________________</w:t>
      </w:r>
      <w:r>
        <w:t xml:space="preserve"> </w:t>
      </w:r>
    </w:p>
    <w:p w14:paraId="58F5FB9B" w14:textId="3CA8D57C" w:rsidR="004959AA" w:rsidRDefault="00680BFF" w:rsidP="00BA10E6">
      <w:pPr>
        <w:adjustRightInd w:val="0"/>
        <w:snapToGrid w:val="0"/>
        <w:spacing w:line="276" w:lineRule="auto"/>
      </w:pPr>
      <w:r>
        <w:t xml:space="preserve">                          </w:t>
      </w:r>
      <w:r w:rsidR="00BA10E6">
        <w:t>{{testemunha2Nome}} – CPF {{testemunha2Cpf}}</w:t>
      </w:r>
    </w:p>
    <w:sectPr w:rsidR="004959AA" w:rsidSect="001D12F9">
      <w:headerReference w:type="even" r:id="rId9"/>
      <w:headerReference w:type="default" r:id="rId10"/>
      <w:footerReference w:type="default" r:id="rId11"/>
      <w:headerReference w:type="first" r:id="rId12"/>
      <w:pgSz w:w="12240" w:h="15840"/>
      <w:pgMar w:top="1985"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92E67" w14:textId="77777777" w:rsidR="005D4F50" w:rsidRDefault="005D4F50">
      <w:r>
        <w:separator/>
      </w:r>
    </w:p>
  </w:endnote>
  <w:endnote w:type="continuationSeparator" w:id="0">
    <w:p w14:paraId="148E6D88" w14:textId="77777777" w:rsidR="005D4F50" w:rsidRDefault="005D4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pleSystemUIFont">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2" w:type="dxa"/>
      <w:tblLook w:val="04A0" w:firstRow="1" w:lastRow="0" w:firstColumn="1" w:lastColumn="0" w:noHBand="0" w:noVBand="1"/>
    </w:tblPr>
    <w:tblGrid>
      <w:gridCol w:w="4961"/>
      <w:gridCol w:w="4961"/>
    </w:tblGrid>
    <w:tr w:rsidR="00C07872" w14:paraId="62711FC6" w14:textId="77777777" w:rsidTr="004E58E2">
      <w:trPr>
        <w:trHeight w:val="467"/>
      </w:trPr>
      <w:tc>
        <w:tcPr>
          <w:tcW w:w="4961" w:type="dxa"/>
        </w:tcPr>
        <w:p w14:paraId="74C7DC1D" w14:textId="77777777" w:rsidR="00C07872" w:rsidRPr="00F47200" w:rsidRDefault="00C07872" w:rsidP="00C07872">
          <w:r w:rsidRPr="00F47200">
            <w:rPr>
              <w:sz w:val="16"/>
            </w:rPr>
            <w:t>Contrato de Leasing – SolarInvest – Confidencial</w:t>
          </w:r>
          <w:r w:rsidRPr="00F47200">
            <w:rPr>
              <w:sz w:val="16"/>
            </w:rPr>
            <w:br/>
          </w:r>
          <w:r w:rsidRPr="00F47200">
            <w:rPr>
              <w:sz w:val="14"/>
            </w:rPr>
            <w:t>Este documento é parte integrante do contrato.</w:t>
          </w:r>
        </w:p>
      </w:tc>
      <w:tc>
        <w:tcPr>
          <w:tcW w:w="4961" w:type="dxa"/>
        </w:tcPr>
        <w:p w14:paraId="32542DE3" w14:textId="77777777" w:rsidR="00C07872" w:rsidRPr="004E58E2" w:rsidRDefault="00C07872" w:rsidP="004E58E2">
          <w:pPr>
            <w:jc w:val="right"/>
            <w:rPr>
              <w:sz w:val="20"/>
              <w:szCs w:val="20"/>
            </w:rPr>
          </w:pPr>
          <w:r w:rsidRPr="004E58E2">
            <w:rPr>
              <w:sz w:val="20"/>
              <w:szCs w:val="20"/>
            </w:rPr>
            <w:t xml:space="preserve">Página </w:t>
          </w:r>
          <w:r w:rsidRPr="004E58E2">
            <w:rPr>
              <w:sz w:val="20"/>
              <w:szCs w:val="20"/>
            </w:rPr>
            <w:fldChar w:fldCharType="begin"/>
          </w:r>
          <w:r w:rsidRPr="004E58E2">
            <w:rPr>
              <w:sz w:val="20"/>
              <w:szCs w:val="20"/>
            </w:rPr>
            <w:instrText>PAGE</w:instrText>
          </w:r>
          <w:r w:rsidRPr="004E58E2">
            <w:rPr>
              <w:sz w:val="20"/>
              <w:szCs w:val="20"/>
            </w:rPr>
            <w:fldChar w:fldCharType="separate"/>
          </w:r>
          <w:r w:rsidRPr="004E58E2">
            <w:rPr>
              <w:noProof/>
              <w:sz w:val="20"/>
              <w:szCs w:val="20"/>
            </w:rPr>
            <w:t>1</w:t>
          </w:r>
          <w:r w:rsidRPr="004E58E2">
            <w:rPr>
              <w:sz w:val="20"/>
              <w:szCs w:val="20"/>
            </w:rPr>
            <w:fldChar w:fldCharType="end"/>
          </w:r>
          <w:r w:rsidRPr="004E58E2">
            <w:rPr>
              <w:sz w:val="20"/>
              <w:szCs w:val="20"/>
            </w:rPr>
            <w:t xml:space="preserve"> de </w:t>
          </w:r>
          <w:r w:rsidRPr="004E58E2">
            <w:rPr>
              <w:sz w:val="20"/>
              <w:szCs w:val="20"/>
            </w:rPr>
            <w:fldChar w:fldCharType="begin"/>
          </w:r>
          <w:r w:rsidRPr="004E58E2">
            <w:rPr>
              <w:sz w:val="20"/>
              <w:szCs w:val="20"/>
            </w:rPr>
            <w:instrText>NUMPAGES</w:instrText>
          </w:r>
          <w:r w:rsidRPr="004E58E2">
            <w:rPr>
              <w:sz w:val="20"/>
              <w:szCs w:val="20"/>
            </w:rPr>
            <w:fldChar w:fldCharType="separate"/>
          </w:r>
          <w:r w:rsidRPr="004E58E2">
            <w:rPr>
              <w:noProof/>
              <w:sz w:val="20"/>
              <w:szCs w:val="20"/>
            </w:rPr>
            <w:t>1</w:t>
          </w:r>
          <w:r w:rsidRPr="004E58E2">
            <w:rPr>
              <w:sz w:val="20"/>
              <w:szCs w:val="20"/>
            </w:rPr>
            <w:fldChar w:fldCharType="end"/>
          </w:r>
        </w:p>
      </w:tc>
    </w:tr>
  </w:tbl>
  <w:p w14:paraId="28DCE59E" w14:textId="77777777" w:rsidR="00C51635" w:rsidRDefault="00C51635" w:rsidP="008349FB">
    <w:pPr>
      <w:pBdr>
        <w:top w:val="nil"/>
        <w:left w:val="nil"/>
        <w:bottom w:val="nil"/>
        <w:right w:val="nil"/>
        <w:between w:val="nil"/>
      </w:pBdr>
      <w:tabs>
        <w:tab w:val="center" w:pos="4419"/>
        <w:tab w:val="right" w:pos="8838"/>
      </w:tabs>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B68EC" w14:textId="77777777" w:rsidR="005D4F50" w:rsidRDefault="005D4F50">
      <w:r>
        <w:separator/>
      </w:r>
    </w:p>
  </w:footnote>
  <w:footnote w:type="continuationSeparator" w:id="0">
    <w:p w14:paraId="651803A8" w14:textId="77777777" w:rsidR="005D4F50" w:rsidRDefault="005D4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7F32" w14:textId="46E7E239" w:rsidR="00F57B2A" w:rsidRDefault="005D4F50">
    <w:pPr>
      <w:pStyle w:val="Header"/>
    </w:pPr>
    <w:r>
      <w:rPr>
        <w:noProof/>
      </w:rPr>
      <w:pict w14:anchorId="40A1AD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margin-left:0;margin-top:0;width:470.1pt;height:149.05pt;z-index:-251658236;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r>
      <w:rPr>
        <w:noProof/>
      </w:rPr>
      <w:pict w14:anchorId="32E5FFB8">
        <v:shape id="WordPictureWatermark361223196" o:spid="_x0000_s1029" type="#_x0000_t75" alt="" style="position:absolute;margin-left:0;margin-top:0;width:470.1pt;height:149.05pt;z-index:-251658239;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5" w:type="dxa"/>
      <w:tblLook w:val="04A0" w:firstRow="1" w:lastRow="0" w:firstColumn="1" w:lastColumn="0" w:noHBand="0" w:noVBand="1"/>
    </w:tblPr>
    <w:tblGrid>
      <w:gridCol w:w="1985"/>
      <w:gridCol w:w="6804"/>
    </w:tblGrid>
    <w:tr w:rsidR="00565DE3" w:rsidRPr="00F47200" w14:paraId="0866923C" w14:textId="77777777" w:rsidTr="00565DE3">
      <w:tc>
        <w:tcPr>
          <w:tcW w:w="1985" w:type="dxa"/>
        </w:tcPr>
        <w:p w14:paraId="59D40EAA" w14:textId="77777777" w:rsidR="00565DE3" w:rsidRDefault="00565DE3" w:rsidP="00565DE3">
          <w:r>
            <w:rPr>
              <w:noProof/>
            </w:rPr>
            <w:drawing>
              <wp:inline distT="0" distB="0" distL="0" distR="0" wp14:anchorId="28147FF6" wp14:editId="357DD88F">
                <wp:extent cx="1097280" cy="347977"/>
                <wp:effectExtent l="0" t="0" r="0" b="0"/>
                <wp:docPr id="1487976048" name="Picture 148797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Invest_Logo.png"/>
                        <pic:cNvPicPr/>
                      </pic:nvPicPr>
                      <pic:blipFill>
                        <a:blip r:embed="rId1"/>
                        <a:stretch>
                          <a:fillRect/>
                        </a:stretch>
                      </pic:blipFill>
                      <pic:spPr>
                        <a:xfrm>
                          <a:off x="0" y="0"/>
                          <a:ext cx="1097280" cy="347977"/>
                        </a:xfrm>
                        <a:prstGeom prst="rect">
                          <a:avLst/>
                        </a:prstGeom>
                      </pic:spPr>
                    </pic:pic>
                  </a:graphicData>
                </a:graphic>
              </wp:inline>
            </w:drawing>
          </w:r>
        </w:p>
      </w:tc>
      <w:tc>
        <w:tcPr>
          <w:tcW w:w="6804" w:type="dxa"/>
        </w:tcPr>
        <w:p w14:paraId="3743761C" w14:textId="77777777" w:rsidR="00565DE3" w:rsidRDefault="00565DE3" w:rsidP="00565DE3">
          <w:pPr>
            <w:jc w:val="right"/>
            <w:rPr>
              <w:sz w:val="18"/>
            </w:rPr>
          </w:pPr>
          <w:r w:rsidRPr="00F47200">
            <w:rPr>
              <w:sz w:val="18"/>
            </w:rPr>
            <w:t xml:space="preserve">CNPJ: </w:t>
          </w:r>
          <w:r>
            <w:rPr>
              <w:sz w:val="18"/>
            </w:rPr>
            <w:t>60.434.015/0001-90</w:t>
          </w:r>
          <w:r w:rsidRPr="00F47200">
            <w:rPr>
              <w:sz w:val="18"/>
            </w:rPr>
            <w:br/>
          </w:r>
          <w:r>
            <w:rPr>
              <w:sz w:val="18"/>
            </w:rPr>
            <w:t>Rua Goianaz Qd. 15 Lt.5, Conj Mirrage</w:t>
          </w:r>
          <w:r w:rsidRPr="00F47200">
            <w:rPr>
              <w:sz w:val="18"/>
            </w:rPr>
            <w:t xml:space="preserve"> – Anápolis/GO</w:t>
          </w:r>
        </w:p>
        <w:p w14:paraId="3216EEA8" w14:textId="77777777" w:rsidR="00565DE3" w:rsidRDefault="00565DE3" w:rsidP="00565DE3">
          <w:pPr>
            <w:jc w:val="right"/>
            <w:rPr>
              <w:sz w:val="18"/>
            </w:rPr>
          </w:pPr>
        </w:p>
        <w:p w14:paraId="34CE7EBF" w14:textId="77777777" w:rsidR="00565DE3" w:rsidRPr="00004BB8" w:rsidRDefault="00565DE3" w:rsidP="00565DE3">
          <w:pPr>
            <w:jc w:val="right"/>
            <w:rPr>
              <w:b/>
              <w:sz w:val="18"/>
              <w:szCs w:val="18"/>
            </w:rPr>
          </w:pPr>
          <w:r w:rsidRPr="00004BB8">
            <w:rPr>
              <w:b/>
              <w:sz w:val="18"/>
              <w:szCs w:val="18"/>
            </w:rPr>
            <w:t>CONTRATO DE LEASING DE SISTEMA FOTOVOLTAICO</w:t>
          </w:r>
        </w:p>
        <w:p w14:paraId="70E12573" w14:textId="77777777" w:rsidR="00565DE3" w:rsidRPr="00F47200" w:rsidRDefault="00565DE3" w:rsidP="00565DE3">
          <w:pPr>
            <w:jc w:val="right"/>
          </w:pPr>
        </w:p>
      </w:tc>
    </w:tr>
  </w:tbl>
  <w:p w14:paraId="6204B906" w14:textId="48DE8810" w:rsidR="00481C14" w:rsidRDefault="005D4F50" w:rsidP="0091187B">
    <w:pPr>
      <w:pStyle w:val="Header"/>
    </w:pPr>
    <w:r>
      <w:rPr>
        <w:noProof/>
      </w:rPr>
      <w:pict w14:anchorId="18960A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margin-left:0;margin-top:0;width:470.1pt;height:149.05pt;z-index:-251658235;mso-wrap-edited:f;mso-width-percent:0;mso-height-percent:0;mso-position-horizontal:center;mso-position-horizontal-relative:margin;mso-position-vertical:center;mso-position-vertical-relative:margin;mso-width-percent:0;mso-height-percent:0" o:allowincell="f">
          <v:imagedata r:id="rId2" o:title="SolarInvest_Logo" gain="19661f" blacklevel="22938f"/>
          <w10:wrap anchorx="margin" anchory="margin"/>
        </v:shape>
      </w:pict>
    </w:r>
    <w:r>
      <w:rPr>
        <w:noProof/>
      </w:rPr>
      <w:pict w14:anchorId="1B602BCA">
        <v:shape id="_x0000_s1027" type="#_x0000_t75" alt="" style="position:absolute;margin-left:0;margin-top:0;width:470.1pt;height:149.05pt;z-index:-251658238;mso-wrap-edited:f;mso-width-percent:0;mso-height-percent:0;mso-position-horizontal:center;mso-position-horizontal-relative:margin;mso-position-vertical:center;mso-position-vertical-relative:margin;mso-width-percent:0;mso-height-percent:0" o:allowincell="f">
          <v:imagedata r:id="rId2" o:title="SolarInvest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7E074" w14:textId="1C16A21C" w:rsidR="00F57B2A" w:rsidRDefault="005D4F50">
    <w:pPr>
      <w:pStyle w:val="Header"/>
    </w:pPr>
    <w:r>
      <w:rPr>
        <w:noProof/>
      </w:rPr>
      <w:pict w14:anchorId="418941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470.1pt;height:149.05pt;z-index:-251658237;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r>
      <w:rPr>
        <w:noProof/>
      </w:rPr>
      <w:pict w14:anchorId="6C7638A6">
        <v:shape id="WordPictureWatermark361223195" o:spid="_x0000_s1025" type="#_x0000_t75" alt="" style="position:absolute;margin-left:0;margin-top:0;width:470.1pt;height:149.05pt;z-index:-251658240;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271A7"/>
    <w:multiLevelType w:val="multilevel"/>
    <w:tmpl w:val="E59A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847C9C"/>
    <w:multiLevelType w:val="multilevel"/>
    <w:tmpl w:val="6396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72CB2"/>
    <w:multiLevelType w:val="multilevel"/>
    <w:tmpl w:val="DFE2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E4402"/>
    <w:multiLevelType w:val="multilevel"/>
    <w:tmpl w:val="ACE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131968"/>
    <w:multiLevelType w:val="multilevel"/>
    <w:tmpl w:val="CF7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D27D79"/>
    <w:multiLevelType w:val="multilevel"/>
    <w:tmpl w:val="E364F064"/>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863349"/>
    <w:multiLevelType w:val="multilevel"/>
    <w:tmpl w:val="781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705069">
    <w:abstractNumId w:val="0"/>
  </w:num>
  <w:num w:numId="2" w16cid:durableId="542720158">
    <w:abstractNumId w:val="3"/>
  </w:num>
  <w:num w:numId="3" w16cid:durableId="878468839">
    <w:abstractNumId w:val="5"/>
  </w:num>
  <w:num w:numId="4" w16cid:durableId="152767908">
    <w:abstractNumId w:val="4"/>
  </w:num>
  <w:num w:numId="5" w16cid:durableId="322781365">
    <w:abstractNumId w:val="6"/>
  </w:num>
  <w:num w:numId="6" w16cid:durableId="1693915437">
    <w:abstractNumId w:val="2"/>
  </w:num>
  <w:num w:numId="7" w16cid:durableId="1784152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C1C"/>
    <w:rsid w:val="000005F0"/>
    <w:rsid w:val="0000387D"/>
    <w:rsid w:val="00004BB8"/>
    <w:rsid w:val="000062EB"/>
    <w:rsid w:val="00025F38"/>
    <w:rsid w:val="0002649B"/>
    <w:rsid w:val="00036C3D"/>
    <w:rsid w:val="00037042"/>
    <w:rsid w:val="00040690"/>
    <w:rsid w:val="000614AF"/>
    <w:rsid w:val="00066586"/>
    <w:rsid w:val="00086704"/>
    <w:rsid w:val="00091DE6"/>
    <w:rsid w:val="000A0677"/>
    <w:rsid w:val="000A5A7F"/>
    <w:rsid w:val="000A5FF2"/>
    <w:rsid w:val="000A7B67"/>
    <w:rsid w:val="000B491B"/>
    <w:rsid w:val="000C268F"/>
    <w:rsid w:val="000D41C9"/>
    <w:rsid w:val="000E58F8"/>
    <w:rsid w:val="000E6B17"/>
    <w:rsid w:val="000F1E73"/>
    <w:rsid w:val="00113CCC"/>
    <w:rsid w:val="0011573F"/>
    <w:rsid w:val="001204E7"/>
    <w:rsid w:val="001247B4"/>
    <w:rsid w:val="00130E47"/>
    <w:rsid w:val="00132E08"/>
    <w:rsid w:val="00134637"/>
    <w:rsid w:val="00144DFB"/>
    <w:rsid w:val="00147D62"/>
    <w:rsid w:val="00170695"/>
    <w:rsid w:val="001710DE"/>
    <w:rsid w:val="001746E3"/>
    <w:rsid w:val="00183D04"/>
    <w:rsid w:val="00186F46"/>
    <w:rsid w:val="0018747F"/>
    <w:rsid w:val="00194C78"/>
    <w:rsid w:val="00197708"/>
    <w:rsid w:val="001C0740"/>
    <w:rsid w:val="001C1F1A"/>
    <w:rsid w:val="001C3751"/>
    <w:rsid w:val="001C6A0A"/>
    <w:rsid w:val="001D12F9"/>
    <w:rsid w:val="001D366C"/>
    <w:rsid w:val="001E2683"/>
    <w:rsid w:val="001E2A73"/>
    <w:rsid w:val="001E78F7"/>
    <w:rsid w:val="002026FD"/>
    <w:rsid w:val="00226E06"/>
    <w:rsid w:val="00234AA8"/>
    <w:rsid w:val="0023661C"/>
    <w:rsid w:val="002412CF"/>
    <w:rsid w:val="00250A32"/>
    <w:rsid w:val="002569B2"/>
    <w:rsid w:val="00256A83"/>
    <w:rsid w:val="0026049C"/>
    <w:rsid w:val="002652FE"/>
    <w:rsid w:val="0027626B"/>
    <w:rsid w:val="00280B88"/>
    <w:rsid w:val="002938BB"/>
    <w:rsid w:val="002A347C"/>
    <w:rsid w:val="002A66A1"/>
    <w:rsid w:val="002A7014"/>
    <w:rsid w:val="002A7750"/>
    <w:rsid w:val="002B53F6"/>
    <w:rsid w:val="002B6511"/>
    <w:rsid w:val="002C4678"/>
    <w:rsid w:val="002C6FDD"/>
    <w:rsid w:val="002D1BEA"/>
    <w:rsid w:val="002D44CE"/>
    <w:rsid w:val="002E1EAE"/>
    <w:rsid w:val="002F367C"/>
    <w:rsid w:val="00300828"/>
    <w:rsid w:val="00311753"/>
    <w:rsid w:val="00321D82"/>
    <w:rsid w:val="003300CD"/>
    <w:rsid w:val="00333843"/>
    <w:rsid w:val="0034579F"/>
    <w:rsid w:val="00351FF0"/>
    <w:rsid w:val="003610A0"/>
    <w:rsid w:val="00362074"/>
    <w:rsid w:val="0037099C"/>
    <w:rsid w:val="00371111"/>
    <w:rsid w:val="0038033D"/>
    <w:rsid w:val="003844F7"/>
    <w:rsid w:val="00394765"/>
    <w:rsid w:val="003A1711"/>
    <w:rsid w:val="003A529B"/>
    <w:rsid w:val="003B14D1"/>
    <w:rsid w:val="003C4BC4"/>
    <w:rsid w:val="003E4CA7"/>
    <w:rsid w:val="003F5078"/>
    <w:rsid w:val="003F5B93"/>
    <w:rsid w:val="003F6EFF"/>
    <w:rsid w:val="0040714E"/>
    <w:rsid w:val="0041439C"/>
    <w:rsid w:val="00420E72"/>
    <w:rsid w:val="004313E0"/>
    <w:rsid w:val="004359D2"/>
    <w:rsid w:val="00440978"/>
    <w:rsid w:val="00445321"/>
    <w:rsid w:val="00446C0D"/>
    <w:rsid w:val="00450AD4"/>
    <w:rsid w:val="00452FAB"/>
    <w:rsid w:val="00453362"/>
    <w:rsid w:val="004623F0"/>
    <w:rsid w:val="00475B1A"/>
    <w:rsid w:val="00481C14"/>
    <w:rsid w:val="004916D7"/>
    <w:rsid w:val="004959AA"/>
    <w:rsid w:val="004A5A65"/>
    <w:rsid w:val="004C2DC7"/>
    <w:rsid w:val="004C662B"/>
    <w:rsid w:val="004D00A8"/>
    <w:rsid w:val="004D04B9"/>
    <w:rsid w:val="004D083F"/>
    <w:rsid w:val="004D0E33"/>
    <w:rsid w:val="004D7E84"/>
    <w:rsid w:val="004E58E2"/>
    <w:rsid w:val="004E5B6A"/>
    <w:rsid w:val="004F200E"/>
    <w:rsid w:val="005031BF"/>
    <w:rsid w:val="00505447"/>
    <w:rsid w:val="00521B94"/>
    <w:rsid w:val="00523B40"/>
    <w:rsid w:val="0053491A"/>
    <w:rsid w:val="0054451D"/>
    <w:rsid w:val="00545701"/>
    <w:rsid w:val="00546588"/>
    <w:rsid w:val="005472C2"/>
    <w:rsid w:val="0055262D"/>
    <w:rsid w:val="00565DE3"/>
    <w:rsid w:val="00575F1B"/>
    <w:rsid w:val="00580189"/>
    <w:rsid w:val="00582C4C"/>
    <w:rsid w:val="005856DC"/>
    <w:rsid w:val="005A687D"/>
    <w:rsid w:val="005B121A"/>
    <w:rsid w:val="005C3B32"/>
    <w:rsid w:val="005C6155"/>
    <w:rsid w:val="005D0AB3"/>
    <w:rsid w:val="005D4F50"/>
    <w:rsid w:val="005D78F5"/>
    <w:rsid w:val="005F2AAF"/>
    <w:rsid w:val="005F6A1C"/>
    <w:rsid w:val="00610A35"/>
    <w:rsid w:val="006312FE"/>
    <w:rsid w:val="006424C8"/>
    <w:rsid w:val="00655327"/>
    <w:rsid w:val="00680BFF"/>
    <w:rsid w:val="00690C97"/>
    <w:rsid w:val="0069737A"/>
    <w:rsid w:val="006A4C05"/>
    <w:rsid w:val="006A517A"/>
    <w:rsid w:val="006B42C8"/>
    <w:rsid w:val="006E082A"/>
    <w:rsid w:val="006E1EEE"/>
    <w:rsid w:val="006E5BEC"/>
    <w:rsid w:val="006F0D94"/>
    <w:rsid w:val="00702048"/>
    <w:rsid w:val="007149C6"/>
    <w:rsid w:val="00734119"/>
    <w:rsid w:val="00736761"/>
    <w:rsid w:val="00736813"/>
    <w:rsid w:val="00750E07"/>
    <w:rsid w:val="00751C28"/>
    <w:rsid w:val="00755F1F"/>
    <w:rsid w:val="00772531"/>
    <w:rsid w:val="00786665"/>
    <w:rsid w:val="0078740B"/>
    <w:rsid w:val="00792391"/>
    <w:rsid w:val="0079643C"/>
    <w:rsid w:val="007B22F6"/>
    <w:rsid w:val="007C3E8F"/>
    <w:rsid w:val="007C5DB7"/>
    <w:rsid w:val="007D0078"/>
    <w:rsid w:val="007D3A14"/>
    <w:rsid w:val="007D6476"/>
    <w:rsid w:val="007E270F"/>
    <w:rsid w:val="007E5BFA"/>
    <w:rsid w:val="008119D8"/>
    <w:rsid w:val="00814E1B"/>
    <w:rsid w:val="008224D5"/>
    <w:rsid w:val="008225BF"/>
    <w:rsid w:val="00822ABF"/>
    <w:rsid w:val="008309EA"/>
    <w:rsid w:val="008349FB"/>
    <w:rsid w:val="0083644C"/>
    <w:rsid w:val="00843C97"/>
    <w:rsid w:val="00844D3D"/>
    <w:rsid w:val="00850FBE"/>
    <w:rsid w:val="00852DF5"/>
    <w:rsid w:val="00854631"/>
    <w:rsid w:val="00856B89"/>
    <w:rsid w:val="00864FAB"/>
    <w:rsid w:val="00867C75"/>
    <w:rsid w:val="00875191"/>
    <w:rsid w:val="0088681D"/>
    <w:rsid w:val="00890202"/>
    <w:rsid w:val="008B1A7B"/>
    <w:rsid w:val="008C4EE8"/>
    <w:rsid w:val="008D79D6"/>
    <w:rsid w:val="008E51E5"/>
    <w:rsid w:val="008F169F"/>
    <w:rsid w:val="0091187B"/>
    <w:rsid w:val="00925513"/>
    <w:rsid w:val="00930216"/>
    <w:rsid w:val="00946C25"/>
    <w:rsid w:val="009625AD"/>
    <w:rsid w:val="00966532"/>
    <w:rsid w:val="009735A5"/>
    <w:rsid w:val="00981BDB"/>
    <w:rsid w:val="00991B1F"/>
    <w:rsid w:val="00997C67"/>
    <w:rsid w:val="009A323B"/>
    <w:rsid w:val="009A3B1E"/>
    <w:rsid w:val="009A6A9B"/>
    <w:rsid w:val="009A76F1"/>
    <w:rsid w:val="009B6B6A"/>
    <w:rsid w:val="009C1440"/>
    <w:rsid w:val="009D1197"/>
    <w:rsid w:val="009D3C1C"/>
    <w:rsid w:val="009D5C65"/>
    <w:rsid w:val="009D67AA"/>
    <w:rsid w:val="009F2B53"/>
    <w:rsid w:val="00A12F50"/>
    <w:rsid w:val="00A26615"/>
    <w:rsid w:val="00A47055"/>
    <w:rsid w:val="00A632E3"/>
    <w:rsid w:val="00A752F4"/>
    <w:rsid w:val="00A841AA"/>
    <w:rsid w:val="00A845DE"/>
    <w:rsid w:val="00AD316A"/>
    <w:rsid w:val="00AE6FE5"/>
    <w:rsid w:val="00AE7EE4"/>
    <w:rsid w:val="00AF72B1"/>
    <w:rsid w:val="00B11195"/>
    <w:rsid w:val="00B16DD1"/>
    <w:rsid w:val="00B26836"/>
    <w:rsid w:val="00B33541"/>
    <w:rsid w:val="00B34E64"/>
    <w:rsid w:val="00B4462D"/>
    <w:rsid w:val="00B45F53"/>
    <w:rsid w:val="00B77879"/>
    <w:rsid w:val="00B803EA"/>
    <w:rsid w:val="00B8186B"/>
    <w:rsid w:val="00B8520C"/>
    <w:rsid w:val="00B90F49"/>
    <w:rsid w:val="00B9263C"/>
    <w:rsid w:val="00B972CD"/>
    <w:rsid w:val="00BA0F5F"/>
    <w:rsid w:val="00BA10E6"/>
    <w:rsid w:val="00BB0A6F"/>
    <w:rsid w:val="00BB35A8"/>
    <w:rsid w:val="00BC2196"/>
    <w:rsid w:val="00BC4EAA"/>
    <w:rsid w:val="00BD212A"/>
    <w:rsid w:val="00BD6AFB"/>
    <w:rsid w:val="00BE0DAF"/>
    <w:rsid w:val="00BF2F37"/>
    <w:rsid w:val="00C016DD"/>
    <w:rsid w:val="00C07872"/>
    <w:rsid w:val="00C105FC"/>
    <w:rsid w:val="00C10C98"/>
    <w:rsid w:val="00C244C0"/>
    <w:rsid w:val="00C2458E"/>
    <w:rsid w:val="00C31DA1"/>
    <w:rsid w:val="00C324DD"/>
    <w:rsid w:val="00C32798"/>
    <w:rsid w:val="00C363E3"/>
    <w:rsid w:val="00C4594C"/>
    <w:rsid w:val="00C51635"/>
    <w:rsid w:val="00C61769"/>
    <w:rsid w:val="00C669C6"/>
    <w:rsid w:val="00C81B91"/>
    <w:rsid w:val="00C830F4"/>
    <w:rsid w:val="00C85992"/>
    <w:rsid w:val="00C90CE7"/>
    <w:rsid w:val="00C91459"/>
    <w:rsid w:val="00CA35F3"/>
    <w:rsid w:val="00CA6B07"/>
    <w:rsid w:val="00CB6FB0"/>
    <w:rsid w:val="00CC2DA9"/>
    <w:rsid w:val="00CC672C"/>
    <w:rsid w:val="00CD5ED3"/>
    <w:rsid w:val="00CD6AC1"/>
    <w:rsid w:val="00CE1C72"/>
    <w:rsid w:val="00D02EEC"/>
    <w:rsid w:val="00D04563"/>
    <w:rsid w:val="00D12AAC"/>
    <w:rsid w:val="00D20956"/>
    <w:rsid w:val="00D273C2"/>
    <w:rsid w:val="00D27FE8"/>
    <w:rsid w:val="00D54422"/>
    <w:rsid w:val="00D560E9"/>
    <w:rsid w:val="00D62BED"/>
    <w:rsid w:val="00D636BF"/>
    <w:rsid w:val="00D65C1F"/>
    <w:rsid w:val="00D70263"/>
    <w:rsid w:val="00D73A39"/>
    <w:rsid w:val="00D7603D"/>
    <w:rsid w:val="00D77946"/>
    <w:rsid w:val="00DA132B"/>
    <w:rsid w:val="00DA7DD0"/>
    <w:rsid w:val="00DB524A"/>
    <w:rsid w:val="00DC7BBD"/>
    <w:rsid w:val="00DE261F"/>
    <w:rsid w:val="00E003FF"/>
    <w:rsid w:val="00E01AE3"/>
    <w:rsid w:val="00E34028"/>
    <w:rsid w:val="00E45E9D"/>
    <w:rsid w:val="00E51957"/>
    <w:rsid w:val="00E704BE"/>
    <w:rsid w:val="00E72F66"/>
    <w:rsid w:val="00E73B12"/>
    <w:rsid w:val="00E75F2D"/>
    <w:rsid w:val="00EA7A30"/>
    <w:rsid w:val="00EB0C04"/>
    <w:rsid w:val="00EB6232"/>
    <w:rsid w:val="00EB6CBC"/>
    <w:rsid w:val="00EB7B67"/>
    <w:rsid w:val="00EC4C43"/>
    <w:rsid w:val="00ED476F"/>
    <w:rsid w:val="00EE1F06"/>
    <w:rsid w:val="00F1467A"/>
    <w:rsid w:val="00F20A13"/>
    <w:rsid w:val="00F2488B"/>
    <w:rsid w:val="00F252C7"/>
    <w:rsid w:val="00F26664"/>
    <w:rsid w:val="00F360D7"/>
    <w:rsid w:val="00F434EB"/>
    <w:rsid w:val="00F46486"/>
    <w:rsid w:val="00F53B6D"/>
    <w:rsid w:val="00F57B2A"/>
    <w:rsid w:val="00F60C77"/>
    <w:rsid w:val="00F7406D"/>
    <w:rsid w:val="00F74A5B"/>
    <w:rsid w:val="00F76B8B"/>
    <w:rsid w:val="00F8203F"/>
    <w:rsid w:val="00F84B13"/>
    <w:rsid w:val="00FA43DB"/>
    <w:rsid w:val="00FA54FC"/>
    <w:rsid w:val="00FB242C"/>
    <w:rsid w:val="00FB3506"/>
    <w:rsid w:val="00FB6CA8"/>
    <w:rsid w:val="00FC0FF9"/>
    <w:rsid w:val="00FC35B4"/>
    <w:rsid w:val="00FE256F"/>
    <w:rsid w:val="00FE428E"/>
    <w:rsid w:val="00FF0528"/>
    <w:rsid w:val="00FF624C"/>
    <w:rsid w:val="00FF69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8E406"/>
  <w15:docId w15:val="{C921B8F9-E309-0B41-ABB6-675D1DCB1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9735A5"/>
    <w:pPr>
      <w:tabs>
        <w:tab w:val="center" w:pos="4252"/>
        <w:tab w:val="right" w:pos="8504"/>
      </w:tabs>
    </w:pPr>
  </w:style>
  <w:style w:type="character" w:customStyle="1" w:styleId="HeaderChar">
    <w:name w:val="Header Char"/>
    <w:basedOn w:val="DefaultParagraphFont"/>
    <w:link w:val="Header"/>
    <w:uiPriority w:val="99"/>
    <w:rsid w:val="009735A5"/>
  </w:style>
  <w:style w:type="paragraph" w:styleId="Footer">
    <w:name w:val="footer"/>
    <w:basedOn w:val="Normal"/>
    <w:link w:val="FooterChar"/>
    <w:uiPriority w:val="99"/>
    <w:unhideWhenUsed/>
    <w:rsid w:val="009735A5"/>
    <w:pPr>
      <w:tabs>
        <w:tab w:val="center" w:pos="4252"/>
        <w:tab w:val="right" w:pos="8504"/>
      </w:tabs>
    </w:pPr>
  </w:style>
  <w:style w:type="character" w:customStyle="1" w:styleId="FooterChar">
    <w:name w:val="Footer Char"/>
    <w:basedOn w:val="DefaultParagraphFont"/>
    <w:link w:val="Footer"/>
    <w:uiPriority w:val="99"/>
    <w:rsid w:val="009735A5"/>
  </w:style>
  <w:style w:type="paragraph" w:styleId="ListParagraph">
    <w:name w:val="List Paragraph"/>
    <w:basedOn w:val="Normal"/>
    <w:uiPriority w:val="34"/>
    <w:qFormat/>
    <w:rsid w:val="0002649B"/>
    <w:pPr>
      <w:ind w:left="720"/>
      <w:contextualSpacing/>
    </w:pPr>
  </w:style>
  <w:style w:type="character" w:styleId="Strong">
    <w:name w:val="Strong"/>
    <w:basedOn w:val="DefaultParagraphFont"/>
    <w:uiPriority w:val="22"/>
    <w:qFormat/>
    <w:rsid w:val="00981BDB"/>
    <w:rPr>
      <w:b/>
      <w:bCs/>
    </w:rPr>
  </w:style>
  <w:style w:type="paragraph" w:styleId="NormalWeb">
    <w:name w:val="Normal (Web)"/>
    <w:basedOn w:val="Normal"/>
    <w:uiPriority w:val="99"/>
    <w:unhideWhenUsed/>
    <w:rsid w:val="00134637"/>
    <w:pPr>
      <w:spacing w:before="100" w:beforeAutospacing="1" w:after="100" w:afterAutospacing="1"/>
    </w:pPr>
  </w:style>
  <w:style w:type="paragraph" w:customStyle="1" w:styleId="p1">
    <w:name w:val="p1"/>
    <w:basedOn w:val="Normal"/>
    <w:rsid w:val="005D0AB3"/>
    <w:pPr>
      <w:spacing w:before="100" w:beforeAutospacing="1" w:after="100" w:afterAutospacing="1"/>
    </w:pPr>
    <w:rPr>
      <w:lang w:val="en-BR" w:eastAsia="en-US"/>
    </w:rPr>
  </w:style>
  <w:style w:type="paragraph" w:customStyle="1" w:styleId="p2">
    <w:name w:val="p2"/>
    <w:basedOn w:val="Normal"/>
    <w:rsid w:val="005D0AB3"/>
    <w:pPr>
      <w:spacing w:before="100" w:beforeAutospacing="1" w:after="100" w:afterAutospacing="1"/>
    </w:pPr>
    <w:rPr>
      <w:lang w:val="en-BR" w:eastAsia="en-US"/>
    </w:rPr>
  </w:style>
  <w:style w:type="character" w:customStyle="1" w:styleId="s1">
    <w:name w:val="s1"/>
    <w:basedOn w:val="DefaultParagraphFont"/>
    <w:rsid w:val="005D0AB3"/>
  </w:style>
  <w:style w:type="paragraph" w:customStyle="1" w:styleId="p3">
    <w:name w:val="p3"/>
    <w:basedOn w:val="Normal"/>
    <w:rsid w:val="005D0AB3"/>
    <w:pPr>
      <w:spacing w:before="100" w:beforeAutospacing="1" w:after="100" w:afterAutospacing="1"/>
    </w:pPr>
    <w:rPr>
      <w:lang w:val="en-BR" w:eastAsia="en-US"/>
    </w:rPr>
  </w:style>
  <w:style w:type="table" w:styleId="TableGrid">
    <w:name w:val="Table Grid"/>
    <w:basedOn w:val="TableNormal"/>
    <w:uiPriority w:val="39"/>
    <w:rsid w:val="00565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5D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565DE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65DE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565D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2">
    <w:name w:val="s2"/>
    <w:basedOn w:val="DefaultParagraphFont"/>
    <w:rsid w:val="00000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4343">
      <w:bodyDiv w:val="1"/>
      <w:marLeft w:val="0"/>
      <w:marRight w:val="0"/>
      <w:marTop w:val="0"/>
      <w:marBottom w:val="0"/>
      <w:divBdr>
        <w:top w:val="none" w:sz="0" w:space="0" w:color="auto"/>
        <w:left w:val="none" w:sz="0" w:space="0" w:color="auto"/>
        <w:bottom w:val="none" w:sz="0" w:space="0" w:color="auto"/>
        <w:right w:val="none" w:sz="0" w:space="0" w:color="auto"/>
      </w:divBdr>
    </w:div>
    <w:div w:id="57048143">
      <w:bodyDiv w:val="1"/>
      <w:marLeft w:val="0"/>
      <w:marRight w:val="0"/>
      <w:marTop w:val="0"/>
      <w:marBottom w:val="0"/>
      <w:divBdr>
        <w:top w:val="none" w:sz="0" w:space="0" w:color="auto"/>
        <w:left w:val="none" w:sz="0" w:space="0" w:color="auto"/>
        <w:bottom w:val="none" w:sz="0" w:space="0" w:color="auto"/>
        <w:right w:val="none" w:sz="0" w:space="0" w:color="auto"/>
      </w:divBdr>
    </w:div>
    <w:div w:id="514075087">
      <w:bodyDiv w:val="1"/>
      <w:marLeft w:val="0"/>
      <w:marRight w:val="0"/>
      <w:marTop w:val="0"/>
      <w:marBottom w:val="0"/>
      <w:divBdr>
        <w:top w:val="none" w:sz="0" w:space="0" w:color="auto"/>
        <w:left w:val="none" w:sz="0" w:space="0" w:color="auto"/>
        <w:bottom w:val="none" w:sz="0" w:space="0" w:color="auto"/>
        <w:right w:val="none" w:sz="0" w:space="0" w:color="auto"/>
      </w:divBdr>
    </w:div>
    <w:div w:id="655033204">
      <w:bodyDiv w:val="1"/>
      <w:marLeft w:val="0"/>
      <w:marRight w:val="0"/>
      <w:marTop w:val="0"/>
      <w:marBottom w:val="0"/>
      <w:divBdr>
        <w:top w:val="none" w:sz="0" w:space="0" w:color="auto"/>
        <w:left w:val="none" w:sz="0" w:space="0" w:color="auto"/>
        <w:bottom w:val="none" w:sz="0" w:space="0" w:color="auto"/>
        <w:right w:val="none" w:sz="0" w:space="0" w:color="auto"/>
      </w:divBdr>
    </w:div>
    <w:div w:id="1108349166">
      <w:bodyDiv w:val="1"/>
      <w:marLeft w:val="0"/>
      <w:marRight w:val="0"/>
      <w:marTop w:val="0"/>
      <w:marBottom w:val="0"/>
      <w:divBdr>
        <w:top w:val="none" w:sz="0" w:space="0" w:color="auto"/>
        <w:left w:val="none" w:sz="0" w:space="0" w:color="auto"/>
        <w:bottom w:val="none" w:sz="0" w:space="0" w:color="auto"/>
        <w:right w:val="none" w:sz="0" w:space="0" w:color="auto"/>
      </w:divBdr>
    </w:div>
    <w:div w:id="1224412931">
      <w:bodyDiv w:val="1"/>
      <w:marLeft w:val="0"/>
      <w:marRight w:val="0"/>
      <w:marTop w:val="0"/>
      <w:marBottom w:val="0"/>
      <w:divBdr>
        <w:top w:val="none" w:sz="0" w:space="0" w:color="auto"/>
        <w:left w:val="none" w:sz="0" w:space="0" w:color="auto"/>
        <w:bottom w:val="none" w:sz="0" w:space="0" w:color="auto"/>
        <w:right w:val="none" w:sz="0" w:space="0" w:color="auto"/>
      </w:divBdr>
    </w:div>
    <w:div w:id="1246954363">
      <w:bodyDiv w:val="1"/>
      <w:marLeft w:val="0"/>
      <w:marRight w:val="0"/>
      <w:marTop w:val="0"/>
      <w:marBottom w:val="0"/>
      <w:divBdr>
        <w:top w:val="none" w:sz="0" w:space="0" w:color="auto"/>
        <w:left w:val="none" w:sz="0" w:space="0" w:color="auto"/>
        <w:bottom w:val="none" w:sz="0" w:space="0" w:color="auto"/>
        <w:right w:val="none" w:sz="0" w:space="0" w:color="auto"/>
      </w:divBdr>
    </w:div>
    <w:div w:id="1367177317">
      <w:bodyDiv w:val="1"/>
      <w:marLeft w:val="0"/>
      <w:marRight w:val="0"/>
      <w:marTop w:val="0"/>
      <w:marBottom w:val="0"/>
      <w:divBdr>
        <w:top w:val="none" w:sz="0" w:space="0" w:color="auto"/>
        <w:left w:val="none" w:sz="0" w:space="0" w:color="auto"/>
        <w:bottom w:val="none" w:sz="0" w:space="0" w:color="auto"/>
        <w:right w:val="none" w:sz="0" w:space="0" w:color="auto"/>
      </w:divBdr>
      <w:divsChild>
        <w:div w:id="1690790274">
          <w:marLeft w:val="0"/>
          <w:marRight w:val="0"/>
          <w:marTop w:val="0"/>
          <w:marBottom w:val="0"/>
          <w:divBdr>
            <w:top w:val="none" w:sz="0" w:space="0" w:color="auto"/>
            <w:left w:val="none" w:sz="0" w:space="0" w:color="auto"/>
            <w:bottom w:val="none" w:sz="0" w:space="0" w:color="auto"/>
            <w:right w:val="none" w:sz="0" w:space="0" w:color="auto"/>
          </w:divBdr>
        </w:div>
        <w:div w:id="1165317378">
          <w:marLeft w:val="0"/>
          <w:marRight w:val="0"/>
          <w:marTop w:val="0"/>
          <w:marBottom w:val="0"/>
          <w:divBdr>
            <w:top w:val="none" w:sz="0" w:space="0" w:color="auto"/>
            <w:left w:val="none" w:sz="0" w:space="0" w:color="auto"/>
            <w:bottom w:val="none" w:sz="0" w:space="0" w:color="auto"/>
            <w:right w:val="none" w:sz="0" w:space="0" w:color="auto"/>
          </w:divBdr>
        </w:div>
        <w:div w:id="1033725139">
          <w:marLeft w:val="0"/>
          <w:marRight w:val="0"/>
          <w:marTop w:val="0"/>
          <w:marBottom w:val="0"/>
          <w:divBdr>
            <w:top w:val="none" w:sz="0" w:space="0" w:color="auto"/>
            <w:left w:val="none" w:sz="0" w:space="0" w:color="auto"/>
            <w:bottom w:val="none" w:sz="0" w:space="0" w:color="auto"/>
            <w:right w:val="none" w:sz="0" w:space="0" w:color="auto"/>
          </w:divBdr>
        </w:div>
        <w:div w:id="615677208">
          <w:marLeft w:val="0"/>
          <w:marRight w:val="0"/>
          <w:marTop w:val="0"/>
          <w:marBottom w:val="0"/>
          <w:divBdr>
            <w:top w:val="none" w:sz="0" w:space="0" w:color="auto"/>
            <w:left w:val="none" w:sz="0" w:space="0" w:color="auto"/>
            <w:bottom w:val="none" w:sz="0" w:space="0" w:color="auto"/>
            <w:right w:val="none" w:sz="0" w:space="0" w:color="auto"/>
          </w:divBdr>
        </w:div>
        <w:div w:id="1063527082">
          <w:marLeft w:val="0"/>
          <w:marRight w:val="0"/>
          <w:marTop w:val="0"/>
          <w:marBottom w:val="0"/>
          <w:divBdr>
            <w:top w:val="none" w:sz="0" w:space="0" w:color="auto"/>
            <w:left w:val="none" w:sz="0" w:space="0" w:color="auto"/>
            <w:bottom w:val="none" w:sz="0" w:space="0" w:color="auto"/>
            <w:right w:val="none" w:sz="0" w:space="0" w:color="auto"/>
          </w:divBdr>
        </w:div>
        <w:div w:id="1893885376">
          <w:marLeft w:val="0"/>
          <w:marRight w:val="0"/>
          <w:marTop w:val="0"/>
          <w:marBottom w:val="0"/>
          <w:divBdr>
            <w:top w:val="none" w:sz="0" w:space="0" w:color="auto"/>
            <w:left w:val="none" w:sz="0" w:space="0" w:color="auto"/>
            <w:bottom w:val="none" w:sz="0" w:space="0" w:color="auto"/>
            <w:right w:val="none" w:sz="0" w:space="0" w:color="auto"/>
          </w:divBdr>
        </w:div>
        <w:div w:id="464663937">
          <w:marLeft w:val="0"/>
          <w:marRight w:val="0"/>
          <w:marTop w:val="0"/>
          <w:marBottom w:val="0"/>
          <w:divBdr>
            <w:top w:val="none" w:sz="0" w:space="0" w:color="auto"/>
            <w:left w:val="none" w:sz="0" w:space="0" w:color="auto"/>
            <w:bottom w:val="none" w:sz="0" w:space="0" w:color="auto"/>
            <w:right w:val="none" w:sz="0" w:space="0" w:color="auto"/>
          </w:divBdr>
        </w:div>
        <w:div w:id="680010729">
          <w:marLeft w:val="0"/>
          <w:marRight w:val="0"/>
          <w:marTop w:val="0"/>
          <w:marBottom w:val="0"/>
          <w:divBdr>
            <w:top w:val="none" w:sz="0" w:space="0" w:color="auto"/>
            <w:left w:val="none" w:sz="0" w:space="0" w:color="auto"/>
            <w:bottom w:val="none" w:sz="0" w:space="0" w:color="auto"/>
            <w:right w:val="none" w:sz="0" w:space="0" w:color="auto"/>
          </w:divBdr>
        </w:div>
        <w:div w:id="653874767">
          <w:marLeft w:val="0"/>
          <w:marRight w:val="0"/>
          <w:marTop w:val="0"/>
          <w:marBottom w:val="0"/>
          <w:divBdr>
            <w:top w:val="none" w:sz="0" w:space="0" w:color="auto"/>
            <w:left w:val="none" w:sz="0" w:space="0" w:color="auto"/>
            <w:bottom w:val="none" w:sz="0" w:space="0" w:color="auto"/>
            <w:right w:val="none" w:sz="0" w:space="0" w:color="auto"/>
          </w:divBdr>
        </w:div>
        <w:div w:id="1172380803">
          <w:marLeft w:val="0"/>
          <w:marRight w:val="0"/>
          <w:marTop w:val="0"/>
          <w:marBottom w:val="0"/>
          <w:divBdr>
            <w:top w:val="none" w:sz="0" w:space="0" w:color="auto"/>
            <w:left w:val="none" w:sz="0" w:space="0" w:color="auto"/>
            <w:bottom w:val="none" w:sz="0" w:space="0" w:color="auto"/>
            <w:right w:val="none" w:sz="0" w:space="0" w:color="auto"/>
          </w:divBdr>
        </w:div>
        <w:div w:id="1786003836">
          <w:marLeft w:val="0"/>
          <w:marRight w:val="0"/>
          <w:marTop w:val="0"/>
          <w:marBottom w:val="0"/>
          <w:divBdr>
            <w:top w:val="none" w:sz="0" w:space="0" w:color="auto"/>
            <w:left w:val="none" w:sz="0" w:space="0" w:color="auto"/>
            <w:bottom w:val="none" w:sz="0" w:space="0" w:color="auto"/>
            <w:right w:val="none" w:sz="0" w:space="0" w:color="auto"/>
          </w:divBdr>
        </w:div>
        <w:div w:id="1466198117">
          <w:marLeft w:val="0"/>
          <w:marRight w:val="0"/>
          <w:marTop w:val="0"/>
          <w:marBottom w:val="0"/>
          <w:divBdr>
            <w:top w:val="none" w:sz="0" w:space="0" w:color="auto"/>
            <w:left w:val="none" w:sz="0" w:space="0" w:color="auto"/>
            <w:bottom w:val="none" w:sz="0" w:space="0" w:color="auto"/>
            <w:right w:val="none" w:sz="0" w:space="0" w:color="auto"/>
          </w:divBdr>
        </w:div>
        <w:div w:id="376244353">
          <w:marLeft w:val="0"/>
          <w:marRight w:val="0"/>
          <w:marTop w:val="0"/>
          <w:marBottom w:val="0"/>
          <w:divBdr>
            <w:top w:val="none" w:sz="0" w:space="0" w:color="auto"/>
            <w:left w:val="none" w:sz="0" w:space="0" w:color="auto"/>
            <w:bottom w:val="none" w:sz="0" w:space="0" w:color="auto"/>
            <w:right w:val="none" w:sz="0" w:space="0" w:color="auto"/>
          </w:divBdr>
        </w:div>
        <w:div w:id="1297030812">
          <w:marLeft w:val="0"/>
          <w:marRight w:val="0"/>
          <w:marTop w:val="0"/>
          <w:marBottom w:val="0"/>
          <w:divBdr>
            <w:top w:val="none" w:sz="0" w:space="0" w:color="auto"/>
            <w:left w:val="none" w:sz="0" w:space="0" w:color="auto"/>
            <w:bottom w:val="none" w:sz="0" w:space="0" w:color="auto"/>
            <w:right w:val="none" w:sz="0" w:space="0" w:color="auto"/>
          </w:divBdr>
        </w:div>
      </w:divsChild>
    </w:div>
    <w:div w:id="1546140662">
      <w:bodyDiv w:val="1"/>
      <w:marLeft w:val="0"/>
      <w:marRight w:val="0"/>
      <w:marTop w:val="0"/>
      <w:marBottom w:val="0"/>
      <w:divBdr>
        <w:top w:val="none" w:sz="0" w:space="0" w:color="auto"/>
        <w:left w:val="none" w:sz="0" w:space="0" w:color="auto"/>
        <w:bottom w:val="none" w:sz="0" w:space="0" w:color="auto"/>
        <w:right w:val="none" w:sz="0" w:space="0" w:color="auto"/>
      </w:divBdr>
    </w:div>
    <w:div w:id="1648245401">
      <w:bodyDiv w:val="1"/>
      <w:marLeft w:val="0"/>
      <w:marRight w:val="0"/>
      <w:marTop w:val="0"/>
      <w:marBottom w:val="0"/>
      <w:divBdr>
        <w:top w:val="none" w:sz="0" w:space="0" w:color="auto"/>
        <w:left w:val="none" w:sz="0" w:space="0" w:color="auto"/>
        <w:bottom w:val="none" w:sz="0" w:space="0" w:color="auto"/>
        <w:right w:val="none" w:sz="0" w:space="0" w:color="auto"/>
      </w:divBdr>
    </w:div>
    <w:div w:id="1725714686">
      <w:bodyDiv w:val="1"/>
      <w:marLeft w:val="0"/>
      <w:marRight w:val="0"/>
      <w:marTop w:val="0"/>
      <w:marBottom w:val="0"/>
      <w:divBdr>
        <w:top w:val="none" w:sz="0" w:space="0" w:color="auto"/>
        <w:left w:val="none" w:sz="0" w:space="0" w:color="auto"/>
        <w:bottom w:val="none" w:sz="0" w:space="0" w:color="auto"/>
        <w:right w:val="none" w:sz="0" w:space="0" w:color="auto"/>
      </w:divBdr>
    </w:div>
    <w:div w:id="1947886638">
      <w:bodyDiv w:val="1"/>
      <w:marLeft w:val="0"/>
      <w:marRight w:val="0"/>
      <w:marTop w:val="0"/>
      <w:marBottom w:val="0"/>
      <w:divBdr>
        <w:top w:val="none" w:sz="0" w:space="0" w:color="auto"/>
        <w:left w:val="none" w:sz="0" w:space="0" w:color="auto"/>
        <w:bottom w:val="none" w:sz="0" w:space="0" w:color="auto"/>
        <w:right w:val="none" w:sz="0" w:space="0" w:color="auto"/>
      </w:divBdr>
    </w:div>
    <w:div w:id="1962566252">
      <w:bodyDiv w:val="1"/>
      <w:marLeft w:val="0"/>
      <w:marRight w:val="0"/>
      <w:marTop w:val="0"/>
      <w:marBottom w:val="0"/>
      <w:divBdr>
        <w:top w:val="none" w:sz="0" w:space="0" w:color="auto"/>
        <w:left w:val="none" w:sz="0" w:space="0" w:color="auto"/>
        <w:bottom w:val="none" w:sz="0" w:space="0" w:color="auto"/>
        <w:right w:val="none" w:sz="0" w:space="0" w:color="auto"/>
      </w:divBdr>
    </w:div>
    <w:div w:id="2073310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androfranca/Library/CloudStorage/OneDrive-7-Office/SolarInvest/Documentos%20empresariais/Templates/CONTRATO%20DE%20LEASING%20DE%20SISTEMA%20FOTOVOLTAIC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XpIDhFE5JiDbn3RZVFB3fzHULQ==">CgMxLjAyCWlkLmdqZGd4czgAciExRzZ2TFpjWF9OSEszNzd4dVk3R0NBVmtWWDRRa0g3X2U=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67BF80-6573-1547-967C-573EEC187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CONTRATO DE LEASING DE SISTEMA FOTOVOLTAICO.dotx</Template>
  <TotalTime>108</TotalTime>
  <Pages>17</Pages>
  <Words>4709</Words>
  <Characters>26844</Characters>
  <Application>Microsoft Office Word</Application>
  <DocSecurity>0</DocSecurity>
  <Lines>223</Lines>
  <Paragraphs>62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Leandro Franca</dc:creator>
  <cp:lastModifiedBy>leandro franca</cp:lastModifiedBy>
  <cp:revision>173</cp:revision>
  <cp:lastPrinted>2025-09-01T21:37:00Z</cp:lastPrinted>
  <dcterms:created xsi:type="dcterms:W3CDTF">2025-10-24T16:40:00Z</dcterms:created>
  <dcterms:modified xsi:type="dcterms:W3CDTF">2025-11-19T03:48:00Z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2025-09-22T22:24:24Z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e4f5f115-52e6-4028-b573-b32191bab747</vt:lpwstr>
  </property>
  <property fmtid="{D5CDD505-2E9C-101B-9397-08002B2CF9AE}" pid="7" name="MSIP_Label_defa4170-0d19-0005-0004-bc88714345d2_ActionId">
    <vt:lpwstr>1ec469bf-d57a-4c0b-9e36-f35bc98c90e3</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